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AD83" w14:textId="442E80E0" w:rsidR="00F974D3" w:rsidRPr="002E548B" w:rsidRDefault="00F974D3" w:rsidP="00F974D3">
      <w:pPr>
        <w:jc w:val="right"/>
        <w:rPr>
          <w:rFonts w:ascii="Arial Narrow" w:eastAsia="仿宋_GB2312" w:hAnsi="Arial Narrow"/>
          <w:b/>
          <w:lang w:eastAsia="zh-CN"/>
        </w:rPr>
      </w:pPr>
      <w:r w:rsidRPr="002E548B">
        <w:rPr>
          <w:rFonts w:ascii="Arial Narrow" w:eastAsia="仿宋_GB2312" w:hAnsi="Arial Narrow"/>
          <w:b/>
          <w:lang w:eastAsia="zh-CN"/>
        </w:rPr>
        <w:t>索引号</w:t>
      </w:r>
      <w:r w:rsidR="00520DC5">
        <w:rPr>
          <w:rFonts w:ascii="Arial Narrow" w:eastAsia="仿宋_GB2312" w:hAnsi="Arial Narrow"/>
          <w:b/>
          <w:lang w:eastAsia="zh-CN"/>
        </w:rPr>
        <w:t>B30</w:t>
      </w:r>
      <w:r w:rsidRPr="002E548B">
        <w:rPr>
          <w:rFonts w:ascii="Arial Narrow" w:eastAsia="仿宋_GB2312" w:hAnsi="Arial Narrow"/>
          <w:b/>
          <w:lang w:eastAsia="zh-CN"/>
        </w:rPr>
        <w:t>-</w:t>
      </w:r>
      <w:r>
        <w:rPr>
          <w:rFonts w:ascii="Arial Narrow" w:eastAsia="仿宋_GB2312" w:hAnsi="Arial Narrow"/>
          <w:b/>
          <w:lang w:eastAsia="zh-CN"/>
        </w:rPr>
        <w:t>9</w:t>
      </w:r>
    </w:p>
    <w:p w14:paraId="31B48B8B" w14:textId="33B3F3E8" w:rsidR="00F26E53" w:rsidRDefault="00F26E53" w:rsidP="00F974D3">
      <w:pPr>
        <w:pStyle w:val="Contents"/>
        <w:snapToGrid w:val="0"/>
        <w:spacing w:beforeLines="50" w:before="120" w:after="0" w:line="300" w:lineRule="auto"/>
        <w:rPr>
          <w:rFonts w:ascii="仿宋_GB2312" w:eastAsia="仿宋_GB2312"/>
          <w:sz w:val="24"/>
          <w:szCs w:val="24"/>
          <w:lang w:eastAsia="zh-CN"/>
        </w:rPr>
      </w:pPr>
    </w:p>
    <w:p w14:paraId="19A0D41D" w14:textId="49F6254A" w:rsidR="00F974D3" w:rsidRDefault="00F974D3" w:rsidP="00F974D3">
      <w:pPr>
        <w:rPr>
          <w:lang w:eastAsia="zh-CN"/>
        </w:rPr>
      </w:pPr>
    </w:p>
    <w:p w14:paraId="0301700A" w14:textId="6933CF2D" w:rsidR="00F974D3" w:rsidRDefault="00F974D3" w:rsidP="00F974D3">
      <w:pPr>
        <w:rPr>
          <w:lang w:eastAsia="zh-CN"/>
        </w:rPr>
      </w:pPr>
    </w:p>
    <w:p w14:paraId="039FDD40" w14:textId="77777777" w:rsidR="00F974D3" w:rsidRPr="00F974D3" w:rsidRDefault="00F974D3" w:rsidP="00F974D3">
      <w:pPr>
        <w:rPr>
          <w:lang w:eastAsia="zh-CN"/>
        </w:rPr>
      </w:pPr>
    </w:p>
    <w:p w14:paraId="78B8B9E2" w14:textId="79A39FE1" w:rsidR="001A17B2" w:rsidRDefault="001A17B2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  <w:r w:rsidRPr="00F974D3">
        <w:rPr>
          <w:rFonts w:ascii="Arial Narrow" w:eastAsia="仿宋_GB2312" w:hAnsi="Arial Narrow" w:cs="Times New Roman" w:hint="eastAsia"/>
          <w:b/>
          <w:sz w:val="52"/>
          <w:szCs w:val="52"/>
          <w:lang w:eastAsia="zh-CN"/>
        </w:rPr>
        <w:t>集团审计备忘录</w:t>
      </w:r>
    </w:p>
    <w:p w14:paraId="40B467A5" w14:textId="63F8E8D3" w:rsidR="00B273A8" w:rsidRDefault="00B273A8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p w14:paraId="5F08D638" w14:textId="77777777" w:rsidR="00B273A8" w:rsidRPr="00F974D3" w:rsidRDefault="00B273A8" w:rsidP="00F974D3">
      <w:pPr>
        <w:jc w:val="center"/>
        <w:rPr>
          <w:rFonts w:ascii="Arial Narrow" w:eastAsia="仿宋_GB2312" w:hAnsi="Arial Narrow" w:cs="Times New Roman"/>
          <w:b/>
          <w:sz w:val="52"/>
          <w:szCs w:val="52"/>
          <w:lang w:eastAsia="zh-CN"/>
        </w:rPr>
      </w:pPr>
    </w:p>
    <w:tbl>
      <w:tblPr>
        <w:tblStyle w:val="ab"/>
        <w:tblpPr w:leftFromText="180" w:rightFromText="180" w:vertAnchor="text" w:tblpY="55"/>
        <w:tblW w:w="9090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290"/>
      </w:tblGrid>
      <w:tr w:rsidR="009905C8" w:rsidRPr="00F974D3" w14:paraId="7C8D2C84" w14:textId="77777777" w:rsidTr="00833C87">
        <w:trPr>
          <w:trHeight w:val="32"/>
        </w:trPr>
        <w:tc>
          <w:tcPr>
            <w:tcW w:w="1800" w:type="dxa"/>
            <w:tcBorders>
              <w:top w:val="nil"/>
              <w:bottom w:val="nil"/>
            </w:tcBorders>
          </w:tcPr>
          <w:p w14:paraId="48403B2C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收件人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632AD07D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集团项目组事务所名称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（“</w:t>
            </w:r>
            <w:r w:rsidR="001A17B2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集团项目组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”）</w:t>
            </w:r>
          </w:p>
        </w:tc>
      </w:tr>
      <w:tr w:rsidR="009905C8" w:rsidRPr="00F974D3" w14:paraId="7DB63963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4EF1AD60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发件人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28952B98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组成部分注册会计师名称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（“</w:t>
            </w:r>
            <w:r w:rsidR="001A17B2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组成部分注册会计师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”）</w:t>
            </w:r>
          </w:p>
        </w:tc>
      </w:tr>
      <w:tr w:rsidR="009905C8" w:rsidRPr="00F974D3" w14:paraId="07A031B9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52C47CA1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56EE1B75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集团名称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（“集团”）</w:t>
            </w:r>
          </w:p>
        </w:tc>
      </w:tr>
      <w:tr w:rsidR="009905C8" w:rsidRPr="00F974D3" w14:paraId="7EE08354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27A02DFF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组成部分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4711546C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组成部分名称</w:t>
            </w:r>
            <w:r w:rsidR="001A17B2" w:rsidRPr="00F974D3">
              <w:rPr>
                <w:rFonts w:ascii="仿宋_GB2312" w:eastAsia="仿宋_GB2312" w:hAnsiTheme="minorEastAsia" w:cs="Arial" w:hint="eastAsia"/>
                <w:sz w:val="24"/>
                <w:szCs w:val="24"/>
                <w:lang w:eastAsia="zh-CN"/>
              </w:rPr>
              <w:t>（“组成部分”）</w:t>
            </w:r>
          </w:p>
        </w:tc>
      </w:tr>
      <w:tr w:rsidR="009905C8" w:rsidRPr="00F974D3" w14:paraId="3CAF1A9D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061B3464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集团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报表日：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5CB59201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0070C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  <w:tr w:rsidR="009905C8" w:rsidRPr="00F974D3" w14:paraId="70B5AB05" w14:textId="77777777" w:rsidTr="00833C87">
        <w:trPr>
          <w:trHeight w:val="37"/>
        </w:trPr>
        <w:tc>
          <w:tcPr>
            <w:tcW w:w="1800" w:type="dxa"/>
            <w:tcBorders>
              <w:top w:val="nil"/>
              <w:bottom w:val="nil"/>
            </w:tcBorders>
          </w:tcPr>
          <w:p w14:paraId="249CC23E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日期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nil"/>
            </w:tcBorders>
          </w:tcPr>
          <w:p w14:paraId="2CD489C2" w14:textId="77777777" w:rsidR="009905C8" w:rsidRPr="00F974D3" w:rsidRDefault="009905C8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color w:val="548DD4" w:themeColor="text2" w:themeTint="99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color w:val="FF0000"/>
                <w:sz w:val="24"/>
                <w:szCs w:val="24"/>
                <w:lang w:eastAsia="zh-CN"/>
              </w:rPr>
              <w:t>日期</w:t>
            </w:r>
          </w:p>
        </w:tc>
      </w:tr>
      <w:tr w:rsidR="009905C8" w:rsidRPr="00F974D3" w14:paraId="58FF68E4" w14:textId="77777777" w:rsidTr="00833C87">
        <w:trPr>
          <w:trHeight w:val="323"/>
        </w:trPr>
        <w:tc>
          <w:tcPr>
            <w:tcW w:w="180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046ECCF7" w14:textId="77777777" w:rsidR="009905C8" w:rsidRPr="00F974D3" w:rsidRDefault="005A29FF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ind w:left="-115"/>
              <w:rPr>
                <w:rFonts w:ascii="仿宋_GB2312" w:eastAsia="仿宋_GB2312" w:hAnsi="Arial" w:cs="Arial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主题</w:t>
            </w:r>
            <w:r w:rsidR="00490643" w:rsidRPr="00F974D3">
              <w:rPr>
                <w:rFonts w:ascii="仿宋_GB2312" w:eastAsia="仿宋_GB2312" w:hAnsi="Arial" w:cs="Arial" w:hint="eastAsia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729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29B9D3CF" w14:textId="08D817B8" w:rsidR="009905C8" w:rsidRPr="00F974D3" w:rsidRDefault="00F974D3" w:rsidP="00F974D3">
            <w:pPr>
              <w:pStyle w:val="FaxBodyText"/>
              <w:framePr w:hSpace="0" w:wrap="auto" w:vAnchor="margin" w:yAlign="inline"/>
              <w:snapToGrid w:val="0"/>
              <w:spacing w:beforeLines="50" w:before="120" w:line="300" w:lineRule="auto"/>
              <w:rPr>
                <w:rFonts w:ascii="仿宋_GB2312" w:eastAsia="仿宋_GB2312" w:hAnsi="Arial" w:cs="Arial"/>
                <w:b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cs="Arial" w:hint="eastAsia"/>
                <w:b/>
                <w:sz w:val="24"/>
                <w:szCs w:val="24"/>
                <w:lang w:eastAsia="zh-CN"/>
              </w:rPr>
              <w:t>集团审计</w:t>
            </w:r>
            <w:r w:rsidR="00B1518E">
              <w:rPr>
                <w:rFonts w:ascii="仿宋_GB2312" w:eastAsia="仿宋_GB2312" w:hAnsi="Arial" w:cs="Arial" w:hint="eastAsia"/>
                <w:b/>
                <w:sz w:val="24"/>
                <w:szCs w:val="24"/>
                <w:lang w:eastAsia="zh-CN"/>
              </w:rPr>
              <w:t>（预警）</w:t>
            </w:r>
            <w:r w:rsidRPr="00F974D3">
              <w:rPr>
                <w:rFonts w:ascii="仿宋_GB2312" w:eastAsia="仿宋_GB2312" w:hAnsi="Arial" w:cs="Arial" w:hint="eastAsia"/>
                <w:b/>
                <w:sz w:val="24"/>
                <w:szCs w:val="24"/>
                <w:lang w:eastAsia="zh-CN"/>
              </w:rPr>
              <w:t>备忘录</w:t>
            </w:r>
          </w:p>
        </w:tc>
      </w:tr>
    </w:tbl>
    <w:p w14:paraId="0F1BE93E" w14:textId="77777777" w:rsidR="00A32572" w:rsidRPr="00F974D3" w:rsidRDefault="00A32572" w:rsidP="00F974D3">
      <w:pPr>
        <w:pStyle w:val="a2"/>
        <w:snapToGrid w:val="0"/>
        <w:spacing w:beforeLines="50" w:before="120" w:after="0" w:line="300" w:lineRule="auto"/>
        <w:rPr>
          <w:rFonts w:ascii="仿宋_GB2312" w:eastAsia="仿宋_GB2312"/>
          <w:color w:val="000000" w:themeColor="text1"/>
          <w:sz w:val="24"/>
          <w:szCs w:val="24"/>
          <w:lang w:eastAsia="zh-CN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9905C8" w:rsidRPr="00F974D3" w14:paraId="7681905C" w14:textId="77777777" w:rsidTr="00A67516">
        <w:tc>
          <w:tcPr>
            <w:tcW w:w="9080" w:type="dxa"/>
          </w:tcPr>
          <w:p w14:paraId="3CCFBAFA" w14:textId="77777777" w:rsidR="009905C8" w:rsidRDefault="00490643" w:rsidP="00F974D3">
            <w:pPr>
              <w:pStyle w:val="21"/>
              <w:snapToGrid w:val="0"/>
              <w:spacing w:beforeLines="50" w:before="120" w:line="300" w:lineRule="auto"/>
              <w:rPr>
                <w:rFonts w:ascii="仿宋_GB2312" w:eastAsia="仿宋_GB2312"/>
                <w:b/>
                <w:color w:val="FF0000"/>
                <w:sz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lastRenderedPageBreak/>
              <w:t>致</w:t>
            </w:r>
            <w:r w:rsidR="009905C8"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组成部分注册会计师</w:t>
            </w:r>
            <w:r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的指导性</w:t>
            </w:r>
            <w:r w:rsidR="009905C8" w:rsidRPr="00F974D3">
              <w:rPr>
                <w:rFonts w:ascii="仿宋_GB2312" w:eastAsia="仿宋_GB2312" w:hint="eastAsia"/>
                <w:b/>
                <w:color w:val="FF0000"/>
                <w:sz w:val="24"/>
                <w:lang w:eastAsia="zh-CN"/>
              </w:rPr>
              <w:t>说明</w:t>
            </w:r>
          </w:p>
          <w:p w14:paraId="7C1AD38E" w14:textId="77777777" w:rsidR="006B4492" w:rsidRDefault="006B4492" w:rsidP="006B4492">
            <w:pPr>
              <w:pStyle w:val="a2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353D1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2</w:t>
            </w:r>
            <w:r w:rsidRPr="00353D15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023</w:t>
            </w:r>
            <w:r w:rsidRPr="00353D15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年6月版</w:t>
            </w:r>
          </w:p>
          <w:p w14:paraId="385597D6" w14:textId="344DFB46" w:rsidR="006B4492" w:rsidRPr="0002310C" w:rsidRDefault="006B4492" w:rsidP="0002310C">
            <w:pPr>
              <w:pStyle w:val="a2"/>
              <w:rPr>
                <w:lang w:eastAsia="zh-CN"/>
              </w:rPr>
            </w:pPr>
            <w:r w:rsidRPr="006F685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适用于自2022年12月15日或之后开始的期间的集团审计。</w:t>
            </w:r>
          </w:p>
          <w:p w14:paraId="0844DF4B" w14:textId="77777777" w:rsidR="009905C8" w:rsidRPr="00F974D3" w:rsidRDefault="009905C8" w:rsidP="00F974D3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本备忘录是可选的，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可在需要时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按照集团审计指令进行及时沟通。对重大事项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和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任何基于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你们的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职业判断认为与集团财务报表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审计相关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或希望引起集团项目</w:t>
            </w:r>
            <w:proofErr w:type="gramStart"/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组注意</w:t>
            </w:r>
            <w:proofErr w:type="gramEnd"/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的其他事项的沟通可以是口头或书面的。沟通事项包括如下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示例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：</w:t>
            </w:r>
          </w:p>
          <w:p w14:paraId="5536E4E3" w14:textId="09E6692B" w:rsidR="009905C8" w:rsidRPr="00F974D3" w:rsidRDefault="00CE179A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已识别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的舞弊或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舞弊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嫌疑</w:t>
            </w:r>
            <w:r w:rsidR="005304D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35F7AB7D" w14:textId="77777777" w:rsidR="005304D8" w:rsidRPr="00F974D3" w:rsidRDefault="005304D8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之前未识别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关联方或关联方交易；</w:t>
            </w:r>
          </w:p>
          <w:p w14:paraId="797A97C6" w14:textId="31EEF8E4" w:rsidR="009905C8" w:rsidRPr="00F974D3" w:rsidRDefault="005304D8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组成部分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超出正常经营的</w:t>
            </w:r>
            <w:proofErr w:type="gramStart"/>
            <w:r w:rsidR="001F52F7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proofErr w:type="gramEnd"/>
            <w:r w:rsidR="001F52F7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重大关联方交易；</w:t>
            </w:r>
          </w:p>
          <w:p w14:paraId="6F1D7E10" w14:textId="77777777" w:rsidR="00D16C6D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之前未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识别的特别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风险；</w:t>
            </w:r>
          </w:p>
          <w:p w14:paraId="597A24D2" w14:textId="77777777" w:rsidR="00D16C6D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重大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异常交易或事项；</w:t>
            </w:r>
          </w:p>
          <w:p w14:paraId="3DE3739E" w14:textId="77777777" w:rsidR="00D16C6D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与上期相比条件或环境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重大变化；</w:t>
            </w:r>
          </w:p>
          <w:p w14:paraId="59D73A61" w14:textId="1AA28ED2" w:rsidR="009905C8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可能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存在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的管理层偏向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30E78E1B" w14:textId="1805C56C" w:rsidR="009905C8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审计证据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矛盾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或无法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获取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审计证据；</w:t>
            </w:r>
          </w:p>
          <w:p w14:paraId="3E4366BE" w14:textId="22D97C87" w:rsidR="009905C8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重大错报</w:t>
            </w:r>
            <w:r w:rsidR="00F96A8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（已更正或未更正）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3AC9650F" w14:textId="77777777" w:rsidR="009905C8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持续经营或其他重大不确定性；</w:t>
            </w:r>
          </w:p>
          <w:p w14:paraId="5B36C8B7" w14:textId="77777777" w:rsidR="009905C8" w:rsidRPr="00F974D3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违反法律法规；</w:t>
            </w:r>
          </w:p>
          <w:p w14:paraId="5FBEED45" w14:textId="1B982E39" w:rsidR="009905C8" w:rsidRPr="00F974D3" w:rsidRDefault="00F96A8B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值得关注的内部控制</w:t>
            </w:r>
            <w:r w:rsidR="00D16C6D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缺陷；</w:t>
            </w:r>
          </w:p>
          <w:p w14:paraId="3AA15346" w14:textId="77777777" w:rsidR="009905C8" w:rsidRDefault="00D16C6D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遵守集团审计指令，包括无法满足</w:t>
            </w:r>
            <w:r w:rsidR="0039361B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报告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提交日；</w:t>
            </w:r>
          </w:p>
          <w:p w14:paraId="16105F51" w14:textId="576A71BB" w:rsidR="00E13D83" w:rsidRPr="00E13D83" w:rsidRDefault="00E13D83" w:rsidP="0002310C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分配或提供给审计业务的资源不再适当或充足的情况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资源包括人力资源、技术资源和智力资源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0D256BF6" w14:textId="62C8FFE0" w:rsidR="00E13D83" w:rsidRPr="00E13D83" w:rsidRDefault="00E13D83" w:rsidP="0002310C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与技术资源进行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协商</w:t>
            </w: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或讨论所产生的事项，包括分歧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5CE25568" w14:textId="743C4BAA" w:rsidR="006B4492" w:rsidRPr="00F974D3" w:rsidRDefault="00E13D83" w:rsidP="0002310C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与事务所截至[注明日期]的质量管理体系运行有效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</w:t>
            </w: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结论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相关的、</w:t>
            </w: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已在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公开发</w:t>
            </w:r>
            <w:r w:rsidRPr="00E13D8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布的新信息或更新信息</w:t>
            </w:r>
            <w:r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；</w:t>
            </w:r>
          </w:p>
          <w:p w14:paraId="5A046AC9" w14:textId="77777777" w:rsidR="009905C8" w:rsidRPr="00F974D3" w:rsidRDefault="0039361B" w:rsidP="00F974D3">
            <w:pPr>
              <w:pStyle w:val="a2"/>
              <w:numPr>
                <w:ilvl w:val="0"/>
                <w:numId w:val="32"/>
              </w:numPr>
              <w:snapToGrid w:val="0"/>
              <w:spacing w:beforeLines="50" w:before="120" w:after="0" w:line="300" w:lineRule="auto"/>
              <w:ind w:left="360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其他会计或审计事件，如重大会计政策差异，重大税务事项，或重大诉讼索赔</w:t>
            </w:r>
            <w:r w:rsidR="009905C8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.</w:t>
            </w:r>
          </w:p>
        </w:tc>
      </w:tr>
    </w:tbl>
    <w:p w14:paraId="1047264F" w14:textId="39996FED" w:rsidR="0039361B" w:rsidRPr="007B12EB" w:rsidRDefault="0039361B" w:rsidP="007B12EB">
      <w:pPr>
        <w:pStyle w:val="a2"/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/>
          <w:color w:val="000000" w:themeColor="text1"/>
          <w:sz w:val="24"/>
          <w:szCs w:val="24"/>
          <w:lang w:eastAsia="zh-CN"/>
        </w:rPr>
      </w:pP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按照</w:t>
      </w:r>
      <w:r w:rsidR="00F96A8B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贵方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的</w:t>
      </w:r>
      <w:r w:rsidR="005B1542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《集团审计指令》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，基于职业判断，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我们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向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贵</w:t>
      </w:r>
      <w:r w:rsidR="00F96A8B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方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沟通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我们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认为可能与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贵</w:t>
      </w:r>
      <w:r w:rsidR="00F96A8B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方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集团财务报表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审计相关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或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我们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希望在提交《审计完成备忘录》之前引起</w:t>
      </w:r>
      <w:r w:rsidR="00CE179A"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贵所</w:t>
      </w:r>
      <w:r w:rsidRPr="007B12EB">
        <w:rPr>
          <w:rFonts w:ascii="Arial Narrow" w:eastAsia="仿宋_GB2312" w:hAnsi="Arial Narrow" w:hint="eastAsia"/>
          <w:color w:val="000000" w:themeColor="text1"/>
          <w:sz w:val="24"/>
          <w:szCs w:val="24"/>
          <w:lang w:eastAsia="zh-CN"/>
        </w:rPr>
        <w:t>注意的以下事项：</w:t>
      </w: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39361B" w:rsidRPr="00F974D3" w14:paraId="5337DB76" w14:textId="77777777" w:rsidTr="00685B09">
        <w:tc>
          <w:tcPr>
            <w:tcW w:w="9080" w:type="dxa"/>
          </w:tcPr>
          <w:p w14:paraId="2072454B" w14:textId="77777777" w:rsidR="0039361B" w:rsidRPr="00F974D3" w:rsidRDefault="00CE179A" w:rsidP="00F974D3">
            <w:pPr>
              <w:pStyle w:val="a2"/>
              <w:keepNext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lastRenderedPageBreak/>
              <w:t>致</w:t>
            </w:r>
            <w:r w:rsidR="0039361B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组成部分注册会计师</w:t>
            </w: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</w:t>
            </w:r>
            <w:r w:rsidR="0039361B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指令</w:t>
            </w: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性</w:t>
            </w:r>
            <w:r w:rsidR="0039361B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说明</w:t>
            </w:r>
          </w:p>
          <w:p w14:paraId="5AD908EA" w14:textId="0362C9CD" w:rsidR="0039361B" w:rsidRPr="00F974D3" w:rsidRDefault="0039361B" w:rsidP="00F974D3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以下“新事项”部分用于沟通任何新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识别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事项。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“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行动步骤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”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可能包括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组成部分注册会计师或集团项目组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已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采取的行动或准备采取的行动</w:t>
            </w:r>
            <w:r w:rsidR="00CE179A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，以及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该事项是否已经解决。“组成部分管理层反馈”可能包括是否已经与组成部分管理</w:t>
            </w:r>
            <w:proofErr w:type="gramStart"/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层讨论</w:t>
            </w:r>
            <w:proofErr w:type="gramEnd"/>
            <w:r w:rsidR="0092721D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该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事项，以及组成部分管理层</w:t>
            </w:r>
            <w:r w:rsidR="0092721D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（对讨论事项）所持的态度</w:t>
            </w:r>
            <w:r w:rsidR="004D7675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。</w:t>
            </w:r>
          </w:p>
        </w:tc>
      </w:tr>
    </w:tbl>
    <w:p w14:paraId="0320E929" w14:textId="77777777" w:rsidR="004D7675" w:rsidRPr="00F974D3" w:rsidRDefault="004D7675" w:rsidP="00F974D3">
      <w:pPr>
        <w:pStyle w:val="21"/>
        <w:snapToGrid w:val="0"/>
        <w:spacing w:beforeLines="50" w:before="120" w:line="300" w:lineRule="auto"/>
        <w:rPr>
          <w:rFonts w:ascii="仿宋_GB2312" w:eastAsia="仿宋_GB2312"/>
          <w:b/>
          <w:sz w:val="24"/>
          <w:lang w:eastAsia="zh-CN"/>
        </w:rPr>
      </w:pPr>
      <w:r w:rsidRPr="00F974D3">
        <w:rPr>
          <w:rFonts w:ascii="仿宋_GB2312" w:eastAsia="仿宋_GB2312" w:hint="eastAsia"/>
          <w:b/>
          <w:sz w:val="24"/>
          <w:lang w:eastAsia="zh-CN"/>
        </w:rPr>
        <w:t>新事项</w:t>
      </w:r>
    </w:p>
    <w:p w14:paraId="209D805F" w14:textId="63732B28" w:rsidR="004D7675" w:rsidRPr="007B12EB" w:rsidRDefault="004D7675" w:rsidP="007B12EB">
      <w:pPr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 w:cs="TimesNewRomanPSMT"/>
          <w:sz w:val="24"/>
          <w:szCs w:val="24"/>
          <w:lang w:eastAsia="zh-CN"/>
        </w:rPr>
      </w:pPr>
      <w:r w:rsidRPr="007B12EB">
        <w:rPr>
          <w:rFonts w:ascii="Arial Narrow" w:eastAsia="仿宋_GB2312" w:hAnsi="Arial Narrow" w:cs="TimesNewRomanPSMT" w:hint="eastAsia"/>
          <w:sz w:val="24"/>
          <w:szCs w:val="24"/>
          <w:lang w:eastAsia="zh-CN"/>
        </w:rPr>
        <w:t>以下描述我方新注意到的事项。</w:t>
      </w:r>
    </w:p>
    <w:tbl>
      <w:tblPr>
        <w:tblStyle w:val="ab"/>
        <w:tblW w:w="9085" w:type="dxa"/>
        <w:tblLook w:val="04A0" w:firstRow="1" w:lastRow="0" w:firstColumn="1" w:lastColumn="0" w:noHBand="0" w:noVBand="1"/>
      </w:tblPr>
      <w:tblGrid>
        <w:gridCol w:w="4271"/>
        <w:gridCol w:w="4814"/>
      </w:tblGrid>
      <w:tr w:rsidR="004D7675" w:rsidRPr="00F974D3" w14:paraId="4193A04E" w14:textId="77777777" w:rsidTr="00FB0997">
        <w:trPr>
          <w:tblHeader/>
        </w:trPr>
        <w:tc>
          <w:tcPr>
            <w:tcW w:w="4271" w:type="dxa"/>
            <w:shd w:val="clear" w:color="auto" w:fill="CCC0D9" w:themeFill="accent4" w:themeFillTint="66"/>
            <w:vAlign w:val="center"/>
          </w:tcPr>
          <w:p w14:paraId="0D65F6CD" w14:textId="77777777" w:rsidR="004D7675" w:rsidRPr="00FB0997" w:rsidRDefault="004D7675" w:rsidP="00FB0997">
            <w:pPr>
              <w:pStyle w:val="31"/>
              <w:snapToGrid w:val="0"/>
              <w:spacing w:beforeLines="50" w:before="120" w:line="300" w:lineRule="auto"/>
              <w:jc w:val="center"/>
              <w:rPr>
                <w:rFonts w:ascii="仿宋_GB2312" w:eastAsia="仿宋_GB2312"/>
                <w:b/>
                <w:sz w:val="21"/>
                <w:szCs w:val="21"/>
                <w:lang w:eastAsia="zh-CN"/>
              </w:rPr>
            </w:pP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事项</w:t>
            </w:r>
          </w:p>
        </w:tc>
        <w:tc>
          <w:tcPr>
            <w:tcW w:w="4814" w:type="dxa"/>
            <w:shd w:val="clear" w:color="auto" w:fill="CCC0D9" w:themeFill="accent4" w:themeFillTint="66"/>
            <w:vAlign w:val="bottom"/>
          </w:tcPr>
          <w:p w14:paraId="1BB9CA53" w14:textId="59F0F096" w:rsidR="004D7675" w:rsidRPr="00FB0997" w:rsidRDefault="004D7675" w:rsidP="00F974D3">
            <w:pPr>
              <w:pStyle w:val="31"/>
              <w:snapToGrid w:val="0"/>
              <w:spacing w:beforeLines="50" w:before="120" w:line="300" w:lineRule="auto"/>
              <w:jc w:val="center"/>
              <w:rPr>
                <w:rFonts w:ascii="仿宋_GB2312" w:eastAsia="仿宋_GB2312"/>
                <w:b/>
                <w:sz w:val="21"/>
                <w:szCs w:val="21"/>
                <w:lang w:eastAsia="zh-CN"/>
              </w:rPr>
            </w:pP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行动步骤</w:t>
            </w:r>
            <w:r w:rsidR="00CE179A"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，</w:t>
            </w: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组成部分管理层反馈</w:t>
            </w:r>
            <w:r w:rsidR="00CE179A"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，</w:t>
            </w: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及解决</w:t>
            </w:r>
            <w:r w:rsidR="00CE179A"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方案</w:t>
            </w: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 xml:space="preserve"> </w:t>
            </w:r>
            <w:r w:rsidR="00F96A8B"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（如有）</w:t>
            </w:r>
          </w:p>
        </w:tc>
      </w:tr>
      <w:tr w:rsidR="004D7675" w:rsidRPr="00F974D3" w14:paraId="244727EE" w14:textId="77777777" w:rsidTr="006D50F0">
        <w:tc>
          <w:tcPr>
            <w:tcW w:w="4271" w:type="dxa"/>
          </w:tcPr>
          <w:p w14:paraId="5779951E" w14:textId="77777777" w:rsidR="004D7675" w:rsidRPr="00FB0997" w:rsidRDefault="004D7675" w:rsidP="00F974D3">
            <w:pPr>
              <w:pStyle w:val="affff3"/>
              <w:autoSpaceDE w:val="0"/>
              <w:autoSpaceDN w:val="0"/>
              <w:adjustRightInd w:val="0"/>
              <w:snapToGrid w:val="0"/>
              <w:spacing w:beforeLines="50" w:before="120" w:line="300" w:lineRule="auto"/>
              <w:ind w:left="337"/>
              <w:contextualSpacing w:val="0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  <w:tc>
          <w:tcPr>
            <w:tcW w:w="4814" w:type="dxa"/>
          </w:tcPr>
          <w:p w14:paraId="6E5A965C" w14:textId="77777777" w:rsidR="004D7675" w:rsidRPr="00FB0997" w:rsidRDefault="004D7675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</w:tr>
      <w:tr w:rsidR="004D7675" w:rsidRPr="00F974D3" w14:paraId="514E1BF4" w14:textId="77777777" w:rsidTr="006D50F0">
        <w:tc>
          <w:tcPr>
            <w:tcW w:w="4271" w:type="dxa"/>
          </w:tcPr>
          <w:p w14:paraId="58D3AD80" w14:textId="77777777" w:rsidR="004D7675" w:rsidRPr="00FB0997" w:rsidRDefault="004D7675" w:rsidP="00F974D3">
            <w:pPr>
              <w:pStyle w:val="affff3"/>
              <w:autoSpaceDE w:val="0"/>
              <w:autoSpaceDN w:val="0"/>
              <w:adjustRightInd w:val="0"/>
              <w:snapToGrid w:val="0"/>
              <w:spacing w:beforeLines="50" w:before="120" w:line="300" w:lineRule="auto"/>
              <w:ind w:left="337"/>
              <w:contextualSpacing w:val="0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  <w:tc>
          <w:tcPr>
            <w:tcW w:w="4814" w:type="dxa"/>
          </w:tcPr>
          <w:p w14:paraId="4BB3F1BF" w14:textId="77777777" w:rsidR="004D7675" w:rsidRPr="00FB0997" w:rsidRDefault="004D7675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</w:tr>
      <w:tr w:rsidR="004D7675" w:rsidRPr="00F974D3" w14:paraId="77D18588" w14:textId="77777777" w:rsidTr="006D50F0">
        <w:tc>
          <w:tcPr>
            <w:tcW w:w="4271" w:type="dxa"/>
          </w:tcPr>
          <w:p w14:paraId="3C934B3D" w14:textId="77777777" w:rsidR="004D7675" w:rsidRPr="00FB0997" w:rsidRDefault="004D7675" w:rsidP="00F974D3">
            <w:pPr>
              <w:pStyle w:val="affff3"/>
              <w:autoSpaceDE w:val="0"/>
              <w:autoSpaceDN w:val="0"/>
              <w:adjustRightInd w:val="0"/>
              <w:snapToGrid w:val="0"/>
              <w:spacing w:beforeLines="50" w:before="120" w:line="300" w:lineRule="auto"/>
              <w:ind w:left="337"/>
              <w:contextualSpacing w:val="0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  <w:tc>
          <w:tcPr>
            <w:tcW w:w="4814" w:type="dxa"/>
          </w:tcPr>
          <w:p w14:paraId="79BA36B4" w14:textId="77777777" w:rsidR="004D7675" w:rsidRPr="00FB0997" w:rsidRDefault="004D7675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  <w:lang w:eastAsia="zh-CN"/>
              </w:rPr>
            </w:pPr>
          </w:p>
        </w:tc>
      </w:tr>
    </w:tbl>
    <w:p w14:paraId="3F51EF36" w14:textId="77777777" w:rsidR="00F26E53" w:rsidRPr="00F974D3" w:rsidRDefault="00F26E53" w:rsidP="00F974D3">
      <w:pPr>
        <w:pStyle w:val="a2"/>
        <w:snapToGrid w:val="0"/>
        <w:spacing w:beforeLines="50" w:before="120" w:after="0" w:line="300" w:lineRule="auto"/>
        <w:rPr>
          <w:rFonts w:ascii="仿宋_GB2312" w:eastAsia="仿宋_GB2312"/>
          <w:sz w:val="24"/>
          <w:szCs w:val="24"/>
          <w:lang w:eastAsia="zh-CN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4D7675" w:rsidRPr="00F974D3" w14:paraId="5E5B1FBE" w14:textId="77777777" w:rsidTr="00D96E76">
        <w:tc>
          <w:tcPr>
            <w:tcW w:w="9080" w:type="dxa"/>
          </w:tcPr>
          <w:p w14:paraId="4552CE0C" w14:textId="77777777" w:rsidR="004D7675" w:rsidRPr="00F974D3" w:rsidRDefault="00776ABF" w:rsidP="00F974D3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致</w:t>
            </w:r>
            <w:r w:rsidR="004D7675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组成部分注册会计师</w:t>
            </w: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的</w:t>
            </w:r>
            <w:r w:rsidR="004D7675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指令</w:t>
            </w:r>
            <w:r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性</w:t>
            </w:r>
            <w:r w:rsidR="004D7675" w:rsidRPr="00F974D3">
              <w:rPr>
                <w:rFonts w:ascii="仿宋_GB2312" w:eastAsia="仿宋_GB2312" w:hAnsi="Arial" w:hint="eastAsia"/>
                <w:b/>
                <w:color w:val="FF0000"/>
                <w:sz w:val="24"/>
                <w:szCs w:val="24"/>
                <w:lang w:eastAsia="zh-CN"/>
              </w:rPr>
              <w:t>说明</w:t>
            </w:r>
          </w:p>
          <w:p w14:paraId="14B77DA0" w14:textId="77777777" w:rsidR="004D7675" w:rsidRPr="00F974D3" w:rsidRDefault="004D7675" w:rsidP="00F974D3">
            <w:pPr>
              <w:pStyle w:val="a2"/>
              <w:snapToGrid w:val="0"/>
              <w:spacing w:beforeLines="50" w:before="120" w:after="0" w:line="300" w:lineRule="auto"/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以下“已沟通事项</w:t>
            </w:r>
            <w:r w:rsidR="00776ABF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状态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”部分</w:t>
            </w:r>
            <w:r w:rsidR="00776ABF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可以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用来沟通任何之前沟通事项</w:t>
            </w:r>
            <w:r w:rsidR="00776ABF"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的状态</w:t>
            </w:r>
            <w:r w:rsidRPr="00F974D3">
              <w:rPr>
                <w:rFonts w:ascii="仿宋_GB2312" w:eastAsia="仿宋_GB2312" w:hint="eastAsia"/>
                <w:color w:val="FF0000"/>
                <w:sz w:val="24"/>
                <w:szCs w:val="24"/>
                <w:lang w:eastAsia="zh-CN"/>
              </w:rPr>
              <w:t>。</w:t>
            </w:r>
          </w:p>
        </w:tc>
      </w:tr>
    </w:tbl>
    <w:p w14:paraId="42E93558" w14:textId="77777777" w:rsidR="004D7675" w:rsidRPr="00F974D3" w:rsidRDefault="005C3D33" w:rsidP="00F974D3">
      <w:pPr>
        <w:pStyle w:val="21"/>
        <w:snapToGrid w:val="0"/>
        <w:spacing w:beforeLines="50" w:before="120" w:line="300" w:lineRule="auto"/>
        <w:rPr>
          <w:rFonts w:ascii="仿宋_GB2312" w:eastAsia="仿宋_GB2312"/>
          <w:b/>
          <w:sz w:val="24"/>
          <w:lang w:eastAsia="zh-CN"/>
        </w:rPr>
      </w:pPr>
      <w:r w:rsidRPr="00F974D3">
        <w:rPr>
          <w:rFonts w:ascii="仿宋_GB2312" w:eastAsia="仿宋_GB2312" w:hint="eastAsia"/>
          <w:b/>
          <w:sz w:val="24"/>
          <w:lang w:eastAsia="zh-CN"/>
        </w:rPr>
        <w:t>已沟通事项状况</w:t>
      </w:r>
    </w:p>
    <w:p w14:paraId="07B05B72" w14:textId="6FB1DED5" w:rsidR="004D7675" w:rsidRPr="007B12EB" w:rsidRDefault="005C3D33" w:rsidP="007B12EB">
      <w:pPr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/>
          <w:sz w:val="24"/>
          <w:szCs w:val="24"/>
          <w:lang w:eastAsia="zh-CN"/>
        </w:rPr>
      </w:pP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以下</w:t>
      </w:r>
      <w:r w:rsidR="00776ABF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提供</w:t>
      </w: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之前与</w:t>
      </w:r>
      <w:r w:rsidR="00776ABF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贵所</w:t>
      </w: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沟通事项的</w:t>
      </w:r>
      <w:r w:rsidR="00776ABF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状态</w:t>
      </w: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更新。</w:t>
      </w:r>
    </w:p>
    <w:tbl>
      <w:tblPr>
        <w:tblStyle w:val="ab"/>
        <w:tblW w:w="9085" w:type="dxa"/>
        <w:tblLook w:val="04A0" w:firstRow="1" w:lastRow="0" w:firstColumn="1" w:lastColumn="0" w:noHBand="0" w:noVBand="1"/>
      </w:tblPr>
      <w:tblGrid>
        <w:gridCol w:w="1705"/>
        <w:gridCol w:w="4050"/>
        <w:gridCol w:w="3330"/>
      </w:tblGrid>
      <w:tr w:rsidR="005C3D33" w:rsidRPr="00F974D3" w14:paraId="1E9F30AE" w14:textId="77777777" w:rsidTr="000744F9">
        <w:tc>
          <w:tcPr>
            <w:tcW w:w="1705" w:type="dxa"/>
            <w:shd w:val="clear" w:color="auto" w:fill="CCC0D9" w:themeFill="accent4" w:themeFillTint="66"/>
            <w:vAlign w:val="center"/>
          </w:tcPr>
          <w:p w14:paraId="34D25C35" w14:textId="77777777" w:rsidR="005C3D33" w:rsidRPr="00FB0997" w:rsidRDefault="00776ABF" w:rsidP="00F974D3">
            <w:pPr>
              <w:pStyle w:val="a2"/>
              <w:snapToGrid w:val="0"/>
              <w:spacing w:beforeLines="50" w:before="120" w:after="0" w:line="300" w:lineRule="auto"/>
              <w:jc w:val="center"/>
              <w:rPr>
                <w:rFonts w:ascii="仿宋_GB2312" w:eastAsia="仿宋_GB2312"/>
                <w:b/>
                <w:sz w:val="21"/>
                <w:szCs w:val="21"/>
                <w:lang w:eastAsia="zh-CN"/>
              </w:rPr>
            </w:pP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之前</w:t>
            </w:r>
            <w:r w:rsidR="005C3D33"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沟通日期</w:t>
            </w:r>
          </w:p>
        </w:tc>
        <w:tc>
          <w:tcPr>
            <w:tcW w:w="4050" w:type="dxa"/>
            <w:shd w:val="clear" w:color="auto" w:fill="CCC0D9" w:themeFill="accent4" w:themeFillTint="66"/>
            <w:vAlign w:val="center"/>
          </w:tcPr>
          <w:p w14:paraId="05282291" w14:textId="77777777" w:rsidR="005C3D33" w:rsidRPr="00FB0997" w:rsidRDefault="005C3D33" w:rsidP="00F974D3">
            <w:pPr>
              <w:pStyle w:val="31"/>
              <w:snapToGrid w:val="0"/>
              <w:spacing w:beforeLines="50" w:before="120" w:line="300" w:lineRule="auto"/>
              <w:jc w:val="center"/>
              <w:rPr>
                <w:rFonts w:ascii="仿宋_GB2312" w:eastAsia="仿宋_GB2312"/>
                <w:b/>
                <w:sz w:val="21"/>
                <w:szCs w:val="21"/>
                <w:lang w:eastAsia="zh-CN"/>
              </w:rPr>
            </w:pP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事项</w:t>
            </w:r>
          </w:p>
        </w:tc>
        <w:tc>
          <w:tcPr>
            <w:tcW w:w="3330" w:type="dxa"/>
            <w:shd w:val="clear" w:color="auto" w:fill="CCC0D9" w:themeFill="accent4" w:themeFillTint="66"/>
            <w:vAlign w:val="center"/>
          </w:tcPr>
          <w:p w14:paraId="6FC2C8D3" w14:textId="77777777" w:rsidR="005C3D33" w:rsidRPr="00FB0997" w:rsidRDefault="00776ABF" w:rsidP="00F974D3">
            <w:pPr>
              <w:pStyle w:val="31"/>
              <w:snapToGrid w:val="0"/>
              <w:spacing w:beforeLines="50" w:before="120" w:line="300" w:lineRule="auto"/>
              <w:jc w:val="center"/>
              <w:rPr>
                <w:rFonts w:ascii="仿宋_GB2312" w:eastAsia="仿宋_GB2312"/>
                <w:b/>
                <w:sz w:val="21"/>
                <w:szCs w:val="21"/>
                <w:lang w:eastAsia="zh-CN"/>
              </w:rPr>
            </w:pPr>
            <w:r w:rsidRPr="00FB0997">
              <w:rPr>
                <w:rFonts w:ascii="仿宋_GB2312" w:eastAsia="仿宋_GB2312" w:hint="eastAsia"/>
                <w:b/>
                <w:sz w:val="21"/>
                <w:szCs w:val="21"/>
                <w:lang w:eastAsia="zh-CN"/>
              </w:rPr>
              <w:t>状态</w:t>
            </w:r>
          </w:p>
        </w:tc>
      </w:tr>
      <w:tr w:rsidR="005C3D33" w:rsidRPr="00F974D3" w14:paraId="60128F78" w14:textId="77777777" w:rsidTr="000744F9">
        <w:tc>
          <w:tcPr>
            <w:tcW w:w="1705" w:type="dxa"/>
          </w:tcPr>
          <w:p w14:paraId="5C1B3796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4050" w:type="dxa"/>
          </w:tcPr>
          <w:p w14:paraId="1B304E0F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3330" w:type="dxa"/>
          </w:tcPr>
          <w:p w14:paraId="272F63C0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</w:tr>
      <w:tr w:rsidR="005C3D33" w:rsidRPr="00F974D3" w14:paraId="5AC814EB" w14:textId="77777777" w:rsidTr="000744F9">
        <w:tc>
          <w:tcPr>
            <w:tcW w:w="1705" w:type="dxa"/>
          </w:tcPr>
          <w:p w14:paraId="4316DCD0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4050" w:type="dxa"/>
          </w:tcPr>
          <w:p w14:paraId="5F21F8D1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3330" w:type="dxa"/>
          </w:tcPr>
          <w:p w14:paraId="3553614A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</w:tr>
      <w:tr w:rsidR="005C3D33" w:rsidRPr="00F974D3" w14:paraId="21D09A99" w14:textId="77777777" w:rsidTr="000744F9">
        <w:tc>
          <w:tcPr>
            <w:tcW w:w="1705" w:type="dxa"/>
          </w:tcPr>
          <w:p w14:paraId="48D76EAF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4050" w:type="dxa"/>
          </w:tcPr>
          <w:p w14:paraId="0BBE1E52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  <w:tc>
          <w:tcPr>
            <w:tcW w:w="3330" w:type="dxa"/>
          </w:tcPr>
          <w:p w14:paraId="179DF51A" w14:textId="77777777" w:rsidR="005C3D33" w:rsidRPr="00FB0997" w:rsidRDefault="005C3D33" w:rsidP="00F974D3">
            <w:pPr>
              <w:autoSpaceDE w:val="0"/>
              <w:autoSpaceDN w:val="0"/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1"/>
                <w:szCs w:val="21"/>
              </w:rPr>
            </w:pPr>
          </w:p>
        </w:tc>
      </w:tr>
    </w:tbl>
    <w:p w14:paraId="38B77EB1" w14:textId="77777777" w:rsidR="005C3D33" w:rsidRPr="00F974D3" w:rsidRDefault="005C3D33" w:rsidP="00F974D3">
      <w:pPr>
        <w:pStyle w:val="21"/>
        <w:snapToGrid w:val="0"/>
        <w:spacing w:beforeLines="50" w:before="120" w:line="300" w:lineRule="auto"/>
        <w:rPr>
          <w:rFonts w:ascii="仿宋_GB2312" w:eastAsia="仿宋_GB2312"/>
          <w:b/>
          <w:sz w:val="24"/>
          <w:lang w:eastAsia="zh-CN"/>
        </w:rPr>
      </w:pPr>
      <w:r w:rsidRPr="00F974D3">
        <w:rPr>
          <w:rFonts w:ascii="仿宋_GB2312" w:eastAsia="仿宋_GB2312" w:hint="eastAsia"/>
          <w:b/>
          <w:sz w:val="24"/>
          <w:lang w:eastAsia="zh-CN"/>
        </w:rPr>
        <w:t>使用</w:t>
      </w:r>
      <w:r w:rsidR="00776ABF" w:rsidRPr="00F974D3">
        <w:rPr>
          <w:rFonts w:ascii="仿宋_GB2312" w:eastAsia="仿宋_GB2312" w:hint="eastAsia"/>
          <w:b/>
          <w:sz w:val="24"/>
          <w:lang w:eastAsia="zh-CN"/>
        </w:rPr>
        <w:t>与分发的</w:t>
      </w:r>
      <w:r w:rsidRPr="00F974D3">
        <w:rPr>
          <w:rFonts w:ascii="仿宋_GB2312" w:eastAsia="仿宋_GB2312" w:hint="eastAsia"/>
          <w:b/>
          <w:sz w:val="24"/>
          <w:lang w:eastAsia="zh-CN"/>
        </w:rPr>
        <w:t>限制</w:t>
      </w:r>
    </w:p>
    <w:p w14:paraId="0C707CD5" w14:textId="772AC936" w:rsidR="00BB3DF6" w:rsidRPr="007B12EB" w:rsidRDefault="005C3D33" w:rsidP="007B12EB">
      <w:pPr>
        <w:widowControl w:val="0"/>
        <w:adjustRightInd w:val="0"/>
        <w:snapToGrid w:val="0"/>
        <w:spacing w:beforeLines="50" w:before="120" w:afterLines="50" w:after="120" w:line="300" w:lineRule="auto"/>
        <w:ind w:firstLineChars="200" w:firstLine="480"/>
        <w:jc w:val="both"/>
        <w:rPr>
          <w:rFonts w:ascii="Arial Narrow" w:eastAsia="仿宋_GB2312" w:hAnsi="Arial Narrow"/>
          <w:b/>
          <w:sz w:val="24"/>
          <w:szCs w:val="24"/>
          <w:lang w:eastAsia="zh-CN"/>
        </w:rPr>
      </w:pP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本备忘录信息仅供集团项目组参考</w:t>
      </w:r>
      <w:r w:rsidR="00776ABF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和使用</w:t>
      </w: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，除法律法规另有规定，不期望也不应该被集团项目组之外的人使用或</w:t>
      </w:r>
      <w:r w:rsidR="00776ABF"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向集团项目组之外的人</w:t>
      </w:r>
      <w:r w:rsidRPr="007B12EB">
        <w:rPr>
          <w:rFonts w:ascii="Arial Narrow" w:eastAsia="仿宋_GB2312" w:hAnsi="Arial Narrow" w:hint="eastAsia"/>
          <w:sz w:val="24"/>
          <w:szCs w:val="24"/>
          <w:lang w:eastAsia="zh-CN"/>
        </w:rPr>
        <w:t>分发。</w:t>
      </w:r>
      <w:r w:rsidR="00BB3DF6" w:rsidRPr="007B12EB">
        <w:rPr>
          <w:rFonts w:ascii="Arial Narrow" w:eastAsia="仿宋_GB2312" w:hAnsi="Arial Narrow" w:hint="eastAsia"/>
          <w:b/>
          <w:sz w:val="24"/>
          <w:szCs w:val="24"/>
          <w:lang w:eastAsia="zh-CN"/>
        </w:rPr>
        <w:br/>
      </w:r>
    </w:p>
    <w:tbl>
      <w:tblPr>
        <w:tblStyle w:val="ab"/>
        <w:tblW w:w="919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"/>
        <w:gridCol w:w="3420"/>
        <w:gridCol w:w="540"/>
        <w:gridCol w:w="2226"/>
        <w:gridCol w:w="1194"/>
        <w:gridCol w:w="1789"/>
        <w:gridCol w:w="11"/>
      </w:tblGrid>
      <w:tr w:rsidR="005C3D33" w:rsidRPr="00F974D3" w14:paraId="1A7E0E14" w14:textId="77777777" w:rsidTr="006B4492">
        <w:trPr>
          <w:gridBefore w:val="1"/>
          <w:gridAfter w:val="1"/>
          <w:wBefore w:w="18" w:type="dxa"/>
          <w:wAfter w:w="11" w:type="dxa"/>
          <w:trHeight w:val="260"/>
        </w:trPr>
        <w:tc>
          <w:tcPr>
            <w:tcW w:w="3420" w:type="dxa"/>
          </w:tcPr>
          <w:p w14:paraId="6F52529B" w14:textId="77777777" w:rsidR="005C3D33" w:rsidRPr="00F974D3" w:rsidRDefault="005C3D33" w:rsidP="00F974D3">
            <w:pPr>
              <w:snapToGrid w:val="0"/>
              <w:spacing w:beforeLines="50" w:before="120" w:line="300" w:lineRule="auto"/>
              <w:rPr>
                <w:rFonts w:ascii="仿宋_GB2312" w:eastAsia="仿宋_GB2312"/>
                <w:b/>
                <w:sz w:val="24"/>
                <w:szCs w:val="24"/>
                <w:lang w:eastAsia="zh-CN"/>
              </w:rPr>
            </w:pPr>
            <w:r w:rsidRPr="00F974D3">
              <w:rPr>
                <w:rFonts w:ascii="仿宋_GB2312" w:eastAsia="仿宋_GB2312" w:hint="eastAsia"/>
                <w:b/>
                <w:sz w:val="24"/>
                <w:szCs w:val="24"/>
                <w:lang w:eastAsia="zh-CN"/>
              </w:rPr>
              <w:t>组成部分注册会计师签名:</w:t>
            </w:r>
          </w:p>
        </w:tc>
        <w:tc>
          <w:tcPr>
            <w:tcW w:w="2766" w:type="dxa"/>
            <w:gridSpan w:val="2"/>
            <w:tcBorders>
              <w:bottom w:val="single" w:sz="4" w:space="0" w:color="auto"/>
            </w:tcBorders>
          </w:tcPr>
          <w:p w14:paraId="4437F214" w14:textId="77777777" w:rsidR="005C3D33" w:rsidRPr="007F6208" w:rsidRDefault="005C3D33" w:rsidP="00F974D3">
            <w:pPr>
              <w:snapToGrid w:val="0"/>
              <w:spacing w:beforeLines="50" w:before="120" w:line="300" w:lineRule="auto"/>
              <w:rPr>
                <w:rFonts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194" w:type="dxa"/>
          </w:tcPr>
          <w:p w14:paraId="363AED7F" w14:textId="77777777" w:rsidR="005C3D33" w:rsidRPr="00F974D3" w:rsidRDefault="005C3D33" w:rsidP="00F974D3">
            <w:pPr>
              <w:snapToGrid w:val="0"/>
              <w:spacing w:beforeLines="50" w:before="120" w:line="300" w:lineRule="auto"/>
              <w:jc w:val="right"/>
              <w:rPr>
                <w:rFonts w:ascii="仿宋_GB2312" w:eastAsia="仿宋_GB2312"/>
                <w:b/>
                <w:sz w:val="24"/>
                <w:szCs w:val="24"/>
              </w:rPr>
            </w:pPr>
            <w:r w:rsidRPr="00F974D3">
              <w:rPr>
                <w:rFonts w:ascii="仿宋_GB2312" w:eastAsia="仿宋_GB2312" w:hint="eastAsia"/>
                <w:b/>
                <w:sz w:val="24"/>
                <w:szCs w:val="24"/>
                <w:lang w:eastAsia="zh-CN"/>
              </w:rPr>
              <w:t>日期</w:t>
            </w:r>
            <w:r w:rsidRPr="00F974D3">
              <w:rPr>
                <w:rFonts w:ascii="仿宋_GB2312" w:eastAsia="仿宋_GB2312" w:hint="eastAsia"/>
                <w:b/>
                <w:sz w:val="24"/>
                <w:szCs w:val="24"/>
              </w:rPr>
              <w:t>: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14:paraId="0DB6022C" w14:textId="77777777" w:rsidR="005C3D33" w:rsidRPr="00F974D3" w:rsidRDefault="005C3D33" w:rsidP="00F974D3">
            <w:pPr>
              <w:snapToGrid w:val="0"/>
              <w:spacing w:beforeLines="50" w:before="120" w:line="300" w:lineRule="auto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6B4492" w:rsidRPr="009321FA" w14:paraId="202139AD" w14:textId="77777777" w:rsidTr="006B4492">
        <w:trPr>
          <w:trHeight w:val="260"/>
        </w:trPr>
        <w:tc>
          <w:tcPr>
            <w:tcW w:w="3978" w:type="dxa"/>
            <w:gridSpan w:val="3"/>
          </w:tcPr>
          <w:p w14:paraId="2378C777" w14:textId="77777777" w:rsidR="006B4492" w:rsidRDefault="006B4492" w:rsidP="00F92E1E">
            <w:pPr>
              <w:spacing w:before="120" w:line="280" w:lineRule="atLeast"/>
              <w:rPr>
                <w:rFonts w:ascii="Arial" w:hAnsi="Arial"/>
                <w:b/>
                <w:sz w:val="18"/>
                <w:szCs w:val="18"/>
                <w:lang w:eastAsia="zh-CN"/>
              </w:rPr>
            </w:pPr>
          </w:p>
          <w:p w14:paraId="6B88D607" w14:textId="77777777" w:rsidR="006B4492" w:rsidRPr="009321FA" w:rsidRDefault="006B4492" w:rsidP="00F92E1E">
            <w:pPr>
              <w:spacing w:before="120" w:line="280" w:lineRule="atLeast"/>
              <w:rPr>
                <w:rFonts w:ascii="Arial" w:hAnsi="Arial"/>
                <w:b/>
                <w:sz w:val="18"/>
                <w:szCs w:val="18"/>
                <w:lang w:eastAsia="zh-CN"/>
              </w:rPr>
            </w:pPr>
            <w:r w:rsidRPr="00F92E1E">
              <w:rPr>
                <w:rFonts w:ascii="仿宋_GB2312" w:eastAsia="仿宋_GB2312" w:hint="eastAsia"/>
                <w:b/>
                <w:sz w:val="24"/>
                <w:szCs w:val="24"/>
                <w:lang w:eastAsia="zh-CN"/>
              </w:rPr>
              <w:t>授权签署人姓名和职位：</w:t>
            </w: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  <w:vAlign w:val="bottom"/>
          </w:tcPr>
          <w:p w14:paraId="7B87B46A" w14:textId="77777777" w:rsidR="006B4492" w:rsidRPr="009321FA" w:rsidRDefault="006B4492" w:rsidP="00F92E1E">
            <w:pPr>
              <w:spacing w:before="120" w:line="280" w:lineRule="atLeast"/>
              <w:rPr>
                <w:rFonts w:ascii="Arial" w:hAnsi="Arial"/>
                <w:sz w:val="18"/>
                <w:szCs w:val="18"/>
                <w:lang w:eastAsia="zh-CN"/>
              </w:rPr>
            </w:pPr>
          </w:p>
        </w:tc>
      </w:tr>
    </w:tbl>
    <w:p w14:paraId="70EEE2AA" w14:textId="77777777" w:rsidR="005C3D33" w:rsidRPr="006B4492" w:rsidRDefault="005C3D33" w:rsidP="00F974D3">
      <w:pPr>
        <w:snapToGrid w:val="0"/>
        <w:spacing w:beforeLines="50" w:before="120" w:line="300" w:lineRule="auto"/>
        <w:rPr>
          <w:rFonts w:ascii="仿宋_GB2312" w:eastAsia="仿宋_GB2312"/>
          <w:b/>
          <w:sz w:val="24"/>
          <w:szCs w:val="24"/>
          <w:lang w:eastAsia="zh-CN"/>
        </w:rPr>
      </w:pPr>
    </w:p>
    <w:sectPr w:rsidR="005C3D33" w:rsidRPr="006B4492" w:rsidSect="005179BF">
      <w:headerReference w:type="default" r:id="rId12"/>
      <w:headerReference w:type="first" r:id="rId13"/>
      <w:pgSz w:w="11907" w:h="16839" w:code="9"/>
      <w:pgMar w:top="1440" w:right="1440" w:bottom="1138" w:left="1440" w:header="706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098BA" w14:textId="77777777" w:rsidR="0033179D" w:rsidRDefault="0033179D">
      <w:r>
        <w:separator/>
      </w:r>
    </w:p>
  </w:endnote>
  <w:endnote w:type="continuationSeparator" w:id="0">
    <w:p w14:paraId="1636DEB3" w14:textId="77777777" w:rsidR="0033179D" w:rsidRDefault="0033179D">
      <w:r>
        <w:continuationSeparator/>
      </w:r>
    </w:p>
  </w:endnote>
  <w:endnote w:type="continuationNotice" w:id="1">
    <w:p w14:paraId="6C909491" w14:textId="77777777" w:rsidR="0033179D" w:rsidRDefault="003317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NewRomanPSMT">
    <w:charset w:val="00"/>
    <w:family w:val="auto"/>
    <w:pitch w:val="variable"/>
    <w:sig w:usb0="00000000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B6777" w14:textId="77777777" w:rsidR="0033179D" w:rsidRDefault="0033179D">
      <w:r>
        <w:separator/>
      </w:r>
    </w:p>
  </w:footnote>
  <w:footnote w:type="continuationSeparator" w:id="0">
    <w:p w14:paraId="1FC9E36C" w14:textId="77777777" w:rsidR="0033179D" w:rsidRDefault="0033179D">
      <w:r>
        <w:continuationSeparator/>
      </w:r>
    </w:p>
  </w:footnote>
  <w:footnote w:type="continuationNotice" w:id="1">
    <w:p w14:paraId="1DFEA4C6" w14:textId="77777777" w:rsidR="0033179D" w:rsidRDefault="003317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5B3CC" w14:textId="65FD8B9E" w:rsidR="004F5624" w:rsidRDefault="007137A7" w:rsidP="00AA30F1">
    <w:pPr>
      <w:pStyle w:val="a8"/>
      <w:jc w:val="right"/>
    </w:pPr>
    <w:r>
      <w:rPr>
        <w:rStyle w:val="ac"/>
      </w:rPr>
      <w:fldChar w:fldCharType="begin"/>
    </w:r>
    <w:r w:rsidR="004F5624">
      <w:rPr>
        <w:rStyle w:val="ac"/>
      </w:rPr>
      <w:instrText xml:space="preserve"> PAGE </w:instrText>
    </w:r>
    <w:r>
      <w:rPr>
        <w:rStyle w:val="ac"/>
      </w:rPr>
      <w:fldChar w:fldCharType="separate"/>
    </w:r>
    <w:r w:rsidR="00520DC5">
      <w:rPr>
        <w:rStyle w:val="ac"/>
        <w:noProof/>
      </w:rPr>
      <w:t>3</w:t>
    </w:r>
    <w:r>
      <w:rPr>
        <w:rStyle w:val="ac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D3A03" w14:textId="4ED43C47" w:rsidR="00F26E53" w:rsidRDefault="00F26E53">
    <w:pPr>
      <w:pStyle w:val="a8"/>
    </w:pPr>
  </w:p>
  <w:p w14:paraId="16A757BD" w14:textId="77777777" w:rsidR="004F5624" w:rsidRDefault="004F562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2867246"/>
    <w:multiLevelType w:val="hybridMultilevel"/>
    <w:tmpl w:val="152ED3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91BA2"/>
    <w:multiLevelType w:val="hybridMultilevel"/>
    <w:tmpl w:val="8F12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D4187"/>
    <w:multiLevelType w:val="multilevel"/>
    <w:tmpl w:val="693227E4"/>
    <w:lvl w:ilvl="0">
      <w:start w:val="1"/>
      <w:numFmt w:val="bullet"/>
      <w:pStyle w:val="a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3376835"/>
    <w:multiLevelType w:val="hybridMultilevel"/>
    <w:tmpl w:val="AC1C45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19883A6B"/>
    <w:multiLevelType w:val="hybridMultilevel"/>
    <w:tmpl w:val="B63E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62F1C"/>
    <w:multiLevelType w:val="hybridMultilevel"/>
    <w:tmpl w:val="69F2D04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31FB2793"/>
    <w:multiLevelType w:val="hybridMultilevel"/>
    <w:tmpl w:val="1E70F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DBB5F29"/>
    <w:multiLevelType w:val="hybridMultilevel"/>
    <w:tmpl w:val="B332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C2FB2"/>
    <w:multiLevelType w:val="hybridMultilevel"/>
    <w:tmpl w:val="69C28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B254F"/>
    <w:multiLevelType w:val="hybridMultilevel"/>
    <w:tmpl w:val="D4BCCF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A2AE1"/>
    <w:multiLevelType w:val="hybridMultilevel"/>
    <w:tmpl w:val="8416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1044F"/>
    <w:multiLevelType w:val="hybridMultilevel"/>
    <w:tmpl w:val="326C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4042F"/>
    <w:multiLevelType w:val="hybridMultilevel"/>
    <w:tmpl w:val="6BCA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7212F"/>
    <w:multiLevelType w:val="hybridMultilevel"/>
    <w:tmpl w:val="4E50DA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94E96"/>
    <w:multiLevelType w:val="multilevel"/>
    <w:tmpl w:val="45821930"/>
    <w:lvl w:ilvl="0">
      <w:start w:val="1"/>
      <w:numFmt w:val="decimal"/>
      <w:pStyle w:val="a0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20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30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 w16cid:durableId="796145117">
    <w:abstractNumId w:val="13"/>
  </w:num>
  <w:num w:numId="2" w16cid:durableId="1546018594">
    <w:abstractNumId w:val="7"/>
  </w:num>
  <w:num w:numId="3" w16cid:durableId="1018118455">
    <w:abstractNumId w:val="22"/>
  </w:num>
  <w:num w:numId="4" w16cid:durableId="1844202232">
    <w:abstractNumId w:val="9"/>
  </w:num>
  <w:num w:numId="5" w16cid:durableId="554706044">
    <w:abstractNumId w:val="13"/>
  </w:num>
  <w:num w:numId="6" w16cid:durableId="831876939">
    <w:abstractNumId w:val="13"/>
  </w:num>
  <w:num w:numId="7" w16cid:durableId="181096863">
    <w:abstractNumId w:val="13"/>
  </w:num>
  <w:num w:numId="8" w16cid:durableId="656690935">
    <w:abstractNumId w:val="13"/>
  </w:num>
  <w:num w:numId="9" w16cid:durableId="830291714">
    <w:abstractNumId w:val="13"/>
  </w:num>
  <w:num w:numId="10" w16cid:durableId="1778989325">
    <w:abstractNumId w:val="7"/>
  </w:num>
  <w:num w:numId="11" w16cid:durableId="951084169">
    <w:abstractNumId w:val="7"/>
  </w:num>
  <w:num w:numId="12" w16cid:durableId="1813399725">
    <w:abstractNumId w:val="22"/>
  </w:num>
  <w:num w:numId="13" w16cid:durableId="1927374695">
    <w:abstractNumId w:val="22"/>
  </w:num>
  <w:num w:numId="14" w16cid:durableId="1523934680">
    <w:abstractNumId w:val="22"/>
  </w:num>
  <w:num w:numId="15" w16cid:durableId="555236670">
    <w:abstractNumId w:val="14"/>
  </w:num>
  <w:num w:numId="16" w16cid:durableId="1045986515">
    <w:abstractNumId w:val="14"/>
  </w:num>
  <w:num w:numId="17" w16cid:durableId="1343778231">
    <w:abstractNumId w:val="9"/>
  </w:num>
  <w:num w:numId="18" w16cid:durableId="578441636">
    <w:abstractNumId w:val="9"/>
  </w:num>
  <w:num w:numId="19" w16cid:durableId="371927714">
    <w:abstractNumId w:val="4"/>
  </w:num>
  <w:num w:numId="20" w16cid:durableId="236671109">
    <w:abstractNumId w:val="3"/>
  </w:num>
  <w:num w:numId="21" w16cid:durableId="1628658620">
    <w:abstractNumId w:val="2"/>
  </w:num>
  <w:num w:numId="22" w16cid:durableId="1613974635">
    <w:abstractNumId w:val="1"/>
  </w:num>
  <w:num w:numId="23" w16cid:durableId="687802182">
    <w:abstractNumId w:val="0"/>
  </w:num>
  <w:num w:numId="24" w16cid:durableId="730082825">
    <w:abstractNumId w:val="20"/>
  </w:num>
  <w:num w:numId="25" w16cid:durableId="580137843">
    <w:abstractNumId w:val="10"/>
  </w:num>
  <w:num w:numId="26" w16cid:durableId="1602301000">
    <w:abstractNumId w:val="19"/>
  </w:num>
  <w:num w:numId="27" w16cid:durableId="639386762">
    <w:abstractNumId w:val="12"/>
  </w:num>
  <w:num w:numId="28" w16cid:durableId="1332443174">
    <w:abstractNumId w:val="16"/>
  </w:num>
  <w:num w:numId="29" w16cid:durableId="32391710">
    <w:abstractNumId w:val="18"/>
  </w:num>
  <w:num w:numId="30" w16cid:durableId="1552158335">
    <w:abstractNumId w:val="15"/>
  </w:num>
  <w:num w:numId="31" w16cid:durableId="1082218077">
    <w:abstractNumId w:val="6"/>
  </w:num>
  <w:num w:numId="32" w16cid:durableId="1387145040">
    <w:abstractNumId w:val="11"/>
  </w:num>
  <w:num w:numId="33" w16cid:durableId="55010050">
    <w:abstractNumId w:val="21"/>
  </w:num>
  <w:num w:numId="34" w16cid:durableId="1233587734">
    <w:abstractNumId w:val="8"/>
  </w:num>
  <w:num w:numId="35" w16cid:durableId="2055421485">
    <w:abstractNumId w:val="17"/>
  </w:num>
  <w:num w:numId="36" w16cid:durableId="122533168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7C91"/>
    <w:rsid w:val="0002310C"/>
    <w:rsid w:val="00035597"/>
    <w:rsid w:val="000418BE"/>
    <w:rsid w:val="00050797"/>
    <w:rsid w:val="000701DD"/>
    <w:rsid w:val="000710F2"/>
    <w:rsid w:val="000859BC"/>
    <w:rsid w:val="00092435"/>
    <w:rsid w:val="000A355D"/>
    <w:rsid w:val="000A4BAF"/>
    <w:rsid w:val="000A68FB"/>
    <w:rsid w:val="000B0ED9"/>
    <w:rsid w:val="000B475C"/>
    <w:rsid w:val="000B5FFB"/>
    <w:rsid w:val="000C1764"/>
    <w:rsid w:val="000C1BD5"/>
    <w:rsid w:val="000C298C"/>
    <w:rsid w:val="000C30F5"/>
    <w:rsid w:val="000C60B9"/>
    <w:rsid w:val="000C7CDB"/>
    <w:rsid w:val="000D06D5"/>
    <w:rsid w:val="000D618C"/>
    <w:rsid w:val="000E05DA"/>
    <w:rsid w:val="000E62A8"/>
    <w:rsid w:val="000F3805"/>
    <w:rsid w:val="000F4735"/>
    <w:rsid w:val="00123604"/>
    <w:rsid w:val="00150A84"/>
    <w:rsid w:val="00157CB5"/>
    <w:rsid w:val="00170199"/>
    <w:rsid w:val="00170523"/>
    <w:rsid w:val="00184245"/>
    <w:rsid w:val="001852D8"/>
    <w:rsid w:val="001878B4"/>
    <w:rsid w:val="00193416"/>
    <w:rsid w:val="001A17B2"/>
    <w:rsid w:val="001A7D30"/>
    <w:rsid w:val="001B17D4"/>
    <w:rsid w:val="001B556F"/>
    <w:rsid w:val="001B7F1C"/>
    <w:rsid w:val="001D1A4F"/>
    <w:rsid w:val="001D4ECE"/>
    <w:rsid w:val="001E0BD2"/>
    <w:rsid w:val="001E15CE"/>
    <w:rsid w:val="001E524B"/>
    <w:rsid w:val="001F52F7"/>
    <w:rsid w:val="001F63A8"/>
    <w:rsid w:val="00201B6F"/>
    <w:rsid w:val="00206450"/>
    <w:rsid w:val="00206E30"/>
    <w:rsid w:val="00207D7F"/>
    <w:rsid w:val="00214511"/>
    <w:rsid w:val="00215284"/>
    <w:rsid w:val="00216B66"/>
    <w:rsid w:val="00216E6F"/>
    <w:rsid w:val="002179AE"/>
    <w:rsid w:val="00217ABB"/>
    <w:rsid w:val="00227578"/>
    <w:rsid w:val="00230A79"/>
    <w:rsid w:val="00231E6A"/>
    <w:rsid w:val="00236CA5"/>
    <w:rsid w:val="002470BE"/>
    <w:rsid w:val="00251454"/>
    <w:rsid w:val="00253326"/>
    <w:rsid w:val="00253B70"/>
    <w:rsid w:val="00272F94"/>
    <w:rsid w:val="00280A4D"/>
    <w:rsid w:val="002909F4"/>
    <w:rsid w:val="0029780B"/>
    <w:rsid w:val="002A0890"/>
    <w:rsid w:val="002A2778"/>
    <w:rsid w:val="002A3851"/>
    <w:rsid w:val="002A7D1C"/>
    <w:rsid w:val="002C25B8"/>
    <w:rsid w:val="002C6101"/>
    <w:rsid w:val="002C7B69"/>
    <w:rsid w:val="002D0593"/>
    <w:rsid w:val="002D0C44"/>
    <w:rsid w:val="002D2F38"/>
    <w:rsid w:val="002D3F18"/>
    <w:rsid w:val="002D6C80"/>
    <w:rsid w:val="002F0648"/>
    <w:rsid w:val="002F066A"/>
    <w:rsid w:val="002F25A1"/>
    <w:rsid w:val="002F684B"/>
    <w:rsid w:val="00302901"/>
    <w:rsid w:val="00303EFF"/>
    <w:rsid w:val="00310438"/>
    <w:rsid w:val="003110CF"/>
    <w:rsid w:val="00320D93"/>
    <w:rsid w:val="003257A9"/>
    <w:rsid w:val="003262FA"/>
    <w:rsid w:val="00327CD1"/>
    <w:rsid w:val="00330A69"/>
    <w:rsid w:val="0033179D"/>
    <w:rsid w:val="003441EC"/>
    <w:rsid w:val="003443A1"/>
    <w:rsid w:val="00345F05"/>
    <w:rsid w:val="00347023"/>
    <w:rsid w:val="00350492"/>
    <w:rsid w:val="003520E2"/>
    <w:rsid w:val="00353A03"/>
    <w:rsid w:val="00354995"/>
    <w:rsid w:val="00364424"/>
    <w:rsid w:val="00377BC2"/>
    <w:rsid w:val="003801A4"/>
    <w:rsid w:val="00380C47"/>
    <w:rsid w:val="003814EC"/>
    <w:rsid w:val="00387218"/>
    <w:rsid w:val="003879CC"/>
    <w:rsid w:val="00391428"/>
    <w:rsid w:val="00392295"/>
    <w:rsid w:val="0039361B"/>
    <w:rsid w:val="00395BC9"/>
    <w:rsid w:val="00395EF6"/>
    <w:rsid w:val="003B0A58"/>
    <w:rsid w:val="003D2C50"/>
    <w:rsid w:val="003D3D94"/>
    <w:rsid w:val="003D477D"/>
    <w:rsid w:val="003D5290"/>
    <w:rsid w:val="003E05C5"/>
    <w:rsid w:val="003E06DC"/>
    <w:rsid w:val="003E149D"/>
    <w:rsid w:val="003F7136"/>
    <w:rsid w:val="004042F6"/>
    <w:rsid w:val="004112AB"/>
    <w:rsid w:val="00413761"/>
    <w:rsid w:val="00416286"/>
    <w:rsid w:val="00416571"/>
    <w:rsid w:val="004165F8"/>
    <w:rsid w:val="004218A2"/>
    <w:rsid w:val="00422A01"/>
    <w:rsid w:val="00430065"/>
    <w:rsid w:val="004302DF"/>
    <w:rsid w:val="0044254C"/>
    <w:rsid w:val="0044662A"/>
    <w:rsid w:val="004478E4"/>
    <w:rsid w:val="00447B50"/>
    <w:rsid w:val="00452223"/>
    <w:rsid w:val="0046316D"/>
    <w:rsid w:val="004662A0"/>
    <w:rsid w:val="004706A1"/>
    <w:rsid w:val="00473B6C"/>
    <w:rsid w:val="00482862"/>
    <w:rsid w:val="0048586E"/>
    <w:rsid w:val="0048715C"/>
    <w:rsid w:val="00487813"/>
    <w:rsid w:val="004900D0"/>
    <w:rsid w:val="00490643"/>
    <w:rsid w:val="00493C8B"/>
    <w:rsid w:val="00494BA3"/>
    <w:rsid w:val="00495D4B"/>
    <w:rsid w:val="0049776E"/>
    <w:rsid w:val="004A0D9B"/>
    <w:rsid w:val="004C1735"/>
    <w:rsid w:val="004C2DE9"/>
    <w:rsid w:val="004C2F65"/>
    <w:rsid w:val="004C3BDF"/>
    <w:rsid w:val="004C56CA"/>
    <w:rsid w:val="004C7160"/>
    <w:rsid w:val="004D5559"/>
    <w:rsid w:val="004D6712"/>
    <w:rsid w:val="004D7675"/>
    <w:rsid w:val="004E625F"/>
    <w:rsid w:val="004F5624"/>
    <w:rsid w:val="00503485"/>
    <w:rsid w:val="00510BED"/>
    <w:rsid w:val="00511E3E"/>
    <w:rsid w:val="00516A73"/>
    <w:rsid w:val="005179BF"/>
    <w:rsid w:val="00520DC5"/>
    <w:rsid w:val="005220CB"/>
    <w:rsid w:val="005304D8"/>
    <w:rsid w:val="005365A4"/>
    <w:rsid w:val="00536889"/>
    <w:rsid w:val="00540DC8"/>
    <w:rsid w:val="00556308"/>
    <w:rsid w:val="00560858"/>
    <w:rsid w:val="00562180"/>
    <w:rsid w:val="005713AD"/>
    <w:rsid w:val="00573DB9"/>
    <w:rsid w:val="00575800"/>
    <w:rsid w:val="00576065"/>
    <w:rsid w:val="0057755A"/>
    <w:rsid w:val="0058070B"/>
    <w:rsid w:val="00597EC3"/>
    <w:rsid w:val="005A29C0"/>
    <w:rsid w:val="005A29FF"/>
    <w:rsid w:val="005A2D44"/>
    <w:rsid w:val="005A40DA"/>
    <w:rsid w:val="005B1542"/>
    <w:rsid w:val="005B21AE"/>
    <w:rsid w:val="005B3923"/>
    <w:rsid w:val="005C01A8"/>
    <w:rsid w:val="005C3D33"/>
    <w:rsid w:val="005C6961"/>
    <w:rsid w:val="005E278A"/>
    <w:rsid w:val="005E4EF5"/>
    <w:rsid w:val="005F30E0"/>
    <w:rsid w:val="005F4AAC"/>
    <w:rsid w:val="005F50A3"/>
    <w:rsid w:val="005F575C"/>
    <w:rsid w:val="005F7CD0"/>
    <w:rsid w:val="00601968"/>
    <w:rsid w:val="00605544"/>
    <w:rsid w:val="0060799A"/>
    <w:rsid w:val="00610ED7"/>
    <w:rsid w:val="00613B28"/>
    <w:rsid w:val="00620C22"/>
    <w:rsid w:val="00621FC6"/>
    <w:rsid w:val="006235CD"/>
    <w:rsid w:val="00632794"/>
    <w:rsid w:val="00635CE5"/>
    <w:rsid w:val="00642404"/>
    <w:rsid w:val="00654DC1"/>
    <w:rsid w:val="0066155F"/>
    <w:rsid w:val="0066301E"/>
    <w:rsid w:val="00665BC7"/>
    <w:rsid w:val="006661DB"/>
    <w:rsid w:val="00667A7F"/>
    <w:rsid w:val="00667AE1"/>
    <w:rsid w:val="00676C99"/>
    <w:rsid w:val="006A4C0E"/>
    <w:rsid w:val="006A72A4"/>
    <w:rsid w:val="006B2664"/>
    <w:rsid w:val="006B4492"/>
    <w:rsid w:val="006B7F44"/>
    <w:rsid w:val="006C05EC"/>
    <w:rsid w:val="006C27C6"/>
    <w:rsid w:val="006C630A"/>
    <w:rsid w:val="006D0C64"/>
    <w:rsid w:val="006D5916"/>
    <w:rsid w:val="006D75F0"/>
    <w:rsid w:val="006D77AA"/>
    <w:rsid w:val="006F016B"/>
    <w:rsid w:val="00704427"/>
    <w:rsid w:val="00704518"/>
    <w:rsid w:val="007137A7"/>
    <w:rsid w:val="007178F6"/>
    <w:rsid w:val="007223A9"/>
    <w:rsid w:val="00725CF3"/>
    <w:rsid w:val="00734974"/>
    <w:rsid w:val="00734F30"/>
    <w:rsid w:val="00741B19"/>
    <w:rsid w:val="0074315C"/>
    <w:rsid w:val="0074472C"/>
    <w:rsid w:val="007468A4"/>
    <w:rsid w:val="00747186"/>
    <w:rsid w:val="00747960"/>
    <w:rsid w:val="00747FBF"/>
    <w:rsid w:val="007511B5"/>
    <w:rsid w:val="00753038"/>
    <w:rsid w:val="007533F2"/>
    <w:rsid w:val="00754B23"/>
    <w:rsid w:val="00760EC0"/>
    <w:rsid w:val="00761166"/>
    <w:rsid w:val="00761515"/>
    <w:rsid w:val="007618B5"/>
    <w:rsid w:val="00771393"/>
    <w:rsid w:val="00776ABF"/>
    <w:rsid w:val="00777046"/>
    <w:rsid w:val="007802D1"/>
    <w:rsid w:val="007856A9"/>
    <w:rsid w:val="00785C64"/>
    <w:rsid w:val="00787B1E"/>
    <w:rsid w:val="007930BB"/>
    <w:rsid w:val="007A294A"/>
    <w:rsid w:val="007A338B"/>
    <w:rsid w:val="007A3BB0"/>
    <w:rsid w:val="007A7631"/>
    <w:rsid w:val="007B12EB"/>
    <w:rsid w:val="007B27A6"/>
    <w:rsid w:val="007B3709"/>
    <w:rsid w:val="007C0F54"/>
    <w:rsid w:val="007D5021"/>
    <w:rsid w:val="007D6A8F"/>
    <w:rsid w:val="007E66D0"/>
    <w:rsid w:val="007F434E"/>
    <w:rsid w:val="007F6208"/>
    <w:rsid w:val="00800634"/>
    <w:rsid w:val="008049E5"/>
    <w:rsid w:val="0080759F"/>
    <w:rsid w:val="00812F8E"/>
    <w:rsid w:val="00813F04"/>
    <w:rsid w:val="00814D12"/>
    <w:rsid w:val="00815D4F"/>
    <w:rsid w:val="008245C7"/>
    <w:rsid w:val="00827611"/>
    <w:rsid w:val="0083210C"/>
    <w:rsid w:val="00833BCD"/>
    <w:rsid w:val="00834586"/>
    <w:rsid w:val="008405A4"/>
    <w:rsid w:val="00841DB1"/>
    <w:rsid w:val="00842F24"/>
    <w:rsid w:val="00847ACD"/>
    <w:rsid w:val="00851A1A"/>
    <w:rsid w:val="00854793"/>
    <w:rsid w:val="008613E1"/>
    <w:rsid w:val="00866AAB"/>
    <w:rsid w:val="00867DA5"/>
    <w:rsid w:val="00867DBE"/>
    <w:rsid w:val="00870165"/>
    <w:rsid w:val="00872708"/>
    <w:rsid w:val="00876A68"/>
    <w:rsid w:val="00877C1F"/>
    <w:rsid w:val="008808D1"/>
    <w:rsid w:val="00881BAC"/>
    <w:rsid w:val="00886D31"/>
    <w:rsid w:val="00891194"/>
    <w:rsid w:val="00891224"/>
    <w:rsid w:val="00891C17"/>
    <w:rsid w:val="008A3669"/>
    <w:rsid w:val="008A3C82"/>
    <w:rsid w:val="008C209A"/>
    <w:rsid w:val="008C3460"/>
    <w:rsid w:val="008C3E16"/>
    <w:rsid w:val="008F1DA9"/>
    <w:rsid w:val="008F6165"/>
    <w:rsid w:val="00902957"/>
    <w:rsid w:val="009060D1"/>
    <w:rsid w:val="009066DC"/>
    <w:rsid w:val="0090787A"/>
    <w:rsid w:val="0092183E"/>
    <w:rsid w:val="00921A77"/>
    <w:rsid w:val="0092247E"/>
    <w:rsid w:val="009252F8"/>
    <w:rsid w:val="009261A6"/>
    <w:rsid w:val="0092721D"/>
    <w:rsid w:val="009311C4"/>
    <w:rsid w:val="00932AD9"/>
    <w:rsid w:val="00933138"/>
    <w:rsid w:val="009335BE"/>
    <w:rsid w:val="0096483A"/>
    <w:rsid w:val="00972358"/>
    <w:rsid w:val="009816B3"/>
    <w:rsid w:val="009905C8"/>
    <w:rsid w:val="00991923"/>
    <w:rsid w:val="009A2D7D"/>
    <w:rsid w:val="009A2F7C"/>
    <w:rsid w:val="009A32C1"/>
    <w:rsid w:val="009A6E18"/>
    <w:rsid w:val="009B29F6"/>
    <w:rsid w:val="009B5F77"/>
    <w:rsid w:val="009C283F"/>
    <w:rsid w:val="009C7BE9"/>
    <w:rsid w:val="009D11B1"/>
    <w:rsid w:val="009D14E9"/>
    <w:rsid w:val="009D6086"/>
    <w:rsid w:val="009D6104"/>
    <w:rsid w:val="009D72AC"/>
    <w:rsid w:val="009E6EF3"/>
    <w:rsid w:val="009E7B56"/>
    <w:rsid w:val="009F4D0F"/>
    <w:rsid w:val="009F6133"/>
    <w:rsid w:val="00A00321"/>
    <w:rsid w:val="00A01AA9"/>
    <w:rsid w:val="00A02BD1"/>
    <w:rsid w:val="00A0317D"/>
    <w:rsid w:val="00A03DB1"/>
    <w:rsid w:val="00A13FB1"/>
    <w:rsid w:val="00A24724"/>
    <w:rsid w:val="00A25689"/>
    <w:rsid w:val="00A26D5E"/>
    <w:rsid w:val="00A27B93"/>
    <w:rsid w:val="00A3023E"/>
    <w:rsid w:val="00A30B45"/>
    <w:rsid w:val="00A32572"/>
    <w:rsid w:val="00A3413A"/>
    <w:rsid w:val="00A36362"/>
    <w:rsid w:val="00A46A8E"/>
    <w:rsid w:val="00A50B72"/>
    <w:rsid w:val="00A65F4E"/>
    <w:rsid w:val="00A76F51"/>
    <w:rsid w:val="00A86935"/>
    <w:rsid w:val="00A910F9"/>
    <w:rsid w:val="00A924C3"/>
    <w:rsid w:val="00AA156F"/>
    <w:rsid w:val="00AA30F1"/>
    <w:rsid w:val="00AA38D2"/>
    <w:rsid w:val="00AA534E"/>
    <w:rsid w:val="00AA799A"/>
    <w:rsid w:val="00AB0AF6"/>
    <w:rsid w:val="00AC3EC8"/>
    <w:rsid w:val="00AC55C1"/>
    <w:rsid w:val="00AC6748"/>
    <w:rsid w:val="00AD053A"/>
    <w:rsid w:val="00AD0B8E"/>
    <w:rsid w:val="00AD14A0"/>
    <w:rsid w:val="00AD1648"/>
    <w:rsid w:val="00AD1A23"/>
    <w:rsid w:val="00AD2DD7"/>
    <w:rsid w:val="00AD636A"/>
    <w:rsid w:val="00AD7638"/>
    <w:rsid w:val="00AD7D97"/>
    <w:rsid w:val="00AE0E68"/>
    <w:rsid w:val="00AE2534"/>
    <w:rsid w:val="00AF1BFD"/>
    <w:rsid w:val="00AF5096"/>
    <w:rsid w:val="00B00224"/>
    <w:rsid w:val="00B035A1"/>
    <w:rsid w:val="00B1518E"/>
    <w:rsid w:val="00B273A8"/>
    <w:rsid w:val="00B33EA0"/>
    <w:rsid w:val="00B35DE8"/>
    <w:rsid w:val="00B41758"/>
    <w:rsid w:val="00B47B70"/>
    <w:rsid w:val="00B634C4"/>
    <w:rsid w:val="00B74C16"/>
    <w:rsid w:val="00B86296"/>
    <w:rsid w:val="00B92E90"/>
    <w:rsid w:val="00B93110"/>
    <w:rsid w:val="00B945FF"/>
    <w:rsid w:val="00BA3544"/>
    <w:rsid w:val="00BB1999"/>
    <w:rsid w:val="00BB1EEF"/>
    <w:rsid w:val="00BB20A8"/>
    <w:rsid w:val="00BB3DF6"/>
    <w:rsid w:val="00BB3FBB"/>
    <w:rsid w:val="00BB7534"/>
    <w:rsid w:val="00BC064D"/>
    <w:rsid w:val="00BC162A"/>
    <w:rsid w:val="00BD13B2"/>
    <w:rsid w:val="00BE0703"/>
    <w:rsid w:val="00BE0A26"/>
    <w:rsid w:val="00BE0DE4"/>
    <w:rsid w:val="00BE1BA2"/>
    <w:rsid w:val="00BF7E59"/>
    <w:rsid w:val="00C007BF"/>
    <w:rsid w:val="00C0178B"/>
    <w:rsid w:val="00C03978"/>
    <w:rsid w:val="00C100A6"/>
    <w:rsid w:val="00C1606F"/>
    <w:rsid w:val="00C23324"/>
    <w:rsid w:val="00C305E3"/>
    <w:rsid w:val="00C336DB"/>
    <w:rsid w:val="00C47E18"/>
    <w:rsid w:val="00C522D6"/>
    <w:rsid w:val="00C54674"/>
    <w:rsid w:val="00C54792"/>
    <w:rsid w:val="00C654A3"/>
    <w:rsid w:val="00C65D06"/>
    <w:rsid w:val="00C73F93"/>
    <w:rsid w:val="00C80A81"/>
    <w:rsid w:val="00C91175"/>
    <w:rsid w:val="00C925AA"/>
    <w:rsid w:val="00C92DEA"/>
    <w:rsid w:val="00C967A2"/>
    <w:rsid w:val="00CA5587"/>
    <w:rsid w:val="00CA590A"/>
    <w:rsid w:val="00CA6637"/>
    <w:rsid w:val="00CB5659"/>
    <w:rsid w:val="00CC59D2"/>
    <w:rsid w:val="00CD03E8"/>
    <w:rsid w:val="00CD40D8"/>
    <w:rsid w:val="00CD5C26"/>
    <w:rsid w:val="00CE121B"/>
    <w:rsid w:val="00CE179A"/>
    <w:rsid w:val="00CE285E"/>
    <w:rsid w:val="00CE32DB"/>
    <w:rsid w:val="00CE47B3"/>
    <w:rsid w:val="00CE6A27"/>
    <w:rsid w:val="00CF076A"/>
    <w:rsid w:val="00CF0EE8"/>
    <w:rsid w:val="00D07193"/>
    <w:rsid w:val="00D16C6D"/>
    <w:rsid w:val="00D1749B"/>
    <w:rsid w:val="00D17968"/>
    <w:rsid w:val="00D17CA9"/>
    <w:rsid w:val="00D2559F"/>
    <w:rsid w:val="00D27833"/>
    <w:rsid w:val="00D306DB"/>
    <w:rsid w:val="00D413EC"/>
    <w:rsid w:val="00D41D52"/>
    <w:rsid w:val="00D524FC"/>
    <w:rsid w:val="00D64BAE"/>
    <w:rsid w:val="00D66485"/>
    <w:rsid w:val="00D73DE6"/>
    <w:rsid w:val="00D80211"/>
    <w:rsid w:val="00D87FFC"/>
    <w:rsid w:val="00D911D0"/>
    <w:rsid w:val="00D9732D"/>
    <w:rsid w:val="00D97B0C"/>
    <w:rsid w:val="00DA0E93"/>
    <w:rsid w:val="00DA1421"/>
    <w:rsid w:val="00DA2876"/>
    <w:rsid w:val="00DA2A61"/>
    <w:rsid w:val="00DA3CD5"/>
    <w:rsid w:val="00DA3CDE"/>
    <w:rsid w:val="00DA723B"/>
    <w:rsid w:val="00DA7987"/>
    <w:rsid w:val="00DB22F6"/>
    <w:rsid w:val="00DB7C70"/>
    <w:rsid w:val="00DC37BA"/>
    <w:rsid w:val="00DC53BE"/>
    <w:rsid w:val="00DC541E"/>
    <w:rsid w:val="00DC61DF"/>
    <w:rsid w:val="00DD30EE"/>
    <w:rsid w:val="00DD4639"/>
    <w:rsid w:val="00DE2C37"/>
    <w:rsid w:val="00DE51B9"/>
    <w:rsid w:val="00DF2D81"/>
    <w:rsid w:val="00DF7019"/>
    <w:rsid w:val="00E0428A"/>
    <w:rsid w:val="00E13D83"/>
    <w:rsid w:val="00E23029"/>
    <w:rsid w:val="00E23E59"/>
    <w:rsid w:val="00E25946"/>
    <w:rsid w:val="00E3611C"/>
    <w:rsid w:val="00E41CFE"/>
    <w:rsid w:val="00E426E0"/>
    <w:rsid w:val="00E4386F"/>
    <w:rsid w:val="00E51056"/>
    <w:rsid w:val="00E551FB"/>
    <w:rsid w:val="00E552D7"/>
    <w:rsid w:val="00E62DFD"/>
    <w:rsid w:val="00E630EA"/>
    <w:rsid w:val="00E64660"/>
    <w:rsid w:val="00E66F51"/>
    <w:rsid w:val="00E70AD2"/>
    <w:rsid w:val="00E71CC8"/>
    <w:rsid w:val="00E76712"/>
    <w:rsid w:val="00E76BA5"/>
    <w:rsid w:val="00E815F8"/>
    <w:rsid w:val="00E95AC8"/>
    <w:rsid w:val="00EA09EC"/>
    <w:rsid w:val="00EA4301"/>
    <w:rsid w:val="00EB3A72"/>
    <w:rsid w:val="00EC4BA6"/>
    <w:rsid w:val="00ED0E2A"/>
    <w:rsid w:val="00EE080A"/>
    <w:rsid w:val="00EE65CB"/>
    <w:rsid w:val="00EF4131"/>
    <w:rsid w:val="00F04BDC"/>
    <w:rsid w:val="00F05E72"/>
    <w:rsid w:val="00F07649"/>
    <w:rsid w:val="00F10539"/>
    <w:rsid w:val="00F16EC1"/>
    <w:rsid w:val="00F2527E"/>
    <w:rsid w:val="00F26E53"/>
    <w:rsid w:val="00F30162"/>
    <w:rsid w:val="00F35631"/>
    <w:rsid w:val="00F401E7"/>
    <w:rsid w:val="00F46D1C"/>
    <w:rsid w:val="00F550BF"/>
    <w:rsid w:val="00F641F1"/>
    <w:rsid w:val="00F64DA8"/>
    <w:rsid w:val="00F72906"/>
    <w:rsid w:val="00F72D14"/>
    <w:rsid w:val="00F74576"/>
    <w:rsid w:val="00F7669E"/>
    <w:rsid w:val="00F76DD6"/>
    <w:rsid w:val="00F76E92"/>
    <w:rsid w:val="00F85356"/>
    <w:rsid w:val="00F856C9"/>
    <w:rsid w:val="00F8621C"/>
    <w:rsid w:val="00F87986"/>
    <w:rsid w:val="00F96A8B"/>
    <w:rsid w:val="00F974D3"/>
    <w:rsid w:val="00FA4870"/>
    <w:rsid w:val="00FA68B5"/>
    <w:rsid w:val="00FB060C"/>
    <w:rsid w:val="00FB0997"/>
    <w:rsid w:val="00FB5C2C"/>
    <w:rsid w:val="00FB61CA"/>
    <w:rsid w:val="00FB7D7D"/>
    <w:rsid w:val="00FC1126"/>
    <w:rsid w:val="00FC114A"/>
    <w:rsid w:val="00FC66CB"/>
    <w:rsid w:val="00FE14E4"/>
    <w:rsid w:val="00FE1702"/>
    <w:rsid w:val="00FE1CFF"/>
    <w:rsid w:val="00FE6272"/>
    <w:rsid w:val="00FF110B"/>
    <w:rsid w:val="00FF40B6"/>
    <w:rsid w:val="00FF46BB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2A9EA9"/>
  <w15:docId w15:val="{3E2BF0E6-A5FA-40F8-9D45-F8A0FF4A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C53BE"/>
    <w:rPr>
      <w:rFonts w:ascii="Garamond" w:hAnsi="Garamond" w:cs="Arial"/>
      <w:sz w:val="22"/>
    </w:rPr>
  </w:style>
  <w:style w:type="paragraph" w:styleId="1">
    <w:name w:val="heading 1"/>
    <w:basedOn w:val="a1"/>
    <w:next w:val="a2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21">
    <w:name w:val="heading 2"/>
    <w:basedOn w:val="1"/>
    <w:next w:val="a2"/>
    <w:qFormat/>
    <w:rsid w:val="00DC53BE"/>
    <w:pPr>
      <w:outlineLvl w:val="1"/>
    </w:pPr>
    <w:rPr>
      <w:bCs w:val="0"/>
      <w:color w:val="auto"/>
      <w:szCs w:val="24"/>
    </w:rPr>
  </w:style>
  <w:style w:type="paragraph" w:styleId="31">
    <w:name w:val="heading 3"/>
    <w:basedOn w:val="21"/>
    <w:next w:val="a2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41">
    <w:name w:val="heading 4"/>
    <w:basedOn w:val="31"/>
    <w:next w:val="a2"/>
    <w:qFormat/>
    <w:rsid w:val="00DC53BE"/>
    <w:pPr>
      <w:outlineLvl w:val="3"/>
    </w:pPr>
    <w:rPr>
      <w:bCs w:val="0"/>
      <w:i/>
    </w:rPr>
  </w:style>
  <w:style w:type="paragraph" w:styleId="51">
    <w:name w:val="heading 5"/>
    <w:basedOn w:val="a1"/>
    <w:next w:val="a1"/>
    <w:qFormat/>
    <w:rsid w:val="00DC53B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DC53BE"/>
    <w:pPr>
      <w:numPr>
        <w:ilvl w:val="5"/>
        <w:numId w:val="9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7">
    <w:name w:val="heading 7"/>
    <w:basedOn w:val="a1"/>
    <w:next w:val="a1"/>
    <w:qFormat/>
    <w:rsid w:val="00DC53BE"/>
    <w:pPr>
      <w:numPr>
        <w:ilvl w:val="6"/>
        <w:numId w:val="9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qFormat/>
    <w:rsid w:val="00DC53BE"/>
    <w:pPr>
      <w:numPr>
        <w:ilvl w:val="7"/>
        <w:numId w:val="9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9">
    <w:name w:val="heading 9"/>
    <w:basedOn w:val="a1"/>
    <w:next w:val="a1"/>
    <w:qFormat/>
    <w:rsid w:val="00DC53BE"/>
    <w:pPr>
      <w:numPr>
        <w:ilvl w:val="8"/>
        <w:numId w:val="9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DC53BE"/>
    <w:pPr>
      <w:spacing w:after="284" w:line="280" w:lineRule="atLeast"/>
    </w:pPr>
  </w:style>
  <w:style w:type="paragraph" w:styleId="a">
    <w:name w:val="List Bullet"/>
    <w:basedOn w:val="a1"/>
    <w:link w:val="a7"/>
    <w:rsid w:val="00DC53BE"/>
    <w:pPr>
      <w:numPr>
        <w:numId w:val="11"/>
      </w:numPr>
      <w:spacing w:after="20" w:line="280" w:lineRule="atLeast"/>
    </w:pPr>
  </w:style>
  <w:style w:type="character" w:customStyle="1" w:styleId="a7">
    <w:name w:val="列表项目符号 字符"/>
    <w:basedOn w:val="a3"/>
    <w:link w:val="a"/>
    <w:rsid w:val="00D41D52"/>
    <w:rPr>
      <w:rFonts w:ascii="Garamond" w:hAnsi="Garamond" w:cs="Arial"/>
      <w:sz w:val="22"/>
      <w:lang w:val="en-US"/>
    </w:rPr>
  </w:style>
  <w:style w:type="paragraph" w:styleId="a0">
    <w:name w:val="List Number"/>
    <w:basedOn w:val="a1"/>
    <w:rsid w:val="00DC53BE"/>
    <w:pPr>
      <w:numPr>
        <w:numId w:val="14"/>
      </w:numPr>
      <w:spacing w:after="284" w:line="280" w:lineRule="atLeast"/>
    </w:pPr>
  </w:style>
  <w:style w:type="paragraph" w:styleId="a8">
    <w:name w:val="header"/>
    <w:link w:val="a9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aa">
    <w:name w:val="footer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ab">
    <w:name w:val="Table Grid"/>
    <w:basedOn w:val="a4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a1"/>
    <w:rsid w:val="00DC53BE"/>
    <w:pPr>
      <w:numPr>
        <w:numId w:val="18"/>
      </w:numPr>
      <w:spacing w:after="284" w:line="280" w:lineRule="atLeast"/>
    </w:pPr>
  </w:style>
  <w:style w:type="paragraph" w:styleId="2">
    <w:name w:val="List Bullet 2"/>
    <w:basedOn w:val="a1"/>
    <w:rsid w:val="00DC53BE"/>
    <w:pPr>
      <w:numPr>
        <w:ilvl w:val="1"/>
        <w:numId w:val="11"/>
      </w:numPr>
      <w:spacing w:after="20" w:line="260" w:lineRule="atLeast"/>
    </w:pPr>
  </w:style>
  <w:style w:type="paragraph" w:styleId="20">
    <w:name w:val="List Number 2"/>
    <w:basedOn w:val="a1"/>
    <w:rsid w:val="00DC53BE"/>
    <w:pPr>
      <w:numPr>
        <w:ilvl w:val="1"/>
        <w:numId w:val="14"/>
      </w:numPr>
      <w:spacing w:after="284" w:line="280" w:lineRule="atLeast"/>
    </w:pPr>
  </w:style>
  <w:style w:type="paragraph" w:styleId="30">
    <w:name w:val="List Number 3"/>
    <w:basedOn w:val="a1"/>
    <w:rsid w:val="00DC53BE"/>
    <w:pPr>
      <w:numPr>
        <w:ilvl w:val="2"/>
        <w:numId w:val="14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TOC1">
    <w:name w:val="toc 1"/>
    <w:next w:val="a1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TOC2">
    <w:name w:val="toc 2"/>
    <w:next w:val="a1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a1"/>
    <w:semiHidden/>
    <w:rsid w:val="00DC53BE"/>
    <w:pPr>
      <w:ind w:left="403"/>
    </w:pPr>
  </w:style>
  <w:style w:type="character" w:styleId="ac">
    <w:name w:val="page number"/>
    <w:basedOn w:val="a3"/>
    <w:semiHidden/>
    <w:rsid w:val="004C2F65"/>
    <w:rPr>
      <w:lang w:val="en-US"/>
    </w:rPr>
  </w:style>
  <w:style w:type="character" w:styleId="ad">
    <w:name w:val="Hyperlink"/>
    <w:basedOn w:val="a3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a8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a1"/>
    <w:rsid w:val="00DC53BE"/>
    <w:pPr>
      <w:numPr>
        <w:ilvl w:val="1"/>
        <w:numId w:val="1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ae">
    <w:name w:val="Quote"/>
    <w:basedOn w:val="a2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21"/>
    <w:next w:val="a1"/>
    <w:rsid w:val="00DC53BE"/>
  </w:style>
  <w:style w:type="paragraph" w:customStyle="1" w:styleId="AppendixTitle">
    <w:name w:val="Appendix Title"/>
    <w:basedOn w:val="a1"/>
    <w:next w:val="a2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af"/>
    <w:rsid w:val="00DC53BE"/>
    <w:pPr>
      <w:pBdr>
        <w:bottom w:val="single" w:sz="4" w:space="5" w:color="auto"/>
      </w:pBdr>
    </w:pPr>
    <w:rPr>
      <w:sz w:val="20"/>
    </w:rPr>
  </w:style>
  <w:style w:type="paragraph" w:styleId="af">
    <w:name w:val="Subtitle"/>
    <w:link w:val="af0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a1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a2"/>
    <w:rsid w:val="00DC53BE"/>
    <w:pPr>
      <w:spacing w:after="2520"/>
    </w:pPr>
    <w:rPr>
      <w:rFonts w:ascii="Garamond" w:hAnsi="Garamond" w:cs="Arial"/>
      <w:sz w:val="48"/>
    </w:rPr>
  </w:style>
  <w:style w:type="paragraph" w:styleId="af1">
    <w:name w:val="Title"/>
    <w:basedOn w:val="a1"/>
    <w:next w:val="a2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af2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a2"/>
    <w:rsid w:val="00DC53BE"/>
    <w:pPr>
      <w:numPr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a2"/>
    <w:rsid w:val="00DC53BE"/>
    <w:pPr>
      <w:numPr>
        <w:ilvl w:val="1"/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af3">
    <w:name w:val="Balloon Text"/>
    <w:basedOn w:val="a1"/>
    <w:link w:val="af4"/>
    <w:rsid w:val="00C54792"/>
    <w:rPr>
      <w:rFonts w:ascii="Tahoma" w:hAnsi="Tahoma" w:cs="Tahoma"/>
      <w:sz w:val="16"/>
      <w:szCs w:val="16"/>
    </w:rPr>
  </w:style>
  <w:style w:type="character" w:customStyle="1" w:styleId="af4">
    <w:name w:val="批注框文本 字符"/>
    <w:basedOn w:val="a3"/>
    <w:link w:val="af3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a4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af5">
    <w:name w:val="Bibliography"/>
    <w:basedOn w:val="a1"/>
    <w:next w:val="a1"/>
    <w:uiPriority w:val="37"/>
    <w:semiHidden/>
    <w:unhideWhenUsed/>
    <w:rsid w:val="00B41758"/>
  </w:style>
  <w:style w:type="paragraph" w:styleId="af6">
    <w:name w:val="Block Text"/>
    <w:basedOn w:val="a1"/>
    <w:semiHidden/>
    <w:unhideWhenUsed/>
    <w:rsid w:val="00B41758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22">
    <w:name w:val="Body Text 2"/>
    <w:basedOn w:val="a1"/>
    <w:link w:val="23"/>
    <w:semiHidden/>
    <w:unhideWhenUsed/>
    <w:rsid w:val="00B41758"/>
    <w:pPr>
      <w:spacing w:after="120" w:line="480" w:lineRule="auto"/>
    </w:pPr>
  </w:style>
  <w:style w:type="character" w:customStyle="1" w:styleId="23">
    <w:name w:val="正文文本 2 字符"/>
    <w:basedOn w:val="a3"/>
    <w:link w:val="22"/>
    <w:semiHidden/>
    <w:rsid w:val="00B41758"/>
    <w:rPr>
      <w:rFonts w:ascii="Garamond" w:hAnsi="Garamond" w:cs="Arial"/>
      <w:sz w:val="22"/>
      <w:lang w:val="en-US"/>
    </w:rPr>
  </w:style>
  <w:style w:type="paragraph" w:styleId="32">
    <w:name w:val="Body Text 3"/>
    <w:basedOn w:val="a1"/>
    <w:link w:val="33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33">
    <w:name w:val="正文文本 3 字符"/>
    <w:basedOn w:val="a3"/>
    <w:link w:val="32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af7">
    <w:name w:val="Body Text First Indent"/>
    <w:basedOn w:val="a2"/>
    <w:link w:val="af8"/>
    <w:rsid w:val="00B41758"/>
    <w:pPr>
      <w:spacing w:after="0" w:line="240" w:lineRule="auto"/>
      <w:ind w:firstLine="360"/>
    </w:pPr>
  </w:style>
  <w:style w:type="character" w:customStyle="1" w:styleId="a6">
    <w:name w:val="正文文本 字符"/>
    <w:basedOn w:val="a3"/>
    <w:link w:val="a2"/>
    <w:rsid w:val="00B41758"/>
    <w:rPr>
      <w:rFonts w:ascii="Garamond" w:hAnsi="Garamond" w:cs="Arial"/>
      <w:sz w:val="22"/>
      <w:lang w:val="en-US"/>
    </w:rPr>
  </w:style>
  <w:style w:type="character" w:customStyle="1" w:styleId="af8">
    <w:name w:val="正文文本首行缩进 字符"/>
    <w:basedOn w:val="a6"/>
    <w:link w:val="af7"/>
    <w:rsid w:val="00B41758"/>
    <w:rPr>
      <w:rFonts w:ascii="Garamond" w:hAnsi="Garamond" w:cs="Arial"/>
      <w:sz w:val="22"/>
      <w:lang w:val="en-US"/>
    </w:rPr>
  </w:style>
  <w:style w:type="paragraph" w:styleId="af9">
    <w:name w:val="Body Text Indent"/>
    <w:basedOn w:val="a1"/>
    <w:link w:val="afa"/>
    <w:semiHidden/>
    <w:unhideWhenUsed/>
    <w:rsid w:val="00B41758"/>
    <w:pPr>
      <w:spacing w:after="120"/>
      <w:ind w:left="360"/>
    </w:pPr>
  </w:style>
  <w:style w:type="character" w:customStyle="1" w:styleId="afa">
    <w:name w:val="正文文本缩进 字符"/>
    <w:basedOn w:val="a3"/>
    <w:link w:val="af9"/>
    <w:semiHidden/>
    <w:rsid w:val="00B41758"/>
    <w:rPr>
      <w:rFonts w:ascii="Garamond" w:hAnsi="Garamond" w:cs="Arial"/>
      <w:sz w:val="22"/>
      <w:lang w:val="en-US"/>
    </w:rPr>
  </w:style>
  <w:style w:type="paragraph" w:styleId="24">
    <w:name w:val="Body Text First Indent 2"/>
    <w:basedOn w:val="af9"/>
    <w:link w:val="25"/>
    <w:semiHidden/>
    <w:unhideWhenUsed/>
    <w:rsid w:val="00B41758"/>
    <w:pPr>
      <w:spacing w:after="0"/>
      <w:ind w:firstLine="360"/>
    </w:pPr>
  </w:style>
  <w:style w:type="character" w:customStyle="1" w:styleId="25">
    <w:name w:val="正文文本首行缩进 2 字符"/>
    <w:basedOn w:val="afa"/>
    <w:link w:val="24"/>
    <w:semiHidden/>
    <w:rsid w:val="00B41758"/>
    <w:rPr>
      <w:rFonts w:ascii="Garamond" w:hAnsi="Garamond" w:cs="Arial"/>
      <w:sz w:val="22"/>
      <w:lang w:val="en-US"/>
    </w:rPr>
  </w:style>
  <w:style w:type="paragraph" w:styleId="26">
    <w:name w:val="Body Text Indent 2"/>
    <w:basedOn w:val="a1"/>
    <w:link w:val="27"/>
    <w:semiHidden/>
    <w:unhideWhenUsed/>
    <w:rsid w:val="00B41758"/>
    <w:pPr>
      <w:spacing w:after="120" w:line="480" w:lineRule="auto"/>
      <w:ind w:left="360"/>
    </w:pPr>
  </w:style>
  <w:style w:type="character" w:customStyle="1" w:styleId="27">
    <w:name w:val="正文文本缩进 2 字符"/>
    <w:basedOn w:val="a3"/>
    <w:link w:val="26"/>
    <w:semiHidden/>
    <w:rsid w:val="00B41758"/>
    <w:rPr>
      <w:rFonts w:ascii="Garamond" w:hAnsi="Garamond" w:cs="Arial"/>
      <w:sz w:val="22"/>
      <w:lang w:val="en-US"/>
    </w:rPr>
  </w:style>
  <w:style w:type="paragraph" w:styleId="34">
    <w:name w:val="Body Text Indent 3"/>
    <w:basedOn w:val="a1"/>
    <w:link w:val="35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35">
    <w:name w:val="正文文本缩进 3 字符"/>
    <w:basedOn w:val="a3"/>
    <w:link w:val="34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afb">
    <w:name w:val="Book Title"/>
    <w:basedOn w:val="a3"/>
    <w:uiPriority w:val="33"/>
    <w:qFormat/>
    <w:rsid w:val="00B41758"/>
    <w:rPr>
      <w:b/>
      <w:bCs/>
      <w:i/>
      <w:iCs/>
      <w:spacing w:val="5"/>
      <w:lang w:val="en-US"/>
    </w:rPr>
  </w:style>
  <w:style w:type="paragraph" w:styleId="afc">
    <w:name w:val="caption"/>
    <w:basedOn w:val="a1"/>
    <w:next w:val="a1"/>
    <w:semiHidden/>
    <w:unhideWhenUsed/>
    <w:qFormat/>
    <w:rsid w:val="00B41758"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Closing"/>
    <w:basedOn w:val="a1"/>
    <w:link w:val="afe"/>
    <w:semiHidden/>
    <w:unhideWhenUsed/>
    <w:rsid w:val="00B41758"/>
    <w:pPr>
      <w:ind w:left="4320"/>
    </w:pPr>
  </w:style>
  <w:style w:type="character" w:customStyle="1" w:styleId="afe">
    <w:name w:val="结束语 字符"/>
    <w:basedOn w:val="a3"/>
    <w:link w:val="afd"/>
    <w:semiHidden/>
    <w:rsid w:val="00B41758"/>
    <w:rPr>
      <w:rFonts w:ascii="Garamond" w:hAnsi="Garamond" w:cs="Arial"/>
      <w:sz w:val="22"/>
      <w:lang w:val="en-US"/>
    </w:rPr>
  </w:style>
  <w:style w:type="table" w:styleId="aff">
    <w:name w:val="Colorful Grid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0">
    <w:name w:val="Colorful List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Shading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2">
    <w:name w:val="annotation reference"/>
    <w:basedOn w:val="a3"/>
    <w:semiHidden/>
    <w:unhideWhenUsed/>
    <w:rsid w:val="00B41758"/>
    <w:rPr>
      <w:sz w:val="16"/>
      <w:szCs w:val="16"/>
      <w:lang w:val="en-US"/>
    </w:rPr>
  </w:style>
  <w:style w:type="paragraph" w:styleId="aff3">
    <w:name w:val="annotation text"/>
    <w:basedOn w:val="a1"/>
    <w:link w:val="aff4"/>
    <w:semiHidden/>
    <w:unhideWhenUsed/>
    <w:rsid w:val="00B41758"/>
    <w:rPr>
      <w:sz w:val="20"/>
    </w:rPr>
  </w:style>
  <w:style w:type="character" w:customStyle="1" w:styleId="aff4">
    <w:name w:val="批注文字 字符"/>
    <w:basedOn w:val="a3"/>
    <w:link w:val="aff3"/>
    <w:semiHidden/>
    <w:rsid w:val="00B41758"/>
    <w:rPr>
      <w:rFonts w:ascii="Garamond" w:hAnsi="Garamond" w:cs="Arial"/>
      <w:lang w:val="en-US"/>
    </w:rPr>
  </w:style>
  <w:style w:type="paragraph" w:styleId="aff5">
    <w:name w:val="annotation subject"/>
    <w:basedOn w:val="aff3"/>
    <w:next w:val="aff3"/>
    <w:link w:val="aff6"/>
    <w:semiHidden/>
    <w:unhideWhenUsed/>
    <w:rsid w:val="00B41758"/>
    <w:rPr>
      <w:b/>
      <w:bCs/>
    </w:rPr>
  </w:style>
  <w:style w:type="character" w:customStyle="1" w:styleId="aff6">
    <w:name w:val="批注主题 字符"/>
    <w:basedOn w:val="aff4"/>
    <w:link w:val="aff5"/>
    <w:semiHidden/>
    <w:rsid w:val="00B41758"/>
    <w:rPr>
      <w:rFonts w:ascii="Garamond" w:hAnsi="Garamond" w:cs="Arial"/>
      <w:b/>
      <w:bCs/>
      <w:lang w:val="en-US"/>
    </w:rPr>
  </w:style>
  <w:style w:type="table" w:styleId="aff7">
    <w:name w:val="Dark List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8">
    <w:name w:val="Date"/>
    <w:basedOn w:val="a1"/>
    <w:next w:val="a1"/>
    <w:link w:val="aff9"/>
    <w:rsid w:val="00B41758"/>
  </w:style>
  <w:style w:type="character" w:customStyle="1" w:styleId="aff9">
    <w:name w:val="日期 字符"/>
    <w:basedOn w:val="a3"/>
    <w:link w:val="aff8"/>
    <w:rsid w:val="00B41758"/>
    <w:rPr>
      <w:rFonts w:ascii="Garamond" w:hAnsi="Garamond" w:cs="Arial"/>
      <w:sz w:val="22"/>
      <w:lang w:val="en-US"/>
    </w:rPr>
  </w:style>
  <w:style w:type="paragraph" w:styleId="affa">
    <w:name w:val="Document Map"/>
    <w:basedOn w:val="a1"/>
    <w:link w:val="affb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affb">
    <w:name w:val="文档结构图 字符"/>
    <w:basedOn w:val="a3"/>
    <w:link w:val="affa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affc">
    <w:name w:val="E-mail Signature"/>
    <w:basedOn w:val="a1"/>
    <w:link w:val="affd"/>
    <w:semiHidden/>
    <w:unhideWhenUsed/>
    <w:rsid w:val="00B41758"/>
  </w:style>
  <w:style w:type="character" w:customStyle="1" w:styleId="affd">
    <w:name w:val="电子邮件签名 字符"/>
    <w:basedOn w:val="a3"/>
    <w:link w:val="affc"/>
    <w:semiHidden/>
    <w:rsid w:val="00B41758"/>
    <w:rPr>
      <w:rFonts w:ascii="Garamond" w:hAnsi="Garamond" w:cs="Arial"/>
      <w:sz w:val="22"/>
      <w:lang w:val="en-US"/>
    </w:rPr>
  </w:style>
  <w:style w:type="character" w:styleId="affe">
    <w:name w:val="Emphasis"/>
    <w:basedOn w:val="a3"/>
    <w:qFormat/>
    <w:rsid w:val="00B41758"/>
    <w:rPr>
      <w:i/>
      <w:iCs/>
      <w:lang w:val="en-US"/>
    </w:rPr>
  </w:style>
  <w:style w:type="character" w:styleId="afff">
    <w:name w:val="endnote reference"/>
    <w:basedOn w:val="a3"/>
    <w:semiHidden/>
    <w:unhideWhenUsed/>
    <w:rsid w:val="00B41758"/>
    <w:rPr>
      <w:vertAlign w:val="superscript"/>
      <w:lang w:val="en-US"/>
    </w:rPr>
  </w:style>
  <w:style w:type="paragraph" w:styleId="afff0">
    <w:name w:val="endnote text"/>
    <w:basedOn w:val="a1"/>
    <w:link w:val="afff1"/>
    <w:semiHidden/>
    <w:unhideWhenUsed/>
    <w:rsid w:val="00B41758"/>
    <w:rPr>
      <w:sz w:val="20"/>
    </w:rPr>
  </w:style>
  <w:style w:type="character" w:customStyle="1" w:styleId="afff1">
    <w:name w:val="尾注文本 字符"/>
    <w:basedOn w:val="a3"/>
    <w:link w:val="afff0"/>
    <w:semiHidden/>
    <w:rsid w:val="00B41758"/>
    <w:rPr>
      <w:rFonts w:ascii="Garamond" w:hAnsi="Garamond" w:cs="Arial"/>
      <w:lang w:val="en-US"/>
    </w:rPr>
  </w:style>
  <w:style w:type="paragraph" w:styleId="afff2">
    <w:name w:val="envelope address"/>
    <w:basedOn w:val="a1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3">
    <w:name w:val="envelope return"/>
    <w:basedOn w:val="a1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afff4">
    <w:name w:val="FollowedHyperlink"/>
    <w:basedOn w:val="a3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afff5">
    <w:name w:val="footnote reference"/>
    <w:basedOn w:val="a3"/>
    <w:semiHidden/>
    <w:unhideWhenUsed/>
    <w:rsid w:val="00B41758"/>
    <w:rPr>
      <w:vertAlign w:val="superscript"/>
      <w:lang w:val="en-US"/>
    </w:rPr>
  </w:style>
  <w:style w:type="paragraph" w:styleId="afff6">
    <w:name w:val="footnote text"/>
    <w:basedOn w:val="a1"/>
    <w:link w:val="afff7"/>
    <w:semiHidden/>
    <w:unhideWhenUsed/>
    <w:rsid w:val="00B41758"/>
    <w:rPr>
      <w:sz w:val="20"/>
    </w:rPr>
  </w:style>
  <w:style w:type="character" w:customStyle="1" w:styleId="afff7">
    <w:name w:val="脚注文本 字符"/>
    <w:basedOn w:val="a3"/>
    <w:link w:val="afff6"/>
    <w:semiHidden/>
    <w:rsid w:val="00B41758"/>
    <w:rPr>
      <w:rFonts w:ascii="Garamond" w:hAnsi="Garamond" w:cs="Arial"/>
      <w:lang w:val="en-US"/>
    </w:rPr>
  </w:style>
  <w:style w:type="table" w:customStyle="1" w:styleId="11">
    <w:name w:val="网格表 1 浅色1"/>
    <w:basedOn w:val="a4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着色 11"/>
    <w:basedOn w:val="a4"/>
    <w:uiPriority w:val="46"/>
    <w:rsid w:val="00B4175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">
    <w:name w:val="网格表 1 浅色 - 着色 21"/>
    <w:basedOn w:val="a4"/>
    <w:uiPriority w:val="46"/>
    <w:rsid w:val="00B4175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网格表 1 浅色 - 着色 31"/>
    <w:basedOn w:val="a4"/>
    <w:uiPriority w:val="46"/>
    <w:rsid w:val="00B4175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">
    <w:name w:val="网格表 1 浅色 - 着色 41"/>
    <w:basedOn w:val="a4"/>
    <w:uiPriority w:val="46"/>
    <w:rsid w:val="00B4175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4"/>
    <w:uiPriority w:val="46"/>
    <w:rsid w:val="00B41758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">
    <w:name w:val="网格表 1 浅色 - 着色 61"/>
    <w:basedOn w:val="a4"/>
    <w:uiPriority w:val="46"/>
    <w:rsid w:val="00B4175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网格表 21"/>
    <w:basedOn w:val="a4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网格表 2 - 着色 11"/>
    <w:basedOn w:val="a4"/>
    <w:uiPriority w:val="47"/>
    <w:rsid w:val="00B41758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2-21">
    <w:name w:val="网格表 2 - 着色 21"/>
    <w:basedOn w:val="a4"/>
    <w:uiPriority w:val="47"/>
    <w:rsid w:val="00B41758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2-31">
    <w:name w:val="网格表 2 - 着色 31"/>
    <w:basedOn w:val="a4"/>
    <w:uiPriority w:val="47"/>
    <w:rsid w:val="00B4175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41">
    <w:name w:val="网格表 2 - 着色 41"/>
    <w:basedOn w:val="a4"/>
    <w:uiPriority w:val="47"/>
    <w:rsid w:val="00B41758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2-51">
    <w:name w:val="网格表 2 - 着色 51"/>
    <w:basedOn w:val="a4"/>
    <w:uiPriority w:val="47"/>
    <w:rsid w:val="00B4175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-61">
    <w:name w:val="网格表 2 - 着色 61"/>
    <w:basedOn w:val="a4"/>
    <w:uiPriority w:val="47"/>
    <w:rsid w:val="00B417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10">
    <w:name w:val="网格表 31"/>
    <w:basedOn w:val="a4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网格表 3 - 着色 11"/>
    <w:basedOn w:val="a4"/>
    <w:uiPriority w:val="48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3-21">
    <w:name w:val="网格表 3 - 着色 21"/>
    <w:basedOn w:val="a4"/>
    <w:uiPriority w:val="48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3-31">
    <w:name w:val="网格表 3 - 着色 31"/>
    <w:basedOn w:val="a4"/>
    <w:uiPriority w:val="48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3-41">
    <w:name w:val="网格表 3 - 着色 41"/>
    <w:basedOn w:val="a4"/>
    <w:uiPriority w:val="48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3-51">
    <w:name w:val="网格表 3 - 着色 51"/>
    <w:basedOn w:val="a4"/>
    <w:uiPriority w:val="48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3-61">
    <w:name w:val="网格表 3 - 着色 61"/>
    <w:basedOn w:val="a4"/>
    <w:uiPriority w:val="48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410">
    <w:name w:val="网格表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网格表 4 - 着色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21">
    <w:name w:val="网格表 4 - 着色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4-31">
    <w:name w:val="网格表 4 - 着色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41">
    <w:name w:val="网格表 4 - 着色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4-51">
    <w:name w:val="网格表 4 - 着色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61">
    <w:name w:val="网格表 4 - 着色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510">
    <w:name w:val="网格表 5 深色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网格表 5 深色 - 着色 1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5-21">
    <w:name w:val="网格表 5 深色 - 着色 2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5-31">
    <w:name w:val="网格表 5 深色 - 着色 3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5-41">
    <w:name w:val="网格表 5 深色 - 着色 4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5-51">
    <w:name w:val="网格表 5 深色 - 着色 5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5-61">
    <w:name w:val="网格表 5 深色 - 着色 61"/>
    <w:basedOn w:val="a4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61">
    <w:name w:val="网格表 6 彩色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网格表 6 彩色 - 着色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21">
    <w:name w:val="网格表 6 彩色 - 着色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31">
    <w:name w:val="网格表 6 彩色 - 着色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6-41">
    <w:name w:val="网格表 6 彩色 - 着色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">
    <w:name w:val="网格表 6 彩色 - 着色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6-61">
    <w:name w:val="网格表 6 彩色 - 着色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71">
    <w:name w:val="网格表 7 彩色1"/>
    <w:basedOn w:val="a4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网格表 7 彩色 - 着色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7-21">
    <w:name w:val="网格表 7 彩色 - 着色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7-31">
    <w:name w:val="网格表 7 彩色 - 着色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7-41">
    <w:name w:val="网格表 7 彩色 - 着色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7-51">
    <w:name w:val="网格表 7 彩色 - 着色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7-61">
    <w:name w:val="网格表 7 彩色 - 着色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">
    <w:name w:val="HTML Acronym"/>
    <w:basedOn w:val="a3"/>
    <w:semiHidden/>
    <w:unhideWhenUsed/>
    <w:rsid w:val="00B41758"/>
    <w:rPr>
      <w:lang w:val="en-US"/>
    </w:rPr>
  </w:style>
  <w:style w:type="paragraph" w:styleId="HTML0">
    <w:name w:val="HTML Address"/>
    <w:basedOn w:val="a1"/>
    <w:link w:val="HTML1"/>
    <w:semiHidden/>
    <w:unhideWhenUsed/>
    <w:rsid w:val="00B41758"/>
    <w:rPr>
      <w:i/>
      <w:iCs/>
    </w:rPr>
  </w:style>
  <w:style w:type="character" w:customStyle="1" w:styleId="HTML1">
    <w:name w:val="HTML 地址 字符"/>
    <w:basedOn w:val="a3"/>
    <w:link w:val="HTML0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2">
    <w:name w:val="HTML Cite"/>
    <w:basedOn w:val="a3"/>
    <w:semiHidden/>
    <w:unhideWhenUsed/>
    <w:rsid w:val="00B41758"/>
    <w:rPr>
      <w:i/>
      <w:iCs/>
      <w:lang w:val="en-US"/>
    </w:rPr>
  </w:style>
  <w:style w:type="character" w:styleId="HTML3">
    <w:name w:val="HTML Code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4">
    <w:name w:val="HTML Definition"/>
    <w:basedOn w:val="a3"/>
    <w:semiHidden/>
    <w:unhideWhenUsed/>
    <w:rsid w:val="00B41758"/>
    <w:rPr>
      <w:i/>
      <w:iCs/>
      <w:lang w:val="en-US"/>
    </w:rPr>
  </w:style>
  <w:style w:type="character" w:styleId="HTML5">
    <w:name w:val="HTML Keyboard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6">
    <w:name w:val="HTML Preformatted"/>
    <w:basedOn w:val="a1"/>
    <w:link w:val="HTML7"/>
    <w:semiHidden/>
    <w:unhideWhenUsed/>
    <w:rsid w:val="00B41758"/>
    <w:rPr>
      <w:rFonts w:ascii="Consolas" w:hAnsi="Consolas"/>
      <w:sz w:val="20"/>
    </w:rPr>
  </w:style>
  <w:style w:type="character" w:customStyle="1" w:styleId="HTML7">
    <w:name w:val="HTML 预设格式 字符"/>
    <w:basedOn w:val="a3"/>
    <w:link w:val="HTML6"/>
    <w:semiHidden/>
    <w:rsid w:val="00B41758"/>
    <w:rPr>
      <w:rFonts w:ascii="Consolas" w:hAnsi="Consolas" w:cs="Arial"/>
      <w:lang w:val="en-US"/>
    </w:rPr>
  </w:style>
  <w:style w:type="character" w:styleId="HTML8">
    <w:name w:val="HTML Sample"/>
    <w:basedOn w:val="a3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9">
    <w:name w:val="HTML Typewriter"/>
    <w:basedOn w:val="a3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a">
    <w:name w:val="HTML Variable"/>
    <w:basedOn w:val="a3"/>
    <w:semiHidden/>
    <w:unhideWhenUsed/>
    <w:rsid w:val="00B41758"/>
    <w:rPr>
      <w:i/>
      <w:iCs/>
      <w:lang w:val="en-US"/>
    </w:rPr>
  </w:style>
  <w:style w:type="paragraph" w:styleId="10">
    <w:name w:val="index 1"/>
    <w:basedOn w:val="a1"/>
    <w:next w:val="a1"/>
    <w:autoRedefine/>
    <w:semiHidden/>
    <w:unhideWhenUsed/>
    <w:rsid w:val="00B41758"/>
    <w:pPr>
      <w:ind w:left="220" w:hanging="220"/>
    </w:pPr>
  </w:style>
  <w:style w:type="paragraph" w:styleId="28">
    <w:name w:val="index 2"/>
    <w:basedOn w:val="a1"/>
    <w:next w:val="a1"/>
    <w:autoRedefine/>
    <w:semiHidden/>
    <w:unhideWhenUsed/>
    <w:rsid w:val="00B41758"/>
    <w:pPr>
      <w:ind w:left="440" w:hanging="220"/>
    </w:pPr>
  </w:style>
  <w:style w:type="paragraph" w:styleId="36">
    <w:name w:val="index 3"/>
    <w:basedOn w:val="a1"/>
    <w:next w:val="a1"/>
    <w:autoRedefine/>
    <w:semiHidden/>
    <w:unhideWhenUsed/>
    <w:rsid w:val="00B41758"/>
    <w:pPr>
      <w:ind w:left="660" w:hanging="220"/>
    </w:pPr>
  </w:style>
  <w:style w:type="paragraph" w:styleId="42">
    <w:name w:val="index 4"/>
    <w:basedOn w:val="a1"/>
    <w:next w:val="a1"/>
    <w:autoRedefine/>
    <w:semiHidden/>
    <w:unhideWhenUsed/>
    <w:rsid w:val="00B41758"/>
    <w:pPr>
      <w:ind w:left="880" w:hanging="220"/>
    </w:pPr>
  </w:style>
  <w:style w:type="paragraph" w:styleId="52">
    <w:name w:val="index 5"/>
    <w:basedOn w:val="a1"/>
    <w:next w:val="a1"/>
    <w:autoRedefine/>
    <w:semiHidden/>
    <w:unhideWhenUsed/>
    <w:rsid w:val="00B41758"/>
    <w:pPr>
      <w:ind w:left="1100" w:hanging="220"/>
    </w:pPr>
  </w:style>
  <w:style w:type="paragraph" w:styleId="60">
    <w:name w:val="index 6"/>
    <w:basedOn w:val="a1"/>
    <w:next w:val="a1"/>
    <w:autoRedefine/>
    <w:semiHidden/>
    <w:unhideWhenUsed/>
    <w:rsid w:val="00B41758"/>
    <w:pPr>
      <w:ind w:left="1320" w:hanging="220"/>
    </w:pPr>
  </w:style>
  <w:style w:type="paragraph" w:styleId="70">
    <w:name w:val="index 7"/>
    <w:basedOn w:val="a1"/>
    <w:next w:val="a1"/>
    <w:autoRedefine/>
    <w:semiHidden/>
    <w:unhideWhenUsed/>
    <w:rsid w:val="00B41758"/>
    <w:pPr>
      <w:ind w:left="1540" w:hanging="220"/>
    </w:pPr>
  </w:style>
  <w:style w:type="paragraph" w:styleId="80">
    <w:name w:val="index 8"/>
    <w:basedOn w:val="a1"/>
    <w:next w:val="a1"/>
    <w:autoRedefine/>
    <w:semiHidden/>
    <w:unhideWhenUsed/>
    <w:rsid w:val="00B41758"/>
    <w:pPr>
      <w:ind w:left="1760" w:hanging="220"/>
    </w:pPr>
  </w:style>
  <w:style w:type="paragraph" w:styleId="90">
    <w:name w:val="index 9"/>
    <w:basedOn w:val="a1"/>
    <w:next w:val="a1"/>
    <w:autoRedefine/>
    <w:semiHidden/>
    <w:unhideWhenUsed/>
    <w:rsid w:val="00B41758"/>
    <w:pPr>
      <w:ind w:left="1980" w:hanging="220"/>
    </w:pPr>
  </w:style>
  <w:style w:type="paragraph" w:styleId="afff8">
    <w:name w:val="index heading"/>
    <w:basedOn w:val="a1"/>
    <w:next w:val="10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afff9">
    <w:name w:val="Intense Emphasis"/>
    <w:basedOn w:val="a3"/>
    <w:uiPriority w:val="21"/>
    <w:qFormat/>
    <w:rsid w:val="00B41758"/>
    <w:rPr>
      <w:i/>
      <w:iCs/>
      <w:color w:val="4F81BD" w:themeColor="accent1"/>
      <w:lang w:val="en-US"/>
    </w:rPr>
  </w:style>
  <w:style w:type="paragraph" w:styleId="afffa">
    <w:name w:val="Intense Quote"/>
    <w:basedOn w:val="a1"/>
    <w:next w:val="a1"/>
    <w:link w:val="afffb"/>
    <w:uiPriority w:val="30"/>
    <w:qFormat/>
    <w:rsid w:val="00B4175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b">
    <w:name w:val="明显引用 字符"/>
    <w:basedOn w:val="a3"/>
    <w:link w:val="afffa"/>
    <w:uiPriority w:val="30"/>
    <w:rsid w:val="00B41758"/>
    <w:rPr>
      <w:rFonts w:ascii="Garamond" w:hAnsi="Garamond" w:cs="Arial"/>
      <w:i/>
      <w:iCs/>
      <w:color w:val="4F81BD" w:themeColor="accent1"/>
      <w:sz w:val="22"/>
      <w:lang w:val="en-US"/>
    </w:rPr>
  </w:style>
  <w:style w:type="character" w:styleId="afffc">
    <w:name w:val="Intense Reference"/>
    <w:basedOn w:val="a3"/>
    <w:uiPriority w:val="32"/>
    <w:qFormat/>
    <w:rsid w:val="00B41758"/>
    <w:rPr>
      <w:b/>
      <w:bCs/>
      <w:smallCaps/>
      <w:color w:val="4F81BD" w:themeColor="accent1"/>
      <w:spacing w:val="5"/>
      <w:lang w:val="en-US"/>
    </w:rPr>
  </w:style>
  <w:style w:type="table" w:styleId="afffd">
    <w:name w:val="Light Grid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e">
    <w:name w:val="Light List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Shading"/>
    <w:basedOn w:val="a4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0">
    <w:name w:val="line number"/>
    <w:basedOn w:val="a3"/>
    <w:semiHidden/>
    <w:unhideWhenUsed/>
    <w:rsid w:val="00B41758"/>
    <w:rPr>
      <w:lang w:val="en-US"/>
    </w:rPr>
  </w:style>
  <w:style w:type="paragraph" w:styleId="affff1">
    <w:name w:val="List"/>
    <w:basedOn w:val="a1"/>
    <w:semiHidden/>
    <w:unhideWhenUsed/>
    <w:rsid w:val="00B41758"/>
    <w:pPr>
      <w:ind w:left="360" w:hanging="360"/>
      <w:contextualSpacing/>
    </w:pPr>
  </w:style>
  <w:style w:type="paragraph" w:styleId="29">
    <w:name w:val="List 2"/>
    <w:basedOn w:val="a1"/>
    <w:semiHidden/>
    <w:unhideWhenUsed/>
    <w:rsid w:val="00B41758"/>
    <w:pPr>
      <w:ind w:left="720" w:hanging="360"/>
      <w:contextualSpacing/>
    </w:pPr>
  </w:style>
  <w:style w:type="paragraph" w:styleId="37">
    <w:name w:val="List 3"/>
    <w:basedOn w:val="a1"/>
    <w:semiHidden/>
    <w:unhideWhenUsed/>
    <w:rsid w:val="00B41758"/>
    <w:pPr>
      <w:ind w:left="1080" w:hanging="360"/>
      <w:contextualSpacing/>
    </w:pPr>
  </w:style>
  <w:style w:type="paragraph" w:styleId="43">
    <w:name w:val="List 4"/>
    <w:basedOn w:val="a1"/>
    <w:rsid w:val="00B41758"/>
    <w:pPr>
      <w:ind w:left="1440" w:hanging="360"/>
      <w:contextualSpacing/>
    </w:pPr>
  </w:style>
  <w:style w:type="paragraph" w:styleId="53">
    <w:name w:val="List 5"/>
    <w:basedOn w:val="a1"/>
    <w:rsid w:val="00B41758"/>
    <w:pPr>
      <w:ind w:left="1800" w:hanging="360"/>
      <w:contextualSpacing/>
    </w:pPr>
  </w:style>
  <w:style w:type="paragraph" w:styleId="3">
    <w:name w:val="List Bullet 3"/>
    <w:basedOn w:val="a1"/>
    <w:semiHidden/>
    <w:unhideWhenUsed/>
    <w:rsid w:val="00B41758"/>
    <w:pPr>
      <w:numPr>
        <w:numId w:val="19"/>
      </w:numPr>
      <w:contextualSpacing/>
    </w:pPr>
  </w:style>
  <w:style w:type="paragraph" w:styleId="40">
    <w:name w:val="List Bullet 4"/>
    <w:basedOn w:val="a1"/>
    <w:semiHidden/>
    <w:unhideWhenUsed/>
    <w:rsid w:val="00B41758"/>
    <w:pPr>
      <w:numPr>
        <w:numId w:val="20"/>
      </w:numPr>
      <w:contextualSpacing/>
    </w:pPr>
  </w:style>
  <w:style w:type="paragraph" w:styleId="50">
    <w:name w:val="List Bullet 5"/>
    <w:basedOn w:val="a1"/>
    <w:semiHidden/>
    <w:unhideWhenUsed/>
    <w:rsid w:val="00B41758"/>
    <w:pPr>
      <w:numPr>
        <w:numId w:val="21"/>
      </w:numPr>
      <w:contextualSpacing/>
    </w:pPr>
  </w:style>
  <w:style w:type="paragraph" w:styleId="affff2">
    <w:name w:val="List Continue"/>
    <w:basedOn w:val="a1"/>
    <w:semiHidden/>
    <w:unhideWhenUsed/>
    <w:rsid w:val="00B41758"/>
    <w:pPr>
      <w:spacing w:after="120"/>
      <w:ind w:left="360"/>
      <w:contextualSpacing/>
    </w:pPr>
  </w:style>
  <w:style w:type="paragraph" w:styleId="2a">
    <w:name w:val="List Continue 2"/>
    <w:basedOn w:val="a1"/>
    <w:semiHidden/>
    <w:unhideWhenUsed/>
    <w:rsid w:val="00B41758"/>
    <w:pPr>
      <w:spacing w:after="120"/>
      <w:ind w:left="720"/>
      <w:contextualSpacing/>
    </w:pPr>
  </w:style>
  <w:style w:type="paragraph" w:styleId="38">
    <w:name w:val="List Continue 3"/>
    <w:basedOn w:val="a1"/>
    <w:semiHidden/>
    <w:unhideWhenUsed/>
    <w:rsid w:val="00B41758"/>
    <w:pPr>
      <w:spacing w:after="120"/>
      <w:ind w:left="1080"/>
      <w:contextualSpacing/>
    </w:pPr>
  </w:style>
  <w:style w:type="paragraph" w:styleId="44">
    <w:name w:val="List Continue 4"/>
    <w:basedOn w:val="a1"/>
    <w:semiHidden/>
    <w:unhideWhenUsed/>
    <w:rsid w:val="00B41758"/>
    <w:pPr>
      <w:spacing w:after="120"/>
      <w:ind w:left="1440"/>
      <w:contextualSpacing/>
    </w:pPr>
  </w:style>
  <w:style w:type="paragraph" w:styleId="54">
    <w:name w:val="List Continue 5"/>
    <w:basedOn w:val="a1"/>
    <w:semiHidden/>
    <w:unhideWhenUsed/>
    <w:rsid w:val="00B41758"/>
    <w:pPr>
      <w:spacing w:after="120"/>
      <w:ind w:left="1800"/>
      <w:contextualSpacing/>
    </w:pPr>
  </w:style>
  <w:style w:type="paragraph" w:styleId="4">
    <w:name w:val="List Number 4"/>
    <w:basedOn w:val="a1"/>
    <w:semiHidden/>
    <w:unhideWhenUsed/>
    <w:rsid w:val="00B41758"/>
    <w:pPr>
      <w:numPr>
        <w:numId w:val="22"/>
      </w:numPr>
      <w:contextualSpacing/>
    </w:pPr>
  </w:style>
  <w:style w:type="paragraph" w:styleId="5">
    <w:name w:val="List Number 5"/>
    <w:basedOn w:val="a1"/>
    <w:semiHidden/>
    <w:unhideWhenUsed/>
    <w:rsid w:val="00B41758"/>
    <w:pPr>
      <w:numPr>
        <w:numId w:val="23"/>
      </w:numPr>
      <w:contextualSpacing/>
    </w:pPr>
  </w:style>
  <w:style w:type="paragraph" w:styleId="affff3">
    <w:name w:val="List Paragraph"/>
    <w:basedOn w:val="a1"/>
    <w:uiPriority w:val="34"/>
    <w:qFormat/>
    <w:rsid w:val="00B41758"/>
    <w:pPr>
      <w:ind w:left="720"/>
      <w:contextualSpacing/>
    </w:pPr>
  </w:style>
  <w:style w:type="table" w:customStyle="1" w:styleId="110">
    <w:name w:val="清单表 1 浅色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清单表 1 浅色 - 着色 1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210">
    <w:name w:val="清单表 1 浅色 - 着色 2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1-310">
    <w:name w:val="清单表 1 浅色 - 着色 3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-410">
    <w:name w:val="清单表 1 浅色 - 着色 4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1-510">
    <w:name w:val="清单表 1 浅色 - 着色 5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610">
    <w:name w:val="清单表 1 浅色 - 着色 61"/>
    <w:basedOn w:val="a4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211">
    <w:name w:val="清单表 21"/>
    <w:basedOn w:val="a4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清单表 2 - 着色 11"/>
    <w:basedOn w:val="a4"/>
    <w:uiPriority w:val="47"/>
    <w:rsid w:val="00B41758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2-210">
    <w:name w:val="清单表 2 - 着色 21"/>
    <w:basedOn w:val="a4"/>
    <w:uiPriority w:val="47"/>
    <w:rsid w:val="00B41758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2-310">
    <w:name w:val="清单表 2 - 着色 31"/>
    <w:basedOn w:val="a4"/>
    <w:uiPriority w:val="47"/>
    <w:rsid w:val="00B41758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410">
    <w:name w:val="清单表 2 - 着色 41"/>
    <w:basedOn w:val="a4"/>
    <w:uiPriority w:val="47"/>
    <w:rsid w:val="00B41758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2-510">
    <w:name w:val="清单表 2 - 着色 51"/>
    <w:basedOn w:val="a4"/>
    <w:uiPriority w:val="47"/>
    <w:rsid w:val="00B41758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-610">
    <w:name w:val="清单表 2 - 着色 61"/>
    <w:basedOn w:val="a4"/>
    <w:uiPriority w:val="47"/>
    <w:rsid w:val="00B41758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11">
    <w:name w:val="清单表 31"/>
    <w:basedOn w:val="a4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清单表 3 - 着色 11"/>
    <w:basedOn w:val="a4"/>
    <w:uiPriority w:val="48"/>
    <w:rsid w:val="00B4175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3-210">
    <w:name w:val="清单表 3 - 着色 21"/>
    <w:basedOn w:val="a4"/>
    <w:uiPriority w:val="48"/>
    <w:rsid w:val="00B4175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3-310">
    <w:name w:val="清单表 3 - 着色 31"/>
    <w:basedOn w:val="a4"/>
    <w:uiPriority w:val="48"/>
    <w:rsid w:val="00B4175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3-410">
    <w:name w:val="清单表 3 - 着色 41"/>
    <w:basedOn w:val="a4"/>
    <w:uiPriority w:val="48"/>
    <w:rsid w:val="00B4175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3-510">
    <w:name w:val="清单表 3 - 着色 51"/>
    <w:basedOn w:val="a4"/>
    <w:uiPriority w:val="48"/>
    <w:rsid w:val="00B4175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3-610">
    <w:name w:val="清单表 3 - 着色 61"/>
    <w:basedOn w:val="a4"/>
    <w:uiPriority w:val="48"/>
    <w:rsid w:val="00B4175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411">
    <w:name w:val="清单表 41"/>
    <w:basedOn w:val="a4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清单表 4 - 着色 11"/>
    <w:basedOn w:val="a4"/>
    <w:uiPriority w:val="49"/>
    <w:rsid w:val="00B4175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210">
    <w:name w:val="清单表 4 - 着色 21"/>
    <w:basedOn w:val="a4"/>
    <w:uiPriority w:val="49"/>
    <w:rsid w:val="00B4175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4-310">
    <w:name w:val="清单表 4 - 着色 31"/>
    <w:basedOn w:val="a4"/>
    <w:uiPriority w:val="49"/>
    <w:rsid w:val="00B4175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410">
    <w:name w:val="清单表 4 - 着色 41"/>
    <w:basedOn w:val="a4"/>
    <w:uiPriority w:val="49"/>
    <w:rsid w:val="00B4175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4-510">
    <w:name w:val="清单表 4 - 着色 51"/>
    <w:basedOn w:val="a4"/>
    <w:uiPriority w:val="49"/>
    <w:rsid w:val="00B4175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610">
    <w:name w:val="清单表 4 - 着色 61"/>
    <w:basedOn w:val="a4"/>
    <w:uiPriority w:val="49"/>
    <w:rsid w:val="00B4175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511">
    <w:name w:val="清单表 5 深色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0">
    <w:name w:val="清单表 5 深色 - 着色 1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0">
    <w:name w:val="清单表 5 深色 - 着色 2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0">
    <w:name w:val="清单表 5 深色 - 着色 3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0">
    <w:name w:val="清单表 5 深色 - 着色 4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0">
    <w:name w:val="清单表 5 深色 - 着色 5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0">
    <w:name w:val="清单表 5 深色 - 着色 61"/>
    <w:basedOn w:val="a4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a4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清单表 6 彩色 - 着色 11"/>
    <w:basedOn w:val="a4"/>
    <w:uiPriority w:val="51"/>
    <w:rsid w:val="00B4175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210">
    <w:name w:val="清单表 6 彩色 - 着色 21"/>
    <w:basedOn w:val="a4"/>
    <w:uiPriority w:val="51"/>
    <w:rsid w:val="00B4175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310">
    <w:name w:val="清单表 6 彩色 - 着色 31"/>
    <w:basedOn w:val="a4"/>
    <w:uiPriority w:val="51"/>
    <w:rsid w:val="00B41758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6-410">
    <w:name w:val="清单表 6 彩色 - 着色 41"/>
    <w:basedOn w:val="a4"/>
    <w:uiPriority w:val="51"/>
    <w:rsid w:val="00B41758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0">
    <w:name w:val="清单表 6 彩色 - 着色 51"/>
    <w:basedOn w:val="a4"/>
    <w:uiPriority w:val="51"/>
    <w:rsid w:val="00B417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6-610">
    <w:name w:val="清单表 6 彩色 - 着色 61"/>
    <w:basedOn w:val="a4"/>
    <w:uiPriority w:val="51"/>
    <w:rsid w:val="00B41758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710">
    <w:name w:val="清单表 7 彩色1"/>
    <w:basedOn w:val="a4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清单表 7 彩色 - 着色 11"/>
    <w:basedOn w:val="a4"/>
    <w:uiPriority w:val="52"/>
    <w:rsid w:val="00B41758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清单表 7 彩色 - 着色 21"/>
    <w:basedOn w:val="a4"/>
    <w:uiPriority w:val="52"/>
    <w:rsid w:val="00B41758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清单表 7 彩色 - 着色 31"/>
    <w:basedOn w:val="a4"/>
    <w:uiPriority w:val="52"/>
    <w:rsid w:val="00B41758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清单表 7 彩色 - 着色 41"/>
    <w:basedOn w:val="a4"/>
    <w:uiPriority w:val="52"/>
    <w:rsid w:val="00B41758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清单表 7 彩色 - 着色 51"/>
    <w:basedOn w:val="a4"/>
    <w:uiPriority w:val="52"/>
    <w:rsid w:val="00B41758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清单表 7 彩色 - 着色 61"/>
    <w:basedOn w:val="a4"/>
    <w:uiPriority w:val="52"/>
    <w:rsid w:val="00B41758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Medium Grid 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3">
    <w:name w:val="Medium List 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Shading 1 Accent 2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2">
    <w:name w:val="Medium Shading 1 Accent 3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2">
    <w:name w:val="Medium Shading 1 Accent 4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2">
    <w:name w:val="Medium Shading 1 Accent 5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2">
    <w:name w:val="Medium Shading 1 Accent 6"/>
    <w:basedOn w:val="a4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Shading 2 Accent 1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2">
    <w:name w:val="Medium Shading 2 Accent 2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2">
    <w:name w:val="Medium Shading 2 Accent 3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2">
    <w:name w:val="Medium Shading 2 Accent 4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2">
    <w:name w:val="Medium Shading 2 Accent 5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2">
    <w:name w:val="Medium Shading 2 Accent 6"/>
    <w:basedOn w:val="a4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信息标题 字符"/>
    <w:basedOn w:val="a3"/>
    <w:link w:val="affff4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affff6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affff7">
    <w:name w:val="Normal (Web)"/>
    <w:basedOn w:val="a1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semiHidden/>
    <w:unhideWhenUsed/>
    <w:rsid w:val="00B41758"/>
    <w:pPr>
      <w:ind w:left="720"/>
    </w:pPr>
  </w:style>
  <w:style w:type="paragraph" w:styleId="affff9">
    <w:name w:val="Note Heading"/>
    <w:basedOn w:val="a1"/>
    <w:next w:val="a1"/>
    <w:link w:val="affffa"/>
    <w:semiHidden/>
    <w:unhideWhenUsed/>
    <w:rsid w:val="00B41758"/>
  </w:style>
  <w:style w:type="character" w:customStyle="1" w:styleId="affffa">
    <w:name w:val="注释标题 字符"/>
    <w:basedOn w:val="a3"/>
    <w:link w:val="affff9"/>
    <w:semiHidden/>
    <w:rsid w:val="00B41758"/>
    <w:rPr>
      <w:rFonts w:ascii="Garamond" w:hAnsi="Garamond" w:cs="Arial"/>
      <w:sz w:val="22"/>
      <w:lang w:val="en-US"/>
    </w:rPr>
  </w:style>
  <w:style w:type="character" w:styleId="affffb">
    <w:name w:val="Placeholder Text"/>
    <w:basedOn w:val="a3"/>
    <w:uiPriority w:val="99"/>
    <w:semiHidden/>
    <w:rsid w:val="00B41758"/>
    <w:rPr>
      <w:color w:val="808080"/>
      <w:lang w:val="en-US"/>
    </w:rPr>
  </w:style>
  <w:style w:type="table" w:customStyle="1" w:styleId="111">
    <w:name w:val="无格式表格 11"/>
    <w:basedOn w:val="a4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2">
    <w:name w:val="无格式表格 21"/>
    <w:basedOn w:val="a4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2">
    <w:name w:val="无格式表格 31"/>
    <w:basedOn w:val="a4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无格式表格 41"/>
    <w:basedOn w:val="a4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2">
    <w:name w:val="无格式表格 51"/>
    <w:basedOn w:val="a4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affffd">
    <w:name w:val="纯文本 字符"/>
    <w:basedOn w:val="a3"/>
    <w:link w:val="affffc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affffe">
    <w:name w:val="Salutation"/>
    <w:basedOn w:val="a1"/>
    <w:next w:val="a1"/>
    <w:link w:val="afffff"/>
    <w:rsid w:val="00B41758"/>
  </w:style>
  <w:style w:type="character" w:customStyle="1" w:styleId="afffff">
    <w:name w:val="称呼 字符"/>
    <w:basedOn w:val="a3"/>
    <w:link w:val="affffe"/>
    <w:rsid w:val="00B41758"/>
    <w:rPr>
      <w:rFonts w:ascii="Garamond" w:hAnsi="Garamond" w:cs="Arial"/>
      <w:sz w:val="22"/>
      <w:lang w:val="en-US"/>
    </w:rPr>
  </w:style>
  <w:style w:type="paragraph" w:styleId="afffff0">
    <w:name w:val="Signature"/>
    <w:basedOn w:val="a1"/>
    <w:link w:val="afffff1"/>
    <w:semiHidden/>
    <w:unhideWhenUsed/>
    <w:rsid w:val="00B41758"/>
    <w:pPr>
      <w:ind w:left="4320"/>
    </w:pPr>
  </w:style>
  <w:style w:type="character" w:customStyle="1" w:styleId="afffff1">
    <w:name w:val="签名 字符"/>
    <w:basedOn w:val="a3"/>
    <w:link w:val="afffff0"/>
    <w:semiHidden/>
    <w:rsid w:val="00B41758"/>
    <w:rPr>
      <w:rFonts w:ascii="Garamond" w:hAnsi="Garamond" w:cs="Arial"/>
      <w:sz w:val="22"/>
      <w:lang w:val="en-US"/>
    </w:rPr>
  </w:style>
  <w:style w:type="character" w:styleId="afffff2">
    <w:name w:val="Strong"/>
    <w:basedOn w:val="a3"/>
    <w:qFormat/>
    <w:rsid w:val="00B41758"/>
    <w:rPr>
      <w:b/>
      <w:bCs/>
      <w:lang w:val="en-US"/>
    </w:rPr>
  </w:style>
  <w:style w:type="character" w:styleId="afffff3">
    <w:name w:val="Subtle Emphasis"/>
    <w:basedOn w:val="a3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afffff4">
    <w:name w:val="Subtle Reference"/>
    <w:basedOn w:val="a3"/>
    <w:uiPriority w:val="31"/>
    <w:qFormat/>
    <w:rsid w:val="00B41758"/>
    <w:rPr>
      <w:smallCaps/>
      <w:color w:val="5A5A5A" w:themeColor="text1" w:themeTint="A5"/>
      <w:lang w:val="en-US"/>
    </w:rPr>
  </w:style>
  <w:style w:type="table" w:styleId="15">
    <w:name w:val="Table 3D effects 1"/>
    <w:basedOn w:val="a4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3D effects 2"/>
    <w:basedOn w:val="a4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olorful 1"/>
    <w:basedOn w:val="a4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4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4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4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Grid 1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4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4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网格型浅色1"/>
    <w:basedOn w:val="a4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4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4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a1"/>
    <w:semiHidden/>
    <w:unhideWhenUsed/>
    <w:rsid w:val="00B41758"/>
    <w:pPr>
      <w:ind w:left="220" w:hanging="220"/>
    </w:pPr>
  </w:style>
  <w:style w:type="paragraph" w:styleId="afffff8">
    <w:name w:val="table of figures"/>
    <w:basedOn w:val="a1"/>
    <w:next w:val="a1"/>
    <w:semiHidden/>
    <w:unhideWhenUsed/>
    <w:rsid w:val="00B41758"/>
  </w:style>
  <w:style w:type="table" w:styleId="afffff9">
    <w:name w:val="Table Professional"/>
    <w:basedOn w:val="a4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4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4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4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4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4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1"/>
    <w:next w:val="a1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a1"/>
    <w:next w:val="a1"/>
    <w:autoRedefine/>
    <w:semiHidden/>
    <w:unhideWhenUsed/>
    <w:rsid w:val="00B41758"/>
    <w:pPr>
      <w:spacing w:after="100"/>
      <w:ind w:left="660"/>
    </w:pPr>
  </w:style>
  <w:style w:type="paragraph" w:styleId="TOC5">
    <w:name w:val="toc 5"/>
    <w:basedOn w:val="a1"/>
    <w:next w:val="a1"/>
    <w:autoRedefine/>
    <w:semiHidden/>
    <w:unhideWhenUsed/>
    <w:rsid w:val="00B41758"/>
    <w:pPr>
      <w:spacing w:after="100"/>
      <w:ind w:left="880"/>
    </w:pPr>
  </w:style>
  <w:style w:type="paragraph" w:styleId="TOC6">
    <w:name w:val="toc 6"/>
    <w:basedOn w:val="a1"/>
    <w:next w:val="a1"/>
    <w:autoRedefine/>
    <w:semiHidden/>
    <w:unhideWhenUsed/>
    <w:rsid w:val="00B41758"/>
    <w:pPr>
      <w:spacing w:after="100"/>
      <w:ind w:left="1100"/>
    </w:pPr>
  </w:style>
  <w:style w:type="paragraph" w:styleId="TOC7">
    <w:name w:val="toc 7"/>
    <w:basedOn w:val="a1"/>
    <w:next w:val="a1"/>
    <w:autoRedefine/>
    <w:semiHidden/>
    <w:unhideWhenUsed/>
    <w:rsid w:val="00B41758"/>
    <w:pPr>
      <w:spacing w:after="100"/>
      <w:ind w:left="1320"/>
    </w:pPr>
  </w:style>
  <w:style w:type="paragraph" w:styleId="TOC8">
    <w:name w:val="toc 8"/>
    <w:basedOn w:val="a1"/>
    <w:next w:val="a1"/>
    <w:autoRedefine/>
    <w:semiHidden/>
    <w:unhideWhenUsed/>
    <w:rsid w:val="00B41758"/>
    <w:pPr>
      <w:spacing w:after="100"/>
      <w:ind w:left="1540"/>
    </w:pPr>
  </w:style>
  <w:style w:type="paragraph" w:styleId="TOC9">
    <w:name w:val="toc 9"/>
    <w:basedOn w:val="a1"/>
    <w:next w:val="a1"/>
    <w:autoRedefine/>
    <w:semiHidden/>
    <w:unhideWhenUsed/>
    <w:rsid w:val="00B41758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customStyle="1" w:styleId="af0">
    <w:name w:val="副标题 字符"/>
    <w:basedOn w:val="a3"/>
    <w:link w:val="af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a1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table" w:customStyle="1" w:styleId="GridTable1Light1">
    <w:name w:val="Grid Table 1 Light1"/>
    <w:basedOn w:val="a4"/>
    <w:uiPriority w:val="46"/>
    <w:rsid w:val="00216E6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a4"/>
    <w:uiPriority w:val="46"/>
    <w:rsid w:val="00216E6F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a4"/>
    <w:uiPriority w:val="46"/>
    <w:rsid w:val="00216E6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a4"/>
    <w:uiPriority w:val="46"/>
    <w:rsid w:val="00216E6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a4"/>
    <w:uiPriority w:val="46"/>
    <w:rsid w:val="00216E6F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a4"/>
    <w:uiPriority w:val="46"/>
    <w:rsid w:val="00216E6F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a4"/>
    <w:uiPriority w:val="46"/>
    <w:rsid w:val="00216E6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a4"/>
    <w:uiPriority w:val="47"/>
    <w:rsid w:val="00216E6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a4"/>
    <w:uiPriority w:val="47"/>
    <w:rsid w:val="00216E6F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21">
    <w:name w:val="Grid Table 2 - Accent 21"/>
    <w:basedOn w:val="a4"/>
    <w:uiPriority w:val="47"/>
    <w:rsid w:val="00216E6F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-Accent31">
    <w:name w:val="Grid Table 2 - Accent 31"/>
    <w:basedOn w:val="a4"/>
    <w:uiPriority w:val="47"/>
    <w:rsid w:val="00216E6F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41">
    <w:name w:val="Grid Table 2 - Accent 41"/>
    <w:basedOn w:val="a4"/>
    <w:uiPriority w:val="47"/>
    <w:rsid w:val="00216E6F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51">
    <w:name w:val="Grid Table 2 - Accent 51"/>
    <w:basedOn w:val="a4"/>
    <w:uiPriority w:val="47"/>
    <w:rsid w:val="00216E6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61">
    <w:name w:val="Grid Table 2 - Accent 61"/>
    <w:basedOn w:val="a4"/>
    <w:uiPriority w:val="47"/>
    <w:rsid w:val="00216E6F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1">
    <w:name w:val="Grid Table 31"/>
    <w:basedOn w:val="a4"/>
    <w:uiPriority w:val="48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a4"/>
    <w:uiPriority w:val="48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21">
    <w:name w:val="Grid Table 3 - Accent 21"/>
    <w:basedOn w:val="a4"/>
    <w:uiPriority w:val="48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-Accent31">
    <w:name w:val="Grid Table 3 - Accent 31"/>
    <w:basedOn w:val="a4"/>
    <w:uiPriority w:val="48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41">
    <w:name w:val="Grid Table 3 - Accent 41"/>
    <w:basedOn w:val="a4"/>
    <w:uiPriority w:val="48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-Accent51">
    <w:name w:val="Grid Table 3 - Accent 51"/>
    <w:basedOn w:val="a4"/>
    <w:uiPriority w:val="48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61">
    <w:name w:val="Grid Table 3 - Accent 61"/>
    <w:basedOn w:val="a4"/>
    <w:uiPriority w:val="48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1">
    <w:name w:val="Grid Table 41"/>
    <w:basedOn w:val="a4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a4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21">
    <w:name w:val="Grid Table 4 - Accent 21"/>
    <w:basedOn w:val="a4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31">
    <w:name w:val="Grid Table 4 - Accent 31"/>
    <w:basedOn w:val="a4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-Accent41">
    <w:name w:val="Grid Table 4 - Accent 41"/>
    <w:basedOn w:val="a4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51">
    <w:name w:val="Grid Table 4 - Accent 51"/>
    <w:basedOn w:val="a4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61">
    <w:name w:val="Grid Table 4 - Accent 61"/>
    <w:basedOn w:val="a4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1">
    <w:name w:val="Grid Table 5 Dark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21">
    <w:name w:val="Grid Table 5 Dark - Accent 2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-Accent31">
    <w:name w:val="Grid Table 5 Dark - Accent 3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-Accent51">
    <w:name w:val="Grid Table 5 Dark - Accent 5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61">
    <w:name w:val="Grid Table 5 Dark - Accent 61"/>
    <w:basedOn w:val="a4"/>
    <w:uiPriority w:val="50"/>
    <w:rsid w:val="00216E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1">
    <w:name w:val="Grid Table 6 Colorful1"/>
    <w:basedOn w:val="a4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a4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21">
    <w:name w:val="Grid Table 6 Colorful - Accent 21"/>
    <w:basedOn w:val="a4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-Accent31">
    <w:name w:val="Grid Table 6 Colorful - Accent 31"/>
    <w:basedOn w:val="a4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-Accent41">
    <w:name w:val="Grid Table 6 Colorful - Accent 41"/>
    <w:basedOn w:val="a4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-Accent51">
    <w:name w:val="Grid Table 6 Colorful - Accent 51"/>
    <w:basedOn w:val="a4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61">
    <w:name w:val="Grid Table 6 Colorful - Accent 61"/>
    <w:basedOn w:val="a4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1">
    <w:name w:val="Grid Table 7 Colorful1"/>
    <w:basedOn w:val="a4"/>
    <w:uiPriority w:val="52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a4"/>
    <w:uiPriority w:val="52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-Accent21">
    <w:name w:val="Grid Table 7 Colorful - Accent 21"/>
    <w:basedOn w:val="a4"/>
    <w:uiPriority w:val="52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a4"/>
    <w:uiPriority w:val="52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a4"/>
    <w:uiPriority w:val="52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-Accent51">
    <w:name w:val="Grid Table 7 Colorful - Accent 51"/>
    <w:basedOn w:val="a4"/>
    <w:uiPriority w:val="52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-Accent61">
    <w:name w:val="Grid Table 7 Colorful - Accent 61"/>
    <w:basedOn w:val="a4"/>
    <w:uiPriority w:val="52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ListTable1Light1">
    <w:name w:val="List Table 1 Light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-Accent21">
    <w:name w:val="List Table 1 Light - Accent 2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-Accent31">
    <w:name w:val="List Table 1 Light - Accent 3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-Accent41">
    <w:name w:val="List Table 1 Light - Accent 4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-Accent51">
    <w:name w:val="List Table 1 Light - Accent 5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61">
    <w:name w:val="List Table 1 Light - Accent 61"/>
    <w:basedOn w:val="a4"/>
    <w:uiPriority w:val="46"/>
    <w:rsid w:val="00216E6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1">
    <w:name w:val="List Table 21"/>
    <w:basedOn w:val="a4"/>
    <w:uiPriority w:val="47"/>
    <w:rsid w:val="00216E6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216E6F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21">
    <w:name w:val="List Table 2 - Accent 21"/>
    <w:basedOn w:val="a4"/>
    <w:uiPriority w:val="47"/>
    <w:rsid w:val="00216E6F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-Accent31">
    <w:name w:val="List Table 2 - Accent 31"/>
    <w:basedOn w:val="a4"/>
    <w:uiPriority w:val="47"/>
    <w:rsid w:val="00216E6F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-Accent41">
    <w:name w:val="List Table 2 - Accent 41"/>
    <w:basedOn w:val="a4"/>
    <w:uiPriority w:val="47"/>
    <w:rsid w:val="00216E6F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-Accent51">
    <w:name w:val="List Table 2 - Accent 51"/>
    <w:basedOn w:val="a4"/>
    <w:uiPriority w:val="47"/>
    <w:rsid w:val="00216E6F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-Accent61">
    <w:name w:val="List Table 2 - Accent 61"/>
    <w:basedOn w:val="a4"/>
    <w:uiPriority w:val="47"/>
    <w:rsid w:val="00216E6F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1">
    <w:name w:val="List Table 31"/>
    <w:basedOn w:val="a4"/>
    <w:uiPriority w:val="48"/>
    <w:rsid w:val="00216E6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a4"/>
    <w:uiPriority w:val="48"/>
    <w:rsid w:val="00216E6F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a4"/>
    <w:uiPriority w:val="48"/>
    <w:rsid w:val="00216E6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31">
    <w:name w:val="List Table 3 - Accent 31"/>
    <w:basedOn w:val="a4"/>
    <w:uiPriority w:val="48"/>
    <w:rsid w:val="00216E6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41">
    <w:name w:val="List Table 3 - Accent 41"/>
    <w:basedOn w:val="a4"/>
    <w:uiPriority w:val="48"/>
    <w:rsid w:val="00216E6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51">
    <w:name w:val="List Table 3 - Accent 51"/>
    <w:basedOn w:val="a4"/>
    <w:uiPriority w:val="48"/>
    <w:rsid w:val="00216E6F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-Accent61">
    <w:name w:val="List Table 3 - Accent 61"/>
    <w:basedOn w:val="a4"/>
    <w:uiPriority w:val="48"/>
    <w:rsid w:val="00216E6F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1">
    <w:name w:val="List Table 41"/>
    <w:basedOn w:val="a4"/>
    <w:uiPriority w:val="49"/>
    <w:rsid w:val="00216E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a4"/>
    <w:uiPriority w:val="49"/>
    <w:rsid w:val="00216E6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a4"/>
    <w:uiPriority w:val="49"/>
    <w:rsid w:val="00216E6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-Accent31">
    <w:name w:val="List Table 4 - Accent 31"/>
    <w:basedOn w:val="a4"/>
    <w:uiPriority w:val="49"/>
    <w:rsid w:val="00216E6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-Accent41">
    <w:name w:val="List Table 4 - Accent 41"/>
    <w:basedOn w:val="a4"/>
    <w:uiPriority w:val="49"/>
    <w:rsid w:val="00216E6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-Accent51">
    <w:name w:val="List Table 4 - Accent 51"/>
    <w:basedOn w:val="a4"/>
    <w:uiPriority w:val="49"/>
    <w:rsid w:val="00216E6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a4"/>
    <w:uiPriority w:val="49"/>
    <w:rsid w:val="00216E6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1">
    <w:name w:val="List Table 5 Dark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a4"/>
    <w:uiPriority w:val="50"/>
    <w:rsid w:val="00216E6F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a4"/>
    <w:uiPriority w:val="51"/>
    <w:rsid w:val="00216E6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a4"/>
    <w:uiPriority w:val="51"/>
    <w:rsid w:val="00216E6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-Accent21">
    <w:name w:val="List Table 6 Colorful - Accent 21"/>
    <w:basedOn w:val="a4"/>
    <w:uiPriority w:val="51"/>
    <w:rsid w:val="00216E6F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-Accent31">
    <w:name w:val="List Table 6 Colorful - Accent 31"/>
    <w:basedOn w:val="a4"/>
    <w:uiPriority w:val="51"/>
    <w:rsid w:val="00216E6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41">
    <w:name w:val="List Table 6 Colorful - Accent 41"/>
    <w:basedOn w:val="a4"/>
    <w:uiPriority w:val="51"/>
    <w:rsid w:val="00216E6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-Accent51">
    <w:name w:val="List Table 6 Colorful - Accent 51"/>
    <w:basedOn w:val="a4"/>
    <w:uiPriority w:val="51"/>
    <w:rsid w:val="00216E6F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-Accent61">
    <w:name w:val="List Table 6 Colorful - Accent 61"/>
    <w:basedOn w:val="a4"/>
    <w:uiPriority w:val="51"/>
    <w:rsid w:val="00216E6F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1">
    <w:name w:val="List Table 7 Colorful1"/>
    <w:basedOn w:val="a4"/>
    <w:uiPriority w:val="52"/>
    <w:rsid w:val="00216E6F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a4"/>
    <w:uiPriority w:val="52"/>
    <w:rsid w:val="00216E6F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a4"/>
    <w:uiPriority w:val="52"/>
    <w:rsid w:val="00216E6F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a4"/>
    <w:uiPriority w:val="52"/>
    <w:rsid w:val="00216E6F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a4"/>
    <w:uiPriority w:val="52"/>
    <w:rsid w:val="00216E6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a4"/>
    <w:uiPriority w:val="52"/>
    <w:rsid w:val="00216E6F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a4"/>
    <w:uiPriority w:val="52"/>
    <w:rsid w:val="00216E6F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a4"/>
    <w:uiPriority w:val="41"/>
    <w:rsid w:val="00216E6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4"/>
    <w:uiPriority w:val="42"/>
    <w:rsid w:val="00216E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a4"/>
    <w:uiPriority w:val="43"/>
    <w:rsid w:val="00216E6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4"/>
    <w:uiPriority w:val="44"/>
    <w:rsid w:val="00216E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a4"/>
    <w:uiPriority w:val="45"/>
    <w:rsid w:val="00216E6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a4"/>
    <w:uiPriority w:val="40"/>
    <w:rsid w:val="00216E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fffc">
    <w:name w:val="Revision"/>
    <w:hidden/>
    <w:uiPriority w:val="99"/>
    <w:semiHidden/>
    <w:rsid w:val="00F87986"/>
    <w:rPr>
      <w:rFonts w:ascii="Garamond" w:hAnsi="Garamond" w:cs="Arial"/>
      <w:sz w:val="22"/>
    </w:rPr>
  </w:style>
  <w:style w:type="character" w:customStyle="1" w:styleId="a9">
    <w:name w:val="页眉 字符"/>
    <w:basedOn w:val="a3"/>
    <w:link w:val="a8"/>
    <w:uiPriority w:val="99"/>
    <w:rsid w:val="00F26E53"/>
    <w:rPr>
      <w:rFonts w:ascii="Arial" w:hAnsi="Arial" w:cs="Arial"/>
      <w:b/>
      <w:color w:val="74767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9f9bc55-a7a1-410d-8372-6c53085102bf">T4T5T3R555WE-636262436-2371</_dlc_DocId>
    <_dlc_DocIdUrl xmlns="09f9bc55-a7a1-410d-8372-6c53085102bf">
      <Url>https://gtinetorg.sharepoint.com/sites/leapdocs/_layouts/15/DocIdRedir.aspx?ID=T4T5T3R555WE-636262436-2371</Url>
      <Description>T4T5T3R555WE-636262436-2371</Description>
    </_dlc_DocIdUrl>
    <Version_x0020_comments xmlns="bb0eabce-1d9a-4bb1-b921-06bb96e89da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36B2D3F1F0B47B83A799D32CBD522" ma:contentTypeVersion="30" ma:contentTypeDescription="Create a new document." ma:contentTypeScope="" ma:versionID="3f17b6328d0a0b089dce0f0ee6b9e617">
  <xsd:schema xmlns:xsd="http://www.w3.org/2001/XMLSchema" xmlns:xs="http://www.w3.org/2001/XMLSchema" xmlns:p="http://schemas.microsoft.com/office/2006/metadata/properties" xmlns:ns2="09f9bc55-a7a1-410d-8372-6c53085102bf" xmlns:ns3="bb0eabce-1d9a-4bb1-b921-06bb96e89da8" targetNamespace="http://schemas.microsoft.com/office/2006/metadata/properties" ma:root="true" ma:fieldsID="c461b152a6dfa5957e0fe9c1ae6849f1" ns2:_="" ns3:_="">
    <xsd:import namespace="09f9bc55-a7a1-410d-8372-6c53085102bf"/>
    <xsd:import namespace="bb0eabce-1d9a-4bb1-b921-06bb96e89da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Version_x0020_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9bc55-a7a1-410d-8372-6c53085102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eabce-1d9a-4bb1-b921-06bb96e89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Version_x0020_comments" ma:index="16" nillable="true" ma:displayName="Version comments" ma:internalName="Versio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CCF399-53D1-42BE-BE5F-A657A95C718D}">
  <ds:schemaRefs>
    <ds:schemaRef ds:uri="http://schemas.microsoft.com/office/2006/metadata/properties"/>
    <ds:schemaRef ds:uri="http://schemas.microsoft.com/office/infopath/2007/PartnerControls"/>
    <ds:schemaRef ds:uri="09f9bc55-a7a1-410d-8372-6c53085102bf"/>
    <ds:schemaRef ds:uri="bb0eabce-1d9a-4bb1-b921-06bb96e89da8"/>
  </ds:schemaRefs>
</ds:datastoreItem>
</file>

<file path=customXml/itemProps2.xml><?xml version="1.0" encoding="utf-8"?>
<ds:datastoreItem xmlns:ds="http://schemas.openxmlformats.org/officeDocument/2006/customXml" ds:itemID="{0112C527-39BB-4EF5-AA13-D91935C0F1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687EAE-23FF-4CEA-A521-8CF9C2A68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9bc55-a7a1-410d-8372-6c53085102bf"/>
    <ds:schemaRef ds:uri="bb0eabce-1d9a-4bb1-b921-06bb96e89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C57FE0-A19E-47C7-B6BB-E0479CCCE87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2BA8D28-EA6F-42D2-A8C0-04891737EC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Agenda_Ltr_GTI.dotm</Template>
  <TotalTime>8</TotalTime>
  <Pages>3</Pages>
  <Words>1039</Words>
  <Characters>118</Characters>
  <Application>Microsoft Office Word</Application>
  <DocSecurity>0</DocSecurity>
  <Lines>1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Grant Thornton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Grant Thornton LLP</dc:creator>
  <cp:lastModifiedBy>Birdie Bai 白璐</cp:lastModifiedBy>
  <cp:revision>11</cp:revision>
  <cp:lastPrinted>2016-11-01T22:24:00Z</cp:lastPrinted>
  <dcterms:created xsi:type="dcterms:W3CDTF">2018-12-18T09:00:00Z</dcterms:created>
  <dcterms:modified xsi:type="dcterms:W3CDTF">2023-12-19T04:42:00Z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_dlc_DocIdItemGuid">
    <vt:lpwstr>bfdae79f-2f6b-4d62-b0bc-f02e5e07b95b</vt:lpwstr>
  </property>
  <property fmtid="{D5CDD505-2E9C-101B-9397-08002B2CF9AE}" pid="4" name="ContentTypeId">
    <vt:lpwstr>0x0101002F336B2D3F1F0B47B83A799D32CBD522</vt:lpwstr>
  </property>
</Properties>
</file>