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820823" w14:textId="5B0D1996" w:rsidR="00535FB3" w:rsidRDefault="005B52EE" w:rsidP="005B52EE">
      <w:pPr>
        <w:snapToGrid w:val="0"/>
        <w:spacing w:beforeLines="50" w:before="120" w:line="300" w:lineRule="auto"/>
        <w:jc w:val="right"/>
        <w:rPr>
          <w:rFonts w:ascii="仿宋_GB2312" w:eastAsia="仿宋_GB2312"/>
          <w:sz w:val="24"/>
          <w:szCs w:val="24"/>
          <w:lang w:eastAsia="zh-CN"/>
        </w:rPr>
      </w:pPr>
      <w:bookmarkStart w:id="0" w:name="_GoBack"/>
      <w:bookmarkEnd w:id="0"/>
      <w:r w:rsidRPr="002E548B">
        <w:rPr>
          <w:rFonts w:ascii="Arial Narrow" w:eastAsia="仿宋_GB2312" w:hAnsi="Arial Narrow"/>
          <w:b/>
          <w:lang w:eastAsia="zh-CN"/>
        </w:rPr>
        <w:t>索引号</w:t>
      </w:r>
      <w:r w:rsidR="004B1D0D">
        <w:rPr>
          <w:rFonts w:ascii="Arial Narrow" w:eastAsia="仿宋_GB2312" w:hAnsi="Arial Narrow"/>
          <w:b/>
          <w:lang w:eastAsia="zh-CN"/>
        </w:rPr>
        <w:t>B30</w:t>
      </w:r>
      <w:r>
        <w:rPr>
          <w:rFonts w:ascii="Arial Narrow" w:eastAsia="仿宋_GB2312" w:hAnsi="Arial Narrow"/>
          <w:b/>
          <w:lang w:eastAsia="zh-CN"/>
        </w:rPr>
        <w:t>-10</w:t>
      </w:r>
    </w:p>
    <w:p w14:paraId="300C20D4" w14:textId="5C54429A" w:rsidR="005B52EE" w:rsidRDefault="005B52EE" w:rsidP="005B52EE">
      <w:pPr>
        <w:snapToGrid w:val="0"/>
        <w:spacing w:beforeLines="50" w:before="120" w:line="300" w:lineRule="auto"/>
        <w:rPr>
          <w:lang w:eastAsia="zh-CN"/>
        </w:rPr>
      </w:pPr>
    </w:p>
    <w:p w14:paraId="278BE2C4" w14:textId="3C87445B" w:rsidR="005B52EE" w:rsidRDefault="005B52EE" w:rsidP="005B52EE">
      <w:pPr>
        <w:snapToGrid w:val="0"/>
        <w:spacing w:beforeLines="50" w:before="120" w:line="300" w:lineRule="auto"/>
        <w:rPr>
          <w:lang w:eastAsia="zh-CN"/>
        </w:rPr>
      </w:pPr>
    </w:p>
    <w:p w14:paraId="2C563804" w14:textId="02AFCCF2" w:rsidR="005B52EE" w:rsidRDefault="005B52EE" w:rsidP="005B52EE">
      <w:pPr>
        <w:snapToGrid w:val="0"/>
        <w:spacing w:beforeLines="50" w:before="120" w:line="300" w:lineRule="auto"/>
        <w:rPr>
          <w:lang w:eastAsia="zh-CN"/>
        </w:rPr>
      </w:pPr>
    </w:p>
    <w:p w14:paraId="6BBE5626" w14:textId="77777777" w:rsidR="005B52EE" w:rsidRPr="005B52EE" w:rsidRDefault="005B52EE" w:rsidP="005B52EE">
      <w:pPr>
        <w:snapToGrid w:val="0"/>
        <w:spacing w:beforeLines="50" w:before="120" w:line="300" w:lineRule="auto"/>
        <w:rPr>
          <w:lang w:eastAsia="zh-CN"/>
        </w:rPr>
      </w:pPr>
    </w:p>
    <w:p w14:paraId="04706E4C" w14:textId="00B23E4C" w:rsidR="004B3353" w:rsidRDefault="004B3353" w:rsidP="005B52EE">
      <w:pPr>
        <w:snapToGrid w:val="0"/>
        <w:spacing w:beforeLines="50" w:before="120" w:line="300" w:lineRule="auto"/>
        <w:jc w:val="center"/>
        <w:rPr>
          <w:rFonts w:ascii="Arial Narrow" w:eastAsia="仿宋_GB2312" w:hAnsi="Arial Narrow" w:cs="Times New Roman"/>
          <w:b/>
          <w:sz w:val="52"/>
          <w:szCs w:val="52"/>
          <w:lang w:eastAsia="zh-CN"/>
        </w:rPr>
      </w:pPr>
      <w:r w:rsidRPr="005B52EE">
        <w:rPr>
          <w:rFonts w:ascii="Arial Narrow" w:eastAsia="仿宋_GB2312" w:hAnsi="Arial Narrow" w:cs="Times New Roman" w:hint="eastAsia"/>
          <w:b/>
          <w:sz w:val="52"/>
          <w:szCs w:val="52"/>
          <w:lang w:eastAsia="zh-CN"/>
        </w:rPr>
        <w:t>复核组成部分注册会计师工作底稿</w:t>
      </w:r>
      <w:r w:rsidRPr="005B52EE">
        <w:rPr>
          <w:rFonts w:ascii="Arial Narrow" w:eastAsia="仿宋_GB2312" w:hAnsi="Arial Narrow" w:cs="Times New Roman" w:hint="eastAsia"/>
          <w:b/>
          <w:sz w:val="52"/>
          <w:szCs w:val="52"/>
          <w:lang w:eastAsia="zh-CN"/>
        </w:rPr>
        <w:t xml:space="preserve"> </w:t>
      </w:r>
    </w:p>
    <w:p w14:paraId="583C6A84" w14:textId="3E1A89ED" w:rsidR="005B52EE" w:rsidRDefault="005B52EE" w:rsidP="005B52EE">
      <w:pPr>
        <w:snapToGrid w:val="0"/>
        <w:spacing w:beforeLines="50" w:before="120" w:line="300" w:lineRule="auto"/>
        <w:jc w:val="center"/>
        <w:rPr>
          <w:rFonts w:ascii="Arial Narrow" w:eastAsia="仿宋_GB2312" w:hAnsi="Arial Narrow" w:cs="Times New Roman"/>
          <w:b/>
          <w:sz w:val="52"/>
          <w:szCs w:val="52"/>
          <w:lang w:eastAsia="zh-CN"/>
        </w:rPr>
      </w:pPr>
    </w:p>
    <w:p w14:paraId="1B2A2603" w14:textId="77777777" w:rsidR="005B52EE" w:rsidRPr="005B52EE" w:rsidRDefault="005B52EE" w:rsidP="005B52EE">
      <w:pPr>
        <w:snapToGrid w:val="0"/>
        <w:spacing w:beforeLines="50" w:before="120" w:line="300" w:lineRule="auto"/>
        <w:jc w:val="center"/>
        <w:rPr>
          <w:rFonts w:ascii="Arial Narrow" w:eastAsia="仿宋_GB2312" w:hAnsi="Arial Narrow" w:cs="Times New Roman"/>
          <w:b/>
          <w:sz w:val="52"/>
          <w:szCs w:val="52"/>
          <w:lang w:eastAsia="zh-CN"/>
        </w:rPr>
      </w:pPr>
    </w:p>
    <w:tbl>
      <w:tblPr>
        <w:tblStyle w:val="ab"/>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525"/>
        <w:gridCol w:w="6745"/>
      </w:tblGrid>
      <w:tr w:rsidR="004B3353" w:rsidRPr="005B52EE" w14:paraId="019C0DF0" w14:textId="77777777" w:rsidTr="0046252E">
        <w:trPr>
          <w:trHeight w:val="37"/>
        </w:trPr>
        <w:tc>
          <w:tcPr>
            <w:tcW w:w="2525" w:type="dxa"/>
            <w:tcBorders>
              <w:top w:val="nil"/>
              <w:bottom w:val="nil"/>
            </w:tcBorders>
          </w:tcPr>
          <w:p w14:paraId="16CC2636" w14:textId="77777777" w:rsidR="004B3353" w:rsidRPr="005B52EE" w:rsidRDefault="004B3353" w:rsidP="005B52EE">
            <w:pPr>
              <w:pStyle w:val="FaxBodyText"/>
              <w:keepNext/>
              <w:framePr w:hSpace="0" w:wrap="auto" w:vAnchor="margin" w:yAlign="inline"/>
              <w:snapToGrid w:val="0"/>
              <w:spacing w:beforeLines="50" w:before="120" w:line="300" w:lineRule="auto"/>
              <w:ind w:left="-115"/>
              <w:outlineLvl w:val="1"/>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集团</w:t>
            </w:r>
            <w:r w:rsidR="003875EC" w:rsidRPr="005B52EE">
              <w:rPr>
                <w:rFonts w:ascii="仿宋_GB2312" w:eastAsia="仿宋_GB2312" w:hAnsi="Arial" w:cs="Arial" w:hint="eastAsia"/>
                <w:sz w:val="24"/>
                <w:szCs w:val="24"/>
                <w:lang w:eastAsia="zh-CN"/>
              </w:rPr>
              <w:t>：</w:t>
            </w:r>
          </w:p>
        </w:tc>
        <w:tc>
          <w:tcPr>
            <w:tcW w:w="6745" w:type="dxa"/>
            <w:tcBorders>
              <w:top w:val="nil"/>
              <w:bottom w:val="nil"/>
            </w:tcBorders>
          </w:tcPr>
          <w:p w14:paraId="30E2A336" w14:textId="1154D2AE"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 xml:space="preserve">集团名称 </w:t>
            </w:r>
            <w:r w:rsidR="00587F9D" w:rsidRPr="0046252E">
              <w:rPr>
                <w:rFonts w:ascii="仿宋_GB2312" w:eastAsia="仿宋_GB2312" w:hAnsi="Arial" w:cs="Arial" w:hint="eastAsia"/>
                <w:color w:val="FF0000"/>
                <w:sz w:val="24"/>
                <w:szCs w:val="24"/>
                <w:lang w:eastAsia="zh-CN"/>
              </w:rPr>
              <w:t>（“集团”）</w:t>
            </w:r>
          </w:p>
        </w:tc>
      </w:tr>
      <w:tr w:rsidR="004B3353" w:rsidRPr="005B52EE" w14:paraId="22BD9192" w14:textId="77777777" w:rsidTr="0046252E">
        <w:trPr>
          <w:trHeight w:val="37"/>
        </w:trPr>
        <w:tc>
          <w:tcPr>
            <w:tcW w:w="2525" w:type="dxa"/>
            <w:tcBorders>
              <w:top w:val="nil"/>
              <w:bottom w:val="nil"/>
            </w:tcBorders>
          </w:tcPr>
          <w:p w14:paraId="5ACF4FF5"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集团</w:t>
            </w:r>
            <w:r w:rsidR="003875EC" w:rsidRPr="005B52EE">
              <w:rPr>
                <w:rFonts w:ascii="仿宋_GB2312" w:eastAsia="仿宋_GB2312" w:hAnsi="Arial" w:cs="Arial" w:hint="eastAsia"/>
                <w:sz w:val="24"/>
                <w:szCs w:val="24"/>
                <w:lang w:eastAsia="zh-CN"/>
              </w:rPr>
              <w:t>报表日：</w:t>
            </w:r>
          </w:p>
        </w:tc>
        <w:tc>
          <w:tcPr>
            <w:tcW w:w="6745" w:type="dxa"/>
            <w:tcBorders>
              <w:top w:val="nil"/>
              <w:bottom w:val="nil"/>
            </w:tcBorders>
          </w:tcPr>
          <w:p w14:paraId="5E3B4471"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日期</w:t>
            </w:r>
          </w:p>
        </w:tc>
      </w:tr>
      <w:tr w:rsidR="004B3353" w:rsidRPr="005B52EE" w14:paraId="3BA54404" w14:textId="77777777" w:rsidTr="0046252E">
        <w:trPr>
          <w:trHeight w:val="37"/>
        </w:trPr>
        <w:tc>
          <w:tcPr>
            <w:tcW w:w="2525" w:type="dxa"/>
            <w:tcBorders>
              <w:top w:val="nil"/>
              <w:bottom w:val="nil"/>
            </w:tcBorders>
          </w:tcPr>
          <w:p w14:paraId="5D8664CE"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组成部分</w:t>
            </w:r>
            <w:r w:rsidR="003875EC" w:rsidRPr="005B52EE">
              <w:rPr>
                <w:rFonts w:ascii="仿宋_GB2312" w:eastAsia="仿宋_GB2312" w:hAnsi="Arial" w:cs="Arial" w:hint="eastAsia"/>
                <w:sz w:val="24"/>
                <w:szCs w:val="24"/>
                <w:lang w:eastAsia="zh-CN"/>
              </w:rPr>
              <w:t>：</w:t>
            </w:r>
          </w:p>
        </w:tc>
        <w:tc>
          <w:tcPr>
            <w:tcW w:w="6745" w:type="dxa"/>
            <w:tcBorders>
              <w:top w:val="nil"/>
              <w:bottom w:val="nil"/>
            </w:tcBorders>
          </w:tcPr>
          <w:p w14:paraId="07D619B7" w14:textId="679D1B20"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组成部分名称</w:t>
            </w:r>
            <w:r w:rsidR="00587F9D" w:rsidRPr="0046252E">
              <w:rPr>
                <w:rFonts w:ascii="仿宋_GB2312" w:eastAsia="仿宋_GB2312" w:hAnsi="Arial" w:cs="Arial" w:hint="eastAsia"/>
                <w:color w:val="FF0000"/>
                <w:sz w:val="24"/>
                <w:szCs w:val="24"/>
                <w:lang w:eastAsia="zh-CN"/>
              </w:rPr>
              <w:t>（“组成部分”）</w:t>
            </w:r>
          </w:p>
        </w:tc>
      </w:tr>
      <w:tr w:rsidR="004B3353" w:rsidRPr="005B52EE" w14:paraId="4AA0A524" w14:textId="77777777" w:rsidTr="0046252E">
        <w:trPr>
          <w:trHeight w:val="37"/>
        </w:trPr>
        <w:tc>
          <w:tcPr>
            <w:tcW w:w="2525" w:type="dxa"/>
            <w:tcBorders>
              <w:top w:val="nil"/>
              <w:bottom w:val="nil"/>
            </w:tcBorders>
          </w:tcPr>
          <w:p w14:paraId="4E2F32AE"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组成部分</w:t>
            </w:r>
            <w:r w:rsidR="003875EC" w:rsidRPr="005B52EE">
              <w:rPr>
                <w:rFonts w:ascii="仿宋_GB2312" w:eastAsia="仿宋_GB2312" w:hAnsi="Arial" w:cs="Arial" w:hint="eastAsia"/>
                <w:sz w:val="24"/>
                <w:szCs w:val="24"/>
                <w:lang w:eastAsia="zh-CN"/>
              </w:rPr>
              <w:t>报表日：</w:t>
            </w:r>
          </w:p>
        </w:tc>
        <w:tc>
          <w:tcPr>
            <w:tcW w:w="6745" w:type="dxa"/>
            <w:tcBorders>
              <w:top w:val="nil"/>
              <w:bottom w:val="nil"/>
            </w:tcBorders>
          </w:tcPr>
          <w:p w14:paraId="03B82644"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5B52EE">
              <w:rPr>
                <w:rFonts w:ascii="仿宋_GB2312" w:eastAsia="仿宋_GB2312" w:hAnsi="Arial" w:cs="Arial" w:hint="eastAsia"/>
                <w:color w:val="FF0000"/>
                <w:sz w:val="24"/>
                <w:szCs w:val="24"/>
                <w:lang w:eastAsia="zh-CN"/>
              </w:rPr>
              <w:t>日期</w:t>
            </w:r>
          </w:p>
        </w:tc>
      </w:tr>
      <w:tr w:rsidR="004B3353" w:rsidRPr="005B52EE" w14:paraId="1C902338" w14:textId="77777777" w:rsidTr="0046252E">
        <w:trPr>
          <w:trHeight w:val="37"/>
        </w:trPr>
        <w:tc>
          <w:tcPr>
            <w:tcW w:w="2525" w:type="dxa"/>
            <w:tcBorders>
              <w:top w:val="nil"/>
              <w:bottom w:val="nil"/>
            </w:tcBorders>
          </w:tcPr>
          <w:p w14:paraId="0FEC36E4"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组成部分注册会计师</w:t>
            </w:r>
            <w:r w:rsidR="003875EC" w:rsidRPr="005B52EE">
              <w:rPr>
                <w:rFonts w:ascii="仿宋_GB2312" w:eastAsia="仿宋_GB2312" w:hAnsi="Arial" w:cs="Arial" w:hint="eastAsia"/>
                <w:sz w:val="24"/>
                <w:szCs w:val="24"/>
                <w:lang w:eastAsia="zh-CN"/>
              </w:rPr>
              <w:t>：</w:t>
            </w:r>
          </w:p>
        </w:tc>
        <w:tc>
          <w:tcPr>
            <w:tcW w:w="6745" w:type="dxa"/>
            <w:tcBorders>
              <w:top w:val="nil"/>
              <w:bottom w:val="nil"/>
            </w:tcBorders>
          </w:tcPr>
          <w:p w14:paraId="74027003" w14:textId="4DE17306"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color w:val="0046AA"/>
                <w:sz w:val="24"/>
                <w:szCs w:val="24"/>
                <w:lang w:eastAsia="zh-CN"/>
              </w:rPr>
            </w:pPr>
            <w:r w:rsidRPr="005B52EE">
              <w:rPr>
                <w:rFonts w:ascii="仿宋_GB2312" w:eastAsia="仿宋_GB2312" w:hAnsi="Arial" w:cs="Arial" w:hint="eastAsia"/>
                <w:color w:val="FF0000"/>
                <w:sz w:val="24"/>
                <w:szCs w:val="24"/>
                <w:lang w:eastAsia="zh-CN"/>
              </w:rPr>
              <w:t>组成部分注册会计师名称</w:t>
            </w:r>
            <w:r w:rsidR="00846BAC">
              <w:rPr>
                <w:rFonts w:ascii="仿宋_GB2312" w:eastAsia="仿宋_GB2312" w:hAnsi="Arial" w:cs="Arial" w:hint="eastAsia"/>
                <w:color w:val="FF0000"/>
                <w:sz w:val="24"/>
                <w:szCs w:val="24"/>
                <w:lang w:eastAsia="zh-CN"/>
              </w:rPr>
              <w:t>（“组成部分注册会计师”）</w:t>
            </w:r>
          </w:p>
        </w:tc>
      </w:tr>
      <w:tr w:rsidR="004B3353" w:rsidRPr="005B52EE" w14:paraId="74A207A4" w14:textId="77777777" w:rsidTr="0046252E">
        <w:trPr>
          <w:trHeight w:val="37"/>
        </w:trPr>
        <w:tc>
          <w:tcPr>
            <w:tcW w:w="2525" w:type="dxa"/>
            <w:tcBorders>
              <w:top w:val="nil"/>
              <w:bottom w:val="nil"/>
            </w:tcBorders>
          </w:tcPr>
          <w:p w14:paraId="60A3E632"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复核人</w:t>
            </w:r>
            <w:r w:rsidR="003875EC" w:rsidRPr="005B52EE">
              <w:rPr>
                <w:rFonts w:ascii="仿宋_GB2312" w:eastAsia="仿宋_GB2312" w:hAnsi="Arial" w:cs="Arial" w:hint="eastAsia"/>
                <w:sz w:val="24"/>
                <w:szCs w:val="24"/>
                <w:lang w:eastAsia="zh-CN"/>
              </w:rPr>
              <w:t>：</w:t>
            </w:r>
          </w:p>
        </w:tc>
        <w:tc>
          <w:tcPr>
            <w:tcW w:w="6745" w:type="dxa"/>
            <w:tcBorders>
              <w:top w:val="nil"/>
              <w:bottom w:val="nil"/>
            </w:tcBorders>
          </w:tcPr>
          <w:p w14:paraId="0AC2F79D"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color w:val="0046AA"/>
                <w:sz w:val="24"/>
                <w:szCs w:val="24"/>
                <w:lang w:eastAsia="zh-CN"/>
              </w:rPr>
            </w:pPr>
            <w:r w:rsidRPr="005B52EE">
              <w:rPr>
                <w:rFonts w:ascii="仿宋_GB2312" w:eastAsia="仿宋_GB2312" w:hAnsi="Arial" w:cs="Arial" w:hint="eastAsia"/>
                <w:color w:val="FF0000"/>
                <w:sz w:val="24"/>
                <w:szCs w:val="24"/>
                <w:lang w:eastAsia="zh-CN"/>
              </w:rPr>
              <w:t>复核人姓名</w:t>
            </w:r>
          </w:p>
        </w:tc>
      </w:tr>
      <w:tr w:rsidR="004B3353" w:rsidRPr="005B52EE" w14:paraId="4242303A" w14:textId="77777777" w:rsidTr="0046252E">
        <w:trPr>
          <w:trHeight w:val="295"/>
        </w:trPr>
        <w:tc>
          <w:tcPr>
            <w:tcW w:w="2525" w:type="dxa"/>
            <w:tcBorders>
              <w:top w:val="nil"/>
              <w:bottom w:val="single" w:sz="4" w:space="0" w:color="A6A6A6" w:themeColor="background1" w:themeShade="A6"/>
            </w:tcBorders>
            <w:tcMar>
              <w:bottom w:w="576" w:type="dxa"/>
            </w:tcMar>
          </w:tcPr>
          <w:p w14:paraId="070C14F8" w14:textId="77777777" w:rsidR="004B3353" w:rsidRPr="005B52EE" w:rsidRDefault="004B3353" w:rsidP="005B52EE">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5B52EE">
              <w:rPr>
                <w:rFonts w:ascii="仿宋_GB2312" w:eastAsia="仿宋_GB2312" w:hAnsi="Arial" w:cs="Arial" w:hint="eastAsia"/>
                <w:sz w:val="24"/>
                <w:szCs w:val="24"/>
                <w:lang w:eastAsia="zh-CN"/>
              </w:rPr>
              <w:t>复核日期</w:t>
            </w:r>
            <w:r w:rsidR="003875EC" w:rsidRPr="005B52EE">
              <w:rPr>
                <w:rFonts w:ascii="仿宋_GB2312" w:eastAsia="仿宋_GB2312" w:hAnsi="Arial" w:cs="Arial" w:hint="eastAsia"/>
                <w:sz w:val="24"/>
                <w:szCs w:val="24"/>
                <w:lang w:eastAsia="zh-CN"/>
              </w:rPr>
              <w:t>：</w:t>
            </w:r>
          </w:p>
        </w:tc>
        <w:tc>
          <w:tcPr>
            <w:tcW w:w="6745" w:type="dxa"/>
            <w:tcBorders>
              <w:top w:val="nil"/>
              <w:bottom w:val="single" w:sz="4" w:space="0" w:color="A6A6A6" w:themeColor="background1" w:themeShade="A6"/>
            </w:tcBorders>
            <w:tcMar>
              <w:bottom w:w="576" w:type="dxa"/>
            </w:tcMar>
          </w:tcPr>
          <w:p w14:paraId="758D2144" w14:textId="77777777" w:rsidR="004B3353" w:rsidRPr="005B52EE" w:rsidRDefault="004B3353" w:rsidP="005B52EE">
            <w:pPr>
              <w:pStyle w:val="FaxBodyText"/>
              <w:framePr w:hSpace="0" w:wrap="auto" w:vAnchor="margin" w:yAlign="inline"/>
              <w:snapToGrid w:val="0"/>
              <w:spacing w:beforeLines="50" w:before="120" w:line="300" w:lineRule="auto"/>
              <w:rPr>
                <w:rFonts w:ascii="仿宋_GB2312" w:eastAsia="仿宋_GB2312" w:hAnsi="Arial" w:cs="Arial"/>
                <w:b/>
                <w:sz w:val="24"/>
                <w:szCs w:val="24"/>
                <w:lang w:eastAsia="zh-CN"/>
              </w:rPr>
            </w:pPr>
            <w:r w:rsidRPr="005B52EE">
              <w:rPr>
                <w:rFonts w:ascii="仿宋_GB2312" w:eastAsia="仿宋_GB2312" w:hAnsi="Arial" w:cs="Arial" w:hint="eastAsia"/>
                <w:color w:val="FF0000"/>
                <w:sz w:val="24"/>
                <w:szCs w:val="24"/>
                <w:lang w:eastAsia="zh-CN"/>
              </w:rPr>
              <w:t>日期</w:t>
            </w:r>
          </w:p>
        </w:tc>
      </w:tr>
    </w:tbl>
    <w:p w14:paraId="00410B19" w14:textId="77777777" w:rsidR="004B3353" w:rsidRPr="005B52EE" w:rsidRDefault="004B3353" w:rsidP="005B52EE">
      <w:pPr>
        <w:autoSpaceDE w:val="0"/>
        <w:autoSpaceDN w:val="0"/>
        <w:adjustRightInd w:val="0"/>
        <w:snapToGrid w:val="0"/>
        <w:spacing w:beforeLines="50" w:before="120" w:line="300" w:lineRule="auto"/>
        <w:jc w:val="both"/>
        <w:rPr>
          <w:rFonts w:ascii="仿宋_GB2312" w:eastAsia="仿宋_GB2312" w:cs="TimesNewRomanPSMT"/>
          <w:sz w:val="24"/>
          <w:szCs w:val="24"/>
          <w:lang w:eastAsia="zh-CN"/>
        </w:rPr>
      </w:pPr>
    </w:p>
    <w:p w14:paraId="5A537261" w14:textId="77777777" w:rsidR="004B3353" w:rsidRPr="005B52EE" w:rsidRDefault="004B3353" w:rsidP="005B52EE">
      <w:pPr>
        <w:autoSpaceDE w:val="0"/>
        <w:autoSpaceDN w:val="0"/>
        <w:adjustRightInd w:val="0"/>
        <w:snapToGrid w:val="0"/>
        <w:spacing w:beforeLines="50" w:before="120" w:line="300" w:lineRule="auto"/>
        <w:jc w:val="both"/>
        <w:rPr>
          <w:rFonts w:ascii="仿宋_GB2312" w:eastAsia="仿宋_GB2312" w:cs="TimesNewRomanPSMT"/>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4B3353" w:rsidRPr="005B52EE" w14:paraId="4D9FACCB" w14:textId="77777777" w:rsidTr="004B3353">
        <w:tc>
          <w:tcPr>
            <w:tcW w:w="9260" w:type="dxa"/>
          </w:tcPr>
          <w:p w14:paraId="3FBACBE3" w14:textId="29774AC4" w:rsidR="004B3353" w:rsidRPr="005B52EE" w:rsidRDefault="003875EC" w:rsidP="005B52EE">
            <w:pPr>
              <w:pStyle w:val="21"/>
              <w:snapToGrid w:val="0"/>
              <w:spacing w:beforeLines="50" w:before="120" w:line="300" w:lineRule="auto"/>
              <w:rPr>
                <w:rFonts w:ascii="仿宋_GB2312"/>
                <w:b w:val="0"/>
                <w:color w:val="FF0000"/>
                <w:sz w:val="24"/>
                <w:lang w:eastAsia="zh-CN"/>
              </w:rPr>
            </w:pPr>
            <w:r w:rsidRPr="005B52EE">
              <w:rPr>
                <w:rFonts w:ascii="仿宋_GB2312" w:hint="eastAsia"/>
                <w:color w:val="FF0000"/>
                <w:sz w:val="24"/>
                <w:lang w:eastAsia="zh-CN"/>
              </w:rPr>
              <w:lastRenderedPageBreak/>
              <w:t>致集团</w:t>
            </w:r>
            <w:r w:rsidR="00846BAC">
              <w:rPr>
                <w:rFonts w:ascii="仿宋_GB2312" w:hint="eastAsia"/>
                <w:color w:val="FF0000"/>
                <w:sz w:val="24"/>
                <w:lang w:eastAsia="zh-CN"/>
              </w:rPr>
              <w:t>注册会计师</w:t>
            </w:r>
            <w:r w:rsidRPr="005B52EE">
              <w:rPr>
                <w:rFonts w:ascii="仿宋_GB2312" w:hint="eastAsia"/>
                <w:color w:val="FF0000"/>
                <w:sz w:val="24"/>
                <w:lang w:eastAsia="zh-CN"/>
              </w:rPr>
              <w:t>复核人的指导性说明</w:t>
            </w:r>
          </w:p>
          <w:p w14:paraId="7D1BFB9A" w14:textId="77777777" w:rsidR="00846BAC" w:rsidRDefault="00846BAC" w:rsidP="00846BAC">
            <w:pPr>
              <w:pStyle w:val="21"/>
              <w:snapToGrid w:val="0"/>
              <w:spacing w:beforeLines="50" w:before="120" w:line="300" w:lineRule="auto"/>
              <w:rPr>
                <w:rFonts w:ascii="仿宋_GB2312"/>
                <w:color w:val="FF0000"/>
                <w:sz w:val="24"/>
                <w:lang w:eastAsia="zh-CN"/>
              </w:rPr>
            </w:pPr>
            <w:r w:rsidRPr="0092518A">
              <w:rPr>
                <w:rFonts w:ascii="仿宋_GB2312" w:hint="eastAsia"/>
                <w:color w:val="FF0000"/>
                <w:sz w:val="24"/>
                <w:lang w:eastAsia="zh-CN"/>
              </w:rPr>
              <w:t>20</w:t>
            </w:r>
            <w:r>
              <w:rPr>
                <w:rFonts w:ascii="仿宋_GB2312"/>
                <w:color w:val="FF0000"/>
                <w:sz w:val="24"/>
                <w:lang w:eastAsia="zh-CN"/>
              </w:rPr>
              <w:t>24</w:t>
            </w:r>
            <w:r w:rsidRPr="0092518A">
              <w:rPr>
                <w:rFonts w:ascii="仿宋_GB2312" w:hint="eastAsia"/>
                <w:color w:val="FF0000"/>
                <w:sz w:val="24"/>
                <w:lang w:eastAsia="zh-CN"/>
              </w:rPr>
              <w:t>年</w:t>
            </w:r>
            <w:r>
              <w:rPr>
                <w:rFonts w:ascii="仿宋_GB2312"/>
                <w:color w:val="FF0000"/>
                <w:sz w:val="24"/>
                <w:lang w:eastAsia="zh-CN"/>
              </w:rPr>
              <w:t>3</w:t>
            </w:r>
            <w:r w:rsidRPr="0092518A">
              <w:rPr>
                <w:rFonts w:ascii="仿宋_GB2312" w:hint="eastAsia"/>
                <w:color w:val="FF0000"/>
                <w:sz w:val="24"/>
                <w:lang w:eastAsia="zh-CN"/>
              </w:rPr>
              <w:t>月</w:t>
            </w:r>
          </w:p>
          <w:p w14:paraId="333C7837" w14:textId="359036DC" w:rsidR="00846BAC" w:rsidRDefault="00846BAC" w:rsidP="00846BAC">
            <w:pPr>
              <w:pStyle w:val="a2"/>
              <w:snapToGrid w:val="0"/>
              <w:spacing w:beforeLines="50" w:before="120" w:after="60" w:line="300" w:lineRule="auto"/>
              <w:rPr>
                <w:rFonts w:ascii="仿宋_GB2312" w:eastAsia="仿宋_GB2312"/>
                <w:color w:val="FF0000"/>
                <w:sz w:val="24"/>
                <w:szCs w:val="24"/>
                <w:lang w:eastAsia="zh-CN"/>
              </w:rPr>
            </w:pPr>
            <w:r w:rsidRPr="00591E54">
              <w:rPr>
                <w:rFonts w:ascii="仿宋_GB2312" w:eastAsia="仿宋_GB2312" w:hAnsi="Arial Narrow" w:hint="eastAsia"/>
                <w:b/>
                <w:iCs/>
                <w:color w:val="FF0000"/>
                <w:kern w:val="32"/>
                <w:sz w:val="24"/>
                <w:lang w:eastAsia="zh-CN"/>
              </w:rPr>
              <w:t>适用于自</w:t>
            </w:r>
            <w:r w:rsidRPr="00591E54">
              <w:rPr>
                <w:rFonts w:ascii="仿宋_GB2312" w:eastAsia="仿宋_GB2312" w:hAnsi="Arial Narrow"/>
                <w:b/>
                <w:iCs/>
                <w:color w:val="FF0000"/>
                <w:kern w:val="32"/>
                <w:sz w:val="24"/>
                <w:lang w:eastAsia="zh-CN"/>
              </w:rPr>
              <w:t>2023</w:t>
            </w:r>
            <w:r w:rsidRPr="00591E54">
              <w:rPr>
                <w:rFonts w:ascii="仿宋_GB2312" w:eastAsia="仿宋_GB2312" w:hAnsi="Arial Narrow" w:hint="eastAsia"/>
                <w:b/>
                <w:iCs/>
                <w:color w:val="FF0000"/>
                <w:kern w:val="32"/>
                <w:sz w:val="24"/>
                <w:lang w:eastAsia="zh-CN"/>
              </w:rPr>
              <w:t>年</w:t>
            </w:r>
            <w:r w:rsidRPr="00591E54">
              <w:rPr>
                <w:rFonts w:ascii="仿宋_GB2312" w:eastAsia="仿宋_GB2312" w:hAnsi="Arial Narrow"/>
                <w:b/>
                <w:iCs/>
                <w:color w:val="FF0000"/>
                <w:kern w:val="32"/>
                <w:sz w:val="24"/>
                <w:lang w:eastAsia="zh-CN"/>
              </w:rPr>
              <w:t>12</w:t>
            </w:r>
            <w:r w:rsidRPr="00591E54">
              <w:rPr>
                <w:rFonts w:ascii="仿宋_GB2312" w:eastAsia="仿宋_GB2312" w:hAnsi="Arial Narrow" w:hint="eastAsia"/>
                <w:b/>
                <w:iCs/>
                <w:color w:val="FF0000"/>
                <w:kern w:val="32"/>
                <w:sz w:val="24"/>
                <w:lang w:eastAsia="zh-CN"/>
              </w:rPr>
              <w:t>月</w:t>
            </w:r>
            <w:r w:rsidRPr="00591E54">
              <w:rPr>
                <w:rFonts w:ascii="仿宋_GB2312" w:eastAsia="仿宋_GB2312" w:hAnsi="Arial Narrow"/>
                <w:b/>
                <w:iCs/>
                <w:color w:val="FF0000"/>
                <w:kern w:val="32"/>
                <w:sz w:val="24"/>
                <w:lang w:eastAsia="zh-CN"/>
              </w:rPr>
              <w:t>15</w:t>
            </w:r>
            <w:r w:rsidRPr="00591E54">
              <w:rPr>
                <w:rFonts w:ascii="仿宋_GB2312" w:eastAsia="仿宋_GB2312" w:hAnsi="Arial Narrow" w:hint="eastAsia"/>
                <w:b/>
                <w:iCs/>
                <w:color w:val="FF0000"/>
                <w:kern w:val="32"/>
                <w:sz w:val="24"/>
                <w:lang w:eastAsia="zh-CN"/>
              </w:rPr>
              <w:t>日或之后开始的期间的集团财务报表审计。</w:t>
            </w:r>
          </w:p>
          <w:p w14:paraId="7C2CAADD" w14:textId="73CEB52E" w:rsidR="004B3353" w:rsidRPr="005B52EE" w:rsidRDefault="004B3353"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本文件可用于集团审计中集团</w:t>
            </w:r>
            <w:r w:rsidR="00846BAC">
              <w:rPr>
                <w:rFonts w:ascii="仿宋_GB2312" w:eastAsia="仿宋_GB2312" w:hint="eastAsia"/>
                <w:color w:val="FF0000"/>
                <w:sz w:val="24"/>
                <w:szCs w:val="24"/>
                <w:lang w:eastAsia="zh-CN"/>
              </w:rPr>
              <w:t>注册会计师</w:t>
            </w:r>
            <w:r w:rsidRPr="005B52EE">
              <w:rPr>
                <w:rFonts w:ascii="仿宋_GB2312" w:eastAsia="仿宋_GB2312" w:hint="eastAsia"/>
                <w:color w:val="FF0000"/>
                <w:sz w:val="24"/>
                <w:szCs w:val="24"/>
                <w:lang w:eastAsia="zh-CN"/>
              </w:rPr>
              <w:t>执行并记录</w:t>
            </w:r>
            <w:r w:rsidR="00385E99" w:rsidRPr="005B52EE">
              <w:rPr>
                <w:rFonts w:ascii="仿宋_GB2312" w:eastAsia="仿宋_GB2312" w:hint="eastAsia"/>
                <w:color w:val="FF0000"/>
                <w:sz w:val="24"/>
                <w:szCs w:val="24"/>
                <w:lang w:eastAsia="zh-CN"/>
              </w:rPr>
              <w:t>对</w:t>
            </w:r>
            <w:r w:rsidRPr="005B52EE">
              <w:rPr>
                <w:rFonts w:ascii="仿宋_GB2312" w:eastAsia="仿宋_GB2312" w:hint="eastAsia"/>
                <w:color w:val="FF0000"/>
                <w:sz w:val="24"/>
                <w:szCs w:val="24"/>
                <w:lang w:eastAsia="zh-CN"/>
              </w:rPr>
              <w:t>组成部分注册会计师工作底稿</w:t>
            </w:r>
            <w:r w:rsidR="00385E99" w:rsidRPr="005B52EE">
              <w:rPr>
                <w:rFonts w:ascii="仿宋_GB2312" w:eastAsia="仿宋_GB2312" w:hint="eastAsia"/>
                <w:color w:val="FF0000"/>
                <w:sz w:val="24"/>
                <w:szCs w:val="24"/>
                <w:lang w:eastAsia="zh-CN"/>
              </w:rPr>
              <w:t>的复核</w:t>
            </w:r>
            <w:r w:rsidRPr="005B52EE">
              <w:rPr>
                <w:rFonts w:ascii="仿宋_GB2312" w:eastAsia="仿宋_GB2312" w:hint="eastAsia"/>
                <w:color w:val="FF0000"/>
                <w:sz w:val="24"/>
                <w:szCs w:val="24"/>
                <w:lang w:eastAsia="zh-CN"/>
              </w:rPr>
              <w:t>。基于组成部分注册会计师执行的工作类型，包括</w:t>
            </w:r>
            <w:r w:rsidR="00385E99" w:rsidRPr="005B52EE">
              <w:rPr>
                <w:rFonts w:ascii="仿宋_GB2312" w:eastAsia="仿宋_GB2312" w:hint="eastAsia"/>
                <w:color w:val="FF0000"/>
                <w:sz w:val="24"/>
                <w:szCs w:val="24"/>
                <w:lang w:eastAsia="zh-CN"/>
              </w:rPr>
              <w:t>与特别</w:t>
            </w:r>
            <w:r w:rsidRPr="005B52EE">
              <w:rPr>
                <w:rFonts w:ascii="仿宋_GB2312" w:eastAsia="仿宋_GB2312" w:hint="eastAsia"/>
                <w:color w:val="FF0000"/>
                <w:sz w:val="24"/>
                <w:szCs w:val="24"/>
                <w:lang w:eastAsia="zh-CN"/>
              </w:rPr>
              <w:t>风险</w:t>
            </w:r>
            <w:r w:rsidR="00385E99" w:rsidRPr="005B52EE">
              <w:rPr>
                <w:rFonts w:ascii="仿宋_GB2312" w:eastAsia="仿宋_GB2312" w:hint="eastAsia"/>
                <w:color w:val="FF0000"/>
                <w:sz w:val="24"/>
                <w:szCs w:val="24"/>
                <w:lang w:eastAsia="zh-CN"/>
              </w:rPr>
              <w:t>相关</w:t>
            </w:r>
            <w:r w:rsidRPr="005B52EE">
              <w:rPr>
                <w:rFonts w:ascii="仿宋_GB2312" w:eastAsia="仿宋_GB2312" w:hint="eastAsia"/>
                <w:color w:val="FF0000"/>
                <w:sz w:val="24"/>
                <w:szCs w:val="24"/>
                <w:lang w:eastAsia="zh-CN"/>
              </w:rPr>
              <w:t>的工作，集团</w:t>
            </w:r>
            <w:r w:rsidR="00846BAC">
              <w:rPr>
                <w:rFonts w:ascii="仿宋_GB2312" w:eastAsia="仿宋_GB2312" w:hint="eastAsia"/>
                <w:color w:val="FF0000"/>
                <w:sz w:val="24"/>
                <w:szCs w:val="24"/>
                <w:lang w:eastAsia="zh-CN"/>
              </w:rPr>
              <w:t>注册会计师</w:t>
            </w:r>
            <w:r w:rsidR="00B75F4D">
              <w:rPr>
                <w:rFonts w:ascii="仿宋_GB2312" w:eastAsia="仿宋_GB2312" w:hint="eastAsia"/>
                <w:color w:val="FF0000"/>
                <w:sz w:val="24"/>
                <w:szCs w:val="24"/>
                <w:lang w:eastAsia="zh-CN"/>
              </w:rPr>
              <w:t>对组成部分注册会计师工作的</w:t>
            </w:r>
            <w:r w:rsidRPr="005B52EE">
              <w:rPr>
                <w:rFonts w:ascii="仿宋_GB2312" w:eastAsia="仿宋_GB2312" w:hint="eastAsia"/>
                <w:color w:val="FF0000"/>
                <w:sz w:val="24"/>
                <w:szCs w:val="24"/>
                <w:lang w:eastAsia="zh-CN"/>
              </w:rPr>
              <w:t>参与，以及集团</w:t>
            </w:r>
            <w:r w:rsidR="00846BAC">
              <w:rPr>
                <w:rFonts w:ascii="仿宋_GB2312" w:eastAsia="仿宋_GB2312" w:hint="eastAsia"/>
                <w:color w:val="FF0000"/>
                <w:sz w:val="24"/>
                <w:szCs w:val="24"/>
                <w:lang w:eastAsia="zh-CN"/>
              </w:rPr>
              <w:t>注册会计师</w:t>
            </w:r>
            <w:r w:rsidRPr="005B52EE">
              <w:rPr>
                <w:rFonts w:ascii="仿宋_GB2312" w:eastAsia="仿宋_GB2312" w:hint="eastAsia"/>
                <w:color w:val="FF0000"/>
                <w:sz w:val="24"/>
                <w:szCs w:val="24"/>
                <w:lang w:eastAsia="zh-CN"/>
              </w:rPr>
              <w:t>对组成部分注册会计师的了解，复核的性质</w:t>
            </w:r>
            <w:r w:rsidR="00846BAC">
              <w:rPr>
                <w:rFonts w:ascii="仿宋_GB2312" w:eastAsia="仿宋_GB2312" w:hint="eastAsia"/>
                <w:color w:val="FF0000"/>
                <w:sz w:val="24"/>
                <w:szCs w:val="24"/>
                <w:lang w:eastAsia="zh-CN"/>
              </w:rPr>
              <w:t>、时间安排</w:t>
            </w:r>
            <w:r w:rsidRPr="005B52EE">
              <w:rPr>
                <w:rFonts w:ascii="仿宋_GB2312" w:eastAsia="仿宋_GB2312" w:hint="eastAsia"/>
                <w:color w:val="FF0000"/>
                <w:sz w:val="24"/>
                <w:szCs w:val="24"/>
                <w:lang w:eastAsia="zh-CN"/>
              </w:rPr>
              <w:t>与范围可能发生变化。</w:t>
            </w:r>
          </w:p>
          <w:p w14:paraId="58A3D399" w14:textId="5C099787" w:rsidR="004B3353" w:rsidRPr="005B52EE" w:rsidRDefault="004B3353"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基于组成部分注册会计师执行</w:t>
            </w:r>
            <w:r w:rsidR="00A93812">
              <w:rPr>
                <w:rFonts w:ascii="仿宋_GB2312" w:eastAsia="仿宋_GB2312" w:hint="eastAsia"/>
                <w:color w:val="FF0000"/>
                <w:sz w:val="24"/>
                <w:szCs w:val="24"/>
                <w:lang w:eastAsia="zh-CN"/>
              </w:rPr>
              <w:t>的</w:t>
            </w:r>
            <w:r w:rsidRPr="005B52EE">
              <w:rPr>
                <w:rFonts w:ascii="仿宋_GB2312" w:eastAsia="仿宋_GB2312" w:hint="eastAsia"/>
                <w:color w:val="FF0000"/>
                <w:sz w:val="24"/>
                <w:szCs w:val="24"/>
                <w:lang w:eastAsia="zh-CN"/>
              </w:rPr>
              <w:t>工作类型</w:t>
            </w:r>
            <w:r w:rsidR="00385E99" w:rsidRPr="005B52EE">
              <w:rPr>
                <w:rFonts w:ascii="仿宋_GB2312" w:eastAsia="仿宋_GB2312" w:hint="eastAsia"/>
                <w:color w:val="FF0000"/>
                <w:sz w:val="24"/>
                <w:szCs w:val="24"/>
                <w:lang w:eastAsia="zh-CN"/>
              </w:rPr>
              <w:t>有</w:t>
            </w:r>
            <w:r w:rsidRPr="005B52EE">
              <w:rPr>
                <w:rFonts w:ascii="仿宋_GB2312" w:eastAsia="仿宋_GB2312" w:hint="eastAsia"/>
                <w:color w:val="FF0000"/>
                <w:sz w:val="24"/>
                <w:szCs w:val="24"/>
                <w:lang w:eastAsia="zh-CN"/>
              </w:rPr>
              <w:t>以下</w:t>
            </w:r>
            <w:r w:rsidR="00A93812">
              <w:rPr>
                <w:rFonts w:ascii="仿宋_GB2312" w:eastAsia="仿宋_GB2312" w:hint="eastAsia"/>
                <w:color w:val="FF0000"/>
                <w:sz w:val="24"/>
                <w:szCs w:val="24"/>
                <w:lang w:eastAsia="zh-CN"/>
              </w:rPr>
              <w:t>三</w:t>
            </w:r>
            <w:r w:rsidRPr="005B52EE">
              <w:rPr>
                <w:rFonts w:ascii="仿宋_GB2312" w:eastAsia="仿宋_GB2312" w:hint="eastAsia"/>
                <w:color w:val="FF0000"/>
                <w:sz w:val="24"/>
                <w:szCs w:val="24"/>
                <w:lang w:eastAsia="zh-CN"/>
              </w:rPr>
              <w:t>个选项：</w:t>
            </w:r>
          </w:p>
          <w:p w14:paraId="1FF98367" w14:textId="77777777"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rPr>
            </w:pPr>
            <w:r w:rsidRPr="005B52EE">
              <w:rPr>
                <w:rFonts w:ascii="仿宋_GB2312" w:eastAsia="仿宋_GB2312" w:hAnsi="Arial" w:hint="eastAsia"/>
                <w:b/>
                <w:color w:val="FF0000"/>
                <w:sz w:val="24"/>
                <w:szCs w:val="24"/>
                <w:lang w:eastAsia="zh-CN"/>
              </w:rPr>
              <w:t>选项</w:t>
            </w:r>
            <w:r w:rsidRPr="005B52EE">
              <w:rPr>
                <w:rFonts w:ascii="仿宋_GB2312" w:eastAsia="仿宋_GB2312" w:hAnsi="Arial" w:hint="eastAsia"/>
                <w:b/>
                <w:color w:val="FF0000"/>
                <w:sz w:val="24"/>
                <w:szCs w:val="24"/>
              </w:rPr>
              <w:t xml:space="preserve"> 1: </w:t>
            </w:r>
            <w:r w:rsidRPr="005B52EE">
              <w:rPr>
                <w:rFonts w:ascii="仿宋_GB2312" w:eastAsia="仿宋_GB2312" w:hint="eastAsia"/>
                <w:color w:val="FF0000"/>
                <w:sz w:val="24"/>
                <w:szCs w:val="24"/>
                <w:lang w:eastAsia="zh-CN"/>
              </w:rPr>
              <w:t>审计财务信息</w:t>
            </w:r>
          </w:p>
          <w:p w14:paraId="32C9CD0F" w14:textId="3445B3DC"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lang w:eastAsia="zh-CN"/>
              </w:rPr>
            </w:pPr>
            <w:r w:rsidRPr="005B52EE">
              <w:rPr>
                <w:rFonts w:ascii="仿宋_GB2312" w:eastAsia="仿宋_GB2312" w:hAnsi="Arial" w:hint="eastAsia"/>
                <w:b/>
                <w:color w:val="FF0000"/>
                <w:sz w:val="24"/>
                <w:szCs w:val="24"/>
                <w:lang w:eastAsia="zh-CN"/>
              </w:rPr>
              <w:t>选项</w:t>
            </w:r>
            <w:r w:rsidR="00A93812">
              <w:rPr>
                <w:rFonts w:ascii="仿宋_GB2312" w:eastAsia="仿宋_GB2312" w:hAnsi="Arial" w:hint="eastAsia"/>
                <w:b/>
                <w:color w:val="FF0000"/>
                <w:sz w:val="24"/>
                <w:szCs w:val="24"/>
                <w:lang w:eastAsia="zh-CN"/>
              </w:rPr>
              <w:t xml:space="preserve"> </w:t>
            </w:r>
            <w:r w:rsidR="00A93812">
              <w:rPr>
                <w:rFonts w:ascii="仿宋_GB2312" w:eastAsia="仿宋_GB2312" w:hAnsi="Arial"/>
                <w:b/>
                <w:color w:val="FF0000"/>
                <w:sz w:val="24"/>
                <w:szCs w:val="24"/>
                <w:lang w:eastAsia="zh-CN"/>
              </w:rPr>
              <w:t>2</w:t>
            </w:r>
            <w:r w:rsidRPr="005B52EE">
              <w:rPr>
                <w:rFonts w:ascii="仿宋_GB2312" w:eastAsia="仿宋_GB2312" w:hAnsi="Arial" w:hint="eastAsia"/>
                <w:b/>
                <w:color w:val="FF0000"/>
                <w:sz w:val="24"/>
                <w:szCs w:val="24"/>
                <w:lang w:eastAsia="zh-CN"/>
              </w:rPr>
              <w:t>:</w:t>
            </w:r>
            <w:r w:rsidRPr="005B52EE">
              <w:rPr>
                <w:rFonts w:ascii="仿宋_GB2312" w:eastAsia="仿宋_GB2312" w:hint="eastAsia"/>
                <w:color w:val="FF0000"/>
                <w:sz w:val="24"/>
                <w:szCs w:val="24"/>
                <w:lang w:eastAsia="zh-CN"/>
              </w:rPr>
              <w:t xml:space="preserve"> 特定审计程序</w:t>
            </w:r>
            <w:r w:rsidR="00A93812">
              <w:rPr>
                <w:rFonts w:ascii="仿宋_GB2312" w:eastAsia="仿宋_GB2312" w:hint="eastAsia"/>
                <w:color w:val="FF0000"/>
                <w:sz w:val="24"/>
                <w:szCs w:val="24"/>
                <w:lang w:eastAsia="zh-CN"/>
              </w:rPr>
              <w:t>（由组成部分注册会计师设计）</w:t>
            </w:r>
          </w:p>
          <w:p w14:paraId="02CC7C7D" w14:textId="002C2158" w:rsidR="004B3353" w:rsidRPr="005B52EE" w:rsidRDefault="004B3353" w:rsidP="005B52EE">
            <w:pPr>
              <w:pStyle w:val="a2"/>
              <w:numPr>
                <w:ilvl w:val="0"/>
                <w:numId w:val="47"/>
              </w:numPr>
              <w:snapToGrid w:val="0"/>
              <w:spacing w:beforeLines="50" w:before="120" w:after="60" w:line="300" w:lineRule="auto"/>
              <w:ind w:left="332" w:hanging="332"/>
              <w:rPr>
                <w:rFonts w:ascii="仿宋_GB2312" w:eastAsia="仿宋_GB2312"/>
                <w:color w:val="FF0000"/>
                <w:sz w:val="24"/>
                <w:szCs w:val="24"/>
                <w:lang w:eastAsia="zh-CN"/>
              </w:rPr>
            </w:pPr>
            <w:r w:rsidRPr="005B52EE">
              <w:rPr>
                <w:rFonts w:ascii="仿宋_GB2312" w:eastAsia="仿宋_GB2312" w:hAnsi="Arial" w:hint="eastAsia"/>
                <w:b/>
                <w:color w:val="FF0000"/>
                <w:sz w:val="24"/>
                <w:szCs w:val="24"/>
                <w:lang w:eastAsia="zh-CN"/>
              </w:rPr>
              <w:t xml:space="preserve">选项 </w:t>
            </w:r>
            <w:r w:rsidR="009152C2">
              <w:rPr>
                <w:rFonts w:ascii="仿宋_GB2312" w:eastAsia="仿宋_GB2312" w:hAnsi="Arial"/>
                <w:b/>
                <w:color w:val="FF0000"/>
                <w:sz w:val="24"/>
                <w:szCs w:val="24"/>
                <w:lang w:eastAsia="zh-CN"/>
              </w:rPr>
              <w:t>3</w:t>
            </w:r>
            <w:r w:rsidRPr="005B52EE">
              <w:rPr>
                <w:rFonts w:ascii="仿宋_GB2312" w:eastAsia="仿宋_GB2312" w:hAnsi="Arial" w:hint="eastAsia"/>
                <w:b/>
                <w:color w:val="FF0000"/>
                <w:sz w:val="24"/>
                <w:szCs w:val="24"/>
                <w:lang w:eastAsia="zh-CN"/>
              </w:rPr>
              <w:t>:</w:t>
            </w:r>
            <w:r w:rsidR="009152C2">
              <w:rPr>
                <w:rFonts w:ascii="仿宋_GB2312" w:eastAsia="仿宋_GB2312" w:hAnsi="Arial"/>
                <w:b/>
                <w:color w:val="FF0000"/>
                <w:sz w:val="24"/>
                <w:szCs w:val="24"/>
                <w:lang w:eastAsia="zh-CN"/>
              </w:rPr>
              <w:t xml:space="preserve"> </w:t>
            </w:r>
            <w:r w:rsidR="009152C2" w:rsidRPr="005B52EE">
              <w:rPr>
                <w:rFonts w:ascii="仿宋_GB2312" w:eastAsia="仿宋_GB2312" w:hint="eastAsia"/>
                <w:color w:val="FF0000"/>
                <w:sz w:val="24"/>
                <w:szCs w:val="24"/>
                <w:lang w:eastAsia="zh-CN"/>
              </w:rPr>
              <w:t>特定审计程序</w:t>
            </w:r>
            <w:r w:rsidR="00A93812">
              <w:rPr>
                <w:rFonts w:ascii="仿宋_GB2312" w:eastAsia="仿宋_GB2312" w:hint="eastAsia"/>
                <w:color w:val="FF0000"/>
                <w:sz w:val="24"/>
                <w:szCs w:val="24"/>
                <w:lang w:eastAsia="zh-CN"/>
              </w:rPr>
              <w:t>（由集团注册会计师设计）</w:t>
            </w:r>
          </w:p>
          <w:p w14:paraId="79D0782F" w14:textId="6C620B03" w:rsidR="0004663B" w:rsidRPr="005B52EE" w:rsidRDefault="004B3353"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根据</w:t>
            </w:r>
            <w:r w:rsidR="00385E99" w:rsidRPr="005B52EE">
              <w:rPr>
                <w:rFonts w:ascii="仿宋_GB2312" w:eastAsia="仿宋_GB2312" w:hint="eastAsia"/>
                <w:color w:val="FF0000"/>
                <w:sz w:val="24"/>
                <w:szCs w:val="24"/>
                <w:lang w:eastAsia="zh-CN"/>
              </w:rPr>
              <w:t>业务环境、</w:t>
            </w:r>
            <w:r w:rsidRPr="005B52EE">
              <w:rPr>
                <w:rFonts w:ascii="仿宋_GB2312" w:eastAsia="仿宋_GB2312" w:hint="eastAsia"/>
                <w:color w:val="FF0000"/>
                <w:sz w:val="24"/>
                <w:szCs w:val="24"/>
                <w:lang w:eastAsia="zh-CN"/>
              </w:rPr>
              <w:t>复核的时间安排</w:t>
            </w:r>
            <w:r w:rsidR="00385E99" w:rsidRPr="005B52EE">
              <w:rPr>
                <w:rFonts w:ascii="仿宋_GB2312" w:eastAsia="仿宋_GB2312" w:hint="eastAsia"/>
                <w:color w:val="FF0000"/>
                <w:sz w:val="24"/>
                <w:szCs w:val="24"/>
                <w:lang w:eastAsia="zh-CN"/>
              </w:rPr>
              <w:t>和</w:t>
            </w:r>
            <w:r w:rsidRPr="005B52EE">
              <w:rPr>
                <w:rFonts w:ascii="仿宋_GB2312" w:eastAsia="仿宋_GB2312" w:hint="eastAsia"/>
                <w:color w:val="FF0000"/>
                <w:sz w:val="24"/>
                <w:szCs w:val="24"/>
                <w:lang w:eastAsia="zh-CN"/>
              </w:rPr>
              <w:t>组成部分</w:t>
            </w:r>
            <w:r w:rsidR="00BA6162" w:rsidRPr="005B52EE">
              <w:rPr>
                <w:rFonts w:ascii="仿宋_GB2312" w:eastAsia="仿宋_GB2312" w:hint="eastAsia"/>
                <w:color w:val="FF0000"/>
                <w:sz w:val="24"/>
                <w:szCs w:val="24"/>
                <w:lang w:eastAsia="zh-CN"/>
              </w:rPr>
              <w:t>注册会计师</w:t>
            </w:r>
            <w:r w:rsidR="00385E99" w:rsidRPr="005B52EE">
              <w:rPr>
                <w:rFonts w:ascii="仿宋_GB2312" w:eastAsia="仿宋_GB2312" w:hint="eastAsia"/>
                <w:color w:val="FF0000"/>
                <w:sz w:val="24"/>
                <w:szCs w:val="24"/>
                <w:lang w:eastAsia="zh-CN"/>
              </w:rPr>
              <w:t>的</w:t>
            </w:r>
            <w:r w:rsidR="00BA6162" w:rsidRPr="005B52EE">
              <w:rPr>
                <w:rFonts w:ascii="仿宋_GB2312" w:eastAsia="仿宋_GB2312" w:hint="eastAsia"/>
                <w:color w:val="FF0000"/>
                <w:sz w:val="24"/>
                <w:szCs w:val="24"/>
                <w:lang w:eastAsia="zh-CN"/>
              </w:rPr>
              <w:t>工作状态，本文件</w:t>
            </w:r>
            <w:r w:rsidR="00385E99" w:rsidRPr="005B52EE">
              <w:rPr>
                <w:rFonts w:ascii="仿宋_GB2312" w:eastAsia="仿宋_GB2312" w:hint="eastAsia"/>
                <w:color w:val="FF0000"/>
                <w:sz w:val="24"/>
                <w:szCs w:val="24"/>
                <w:lang w:eastAsia="zh-CN"/>
              </w:rPr>
              <w:t>可以适当</w:t>
            </w:r>
            <w:r w:rsidR="00BA6162" w:rsidRPr="005B52EE">
              <w:rPr>
                <w:rFonts w:ascii="仿宋_GB2312" w:eastAsia="仿宋_GB2312" w:hint="eastAsia"/>
                <w:color w:val="FF0000"/>
                <w:sz w:val="24"/>
                <w:szCs w:val="24"/>
                <w:lang w:eastAsia="zh-CN"/>
              </w:rPr>
              <w:t>裁剪。如，不适用的内容可直接</w:t>
            </w:r>
            <w:r w:rsidRPr="005B52EE">
              <w:rPr>
                <w:rFonts w:ascii="仿宋_GB2312" w:eastAsia="仿宋_GB2312" w:hint="eastAsia"/>
                <w:color w:val="FF0000"/>
                <w:sz w:val="24"/>
                <w:szCs w:val="24"/>
                <w:lang w:eastAsia="zh-CN"/>
              </w:rPr>
              <w:t>删除或添加记录额外事项。复核人记录的形式、内容和范围</w:t>
            </w:r>
            <w:r w:rsidR="00385E99" w:rsidRPr="005B52EE">
              <w:rPr>
                <w:rFonts w:ascii="仿宋_GB2312" w:eastAsia="仿宋_GB2312" w:hint="eastAsia"/>
                <w:color w:val="FF0000"/>
                <w:sz w:val="24"/>
                <w:szCs w:val="24"/>
                <w:lang w:eastAsia="zh-CN"/>
              </w:rPr>
              <w:t>最终</w:t>
            </w:r>
            <w:r w:rsidR="00BA6162" w:rsidRPr="005B52EE">
              <w:rPr>
                <w:rFonts w:ascii="仿宋_GB2312" w:eastAsia="仿宋_GB2312" w:hint="eastAsia"/>
                <w:color w:val="FF0000"/>
                <w:sz w:val="24"/>
                <w:szCs w:val="24"/>
                <w:lang w:eastAsia="zh-CN"/>
              </w:rPr>
              <w:t>取决于</w:t>
            </w:r>
            <w:r w:rsidRPr="005B52EE">
              <w:rPr>
                <w:rFonts w:ascii="仿宋_GB2312" w:eastAsia="仿宋_GB2312" w:hint="eastAsia"/>
                <w:color w:val="FF0000"/>
                <w:sz w:val="24"/>
                <w:szCs w:val="24"/>
                <w:lang w:eastAsia="zh-CN"/>
              </w:rPr>
              <w:t>复核的性质</w:t>
            </w:r>
            <w:r w:rsidR="00414379">
              <w:rPr>
                <w:rFonts w:ascii="仿宋_GB2312" w:eastAsia="仿宋_GB2312" w:hint="eastAsia"/>
                <w:color w:val="FF0000"/>
                <w:sz w:val="24"/>
                <w:szCs w:val="24"/>
                <w:lang w:eastAsia="zh-CN"/>
              </w:rPr>
              <w:t>、时间安排</w:t>
            </w:r>
            <w:r w:rsidRPr="005B52EE">
              <w:rPr>
                <w:rFonts w:ascii="仿宋_GB2312" w:eastAsia="仿宋_GB2312" w:hint="eastAsia"/>
                <w:color w:val="FF0000"/>
                <w:sz w:val="24"/>
                <w:szCs w:val="24"/>
                <w:lang w:eastAsia="zh-CN"/>
              </w:rPr>
              <w:t>与范围。</w:t>
            </w:r>
            <w:r w:rsidR="00414379">
              <w:rPr>
                <w:rFonts w:ascii="仿宋_GB2312" w:eastAsia="仿宋_GB2312" w:hint="eastAsia"/>
                <w:color w:val="FF0000"/>
                <w:sz w:val="24"/>
                <w:szCs w:val="24"/>
                <w:lang w:eastAsia="zh-CN"/>
              </w:rPr>
              <w:t>集团注册会计师可以在单独的备忘录中补充更具体的审阅内容</w:t>
            </w:r>
            <w:r w:rsidR="00414379" w:rsidRPr="00414379">
              <w:rPr>
                <w:rFonts w:ascii="仿宋_GB2312" w:eastAsia="仿宋_GB2312" w:hint="eastAsia"/>
                <w:color w:val="FF0000"/>
                <w:sz w:val="24"/>
                <w:szCs w:val="24"/>
                <w:lang w:eastAsia="zh-CN"/>
              </w:rPr>
              <w:t>，以补充此文件</w:t>
            </w:r>
            <w:r w:rsidR="00414379">
              <w:rPr>
                <w:rFonts w:ascii="仿宋_GB2312" w:eastAsia="仿宋_GB2312" w:hint="eastAsia"/>
                <w:color w:val="FF0000"/>
                <w:sz w:val="24"/>
                <w:szCs w:val="24"/>
                <w:lang w:eastAsia="zh-CN"/>
              </w:rPr>
              <w:t>。</w:t>
            </w:r>
          </w:p>
        </w:tc>
      </w:tr>
    </w:tbl>
    <w:p w14:paraId="01B4D31F" w14:textId="77777777" w:rsidR="004B3353" w:rsidRPr="005B52EE" w:rsidRDefault="004B3353" w:rsidP="005B52EE">
      <w:pPr>
        <w:snapToGrid w:val="0"/>
        <w:spacing w:beforeLines="50" w:before="120" w:line="300" w:lineRule="auto"/>
        <w:rPr>
          <w:rFonts w:ascii="仿宋_GB2312" w:eastAsia="仿宋_GB2312" w:hAnsi="Arial Black"/>
          <w:bCs/>
          <w:color w:val="FF0000"/>
          <w:kern w:val="32"/>
          <w:sz w:val="24"/>
          <w:szCs w:val="24"/>
          <w:lang w:eastAsia="zh-CN"/>
        </w:rPr>
      </w:pPr>
    </w:p>
    <w:p w14:paraId="48F31411" w14:textId="77777777" w:rsidR="00BA6162" w:rsidRPr="005B52EE" w:rsidRDefault="00BA6162" w:rsidP="005B52EE">
      <w:pPr>
        <w:pStyle w:val="1"/>
        <w:snapToGrid w:val="0"/>
        <w:spacing w:beforeLines="50" w:before="120" w:afterLines="70" w:after="168" w:line="300" w:lineRule="auto"/>
        <w:rPr>
          <w:rFonts w:ascii="仿宋_GB2312" w:eastAsia="仿宋_GB2312"/>
          <w:b/>
          <w:color w:val="FF0000"/>
          <w:sz w:val="24"/>
          <w:szCs w:val="24"/>
          <w:lang w:eastAsia="zh-CN"/>
        </w:rPr>
      </w:pPr>
      <w:r w:rsidRPr="005B52EE">
        <w:rPr>
          <w:rFonts w:ascii="仿宋_GB2312" w:eastAsia="仿宋_GB2312" w:hint="eastAsia"/>
          <w:b/>
          <w:color w:val="FF0000"/>
          <w:sz w:val="24"/>
          <w:szCs w:val="24"/>
          <w:lang w:eastAsia="zh-CN"/>
        </w:rPr>
        <w:t>选项1：审计财务信息</w:t>
      </w:r>
    </w:p>
    <w:p w14:paraId="5F0108CD" w14:textId="77777777" w:rsidR="00BA6162" w:rsidRPr="003F2CFD" w:rsidRDefault="00385E99"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w:t>
      </w:r>
      <w:r w:rsidR="00BA6162" w:rsidRPr="003F2CFD">
        <w:rPr>
          <w:rFonts w:ascii="Arial Narrow" w:eastAsia="仿宋_GB2312" w:hAnsi="Arial Narrow" w:hint="eastAsia"/>
          <w:color w:val="000000" w:themeColor="text1"/>
          <w:sz w:val="24"/>
          <w:szCs w:val="24"/>
          <w:lang w:eastAsia="zh-CN"/>
        </w:rPr>
        <w:t>组成部分注册会计师工作底稿</w:t>
      </w:r>
      <w:r w:rsidRPr="003F2CFD">
        <w:rPr>
          <w:rFonts w:ascii="Arial Narrow" w:eastAsia="仿宋_GB2312" w:hAnsi="Arial Narrow" w:hint="eastAsia"/>
          <w:color w:val="000000" w:themeColor="text1"/>
          <w:sz w:val="24"/>
          <w:szCs w:val="24"/>
          <w:lang w:eastAsia="zh-CN"/>
        </w:rPr>
        <w:t>的复核</w:t>
      </w:r>
      <w:r w:rsidR="0004663B" w:rsidRPr="003F2CFD">
        <w:rPr>
          <w:rFonts w:ascii="Arial Narrow" w:eastAsia="仿宋_GB2312" w:hAnsi="Arial Narrow" w:hint="eastAsia"/>
          <w:color w:val="000000" w:themeColor="text1"/>
          <w:sz w:val="24"/>
          <w:szCs w:val="24"/>
          <w:lang w:eastAsia="zh-CN"/>
        </w:rPr>
        <w:t>概述于下。</w:t>
      </w:r>
    </w:p>
    <w:p w14:paraId="442DA249" w14:textId="738DDB56" w:rsidR="00BA6162" w:rsidRPr="005B52EE" w:rsidRDefault="00BA6162"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遵守</w:t>
      </w:r>
      <w:r w:rsidR="00D66962" w:rsidRPr="005B52EE">
        <w:rPr>
          <w:rFonts w:ascii="仿宋_GB2312" w:hint="eastAsia"/>
          <w:sz w:val="24"/>
          <w:lang w:eastAsia="zh-CN"/>
        </w:rPr>
        <w:t>《集团审计指令》</w:t>
      </w:r>
    </w:p>
    <w:p w14:paraId="12C15CBC" w14:textId="42871999" w:rsidR="00BA6162" w:rsidRPr="003F2CFD" w:rsidRDefault="00724BCF"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w:t>
      </w:r>
      <w:r w:rsidR="00385E99" w:rsidRPr="003F2CFD">
        <w:rPr>
          <w:rFonts w:ascii="Arial Narrow" w:eastAsia="仿宋_GB2312" w:hAnsi="Arial Narrow" w:hint="eastAsia"/>
          <w:sz w:val="24"/>
          <w:szCs w:val="24"/>
          <w:lang w:eastAsia="zh-CN"/>
        </w:rPr>
        <w:t>已</w:t>
      </w:r>
      <w:r w:rsidRPr="003F2CFD">
        <w:rPr>
          <w:rFonts w:ascii="Arial Narrow" w:eastAsia="仿宋_GB2312" w:hAnsi="Arial Narrow" w:hint="eastAsia"/>
          <w:sz w:val="24"/>
          <w:szCs w:val="24"/>
          <w:lang w:eastAsia="zh-CN"/>
        </w:rPr>
        <w:t>执行</w:t>
      </w:r>
      <w:r w:rsidR="00385E99" w:rsidRPr="003F2CFD">
        <w:rPr>
          <w:rFonts w:ascii="Arial Narrow" w:eastAsia="仿宋_GB2312" w:hAnsi="Arial Narrow" w:hint="eastAsia"/>
          <w:sz w:val="24"/>
          <w:szCs w:val="24"/>
          <w:lang w:eastAsia="zh-CN"/>
        </w:rPr>
        <w:t>的</w:t>
      </w:r>
      <w:r w:rsidRPr="003F2CFD">
        <w:rPr>
          <w:rFonts w:ascii="Arial Narrow" w:eastAsia="仿宋_GB2312" w:hAnsi="Arial Narrow" w:hint="eastAsia"/>
          <w:sz w:val="24"/>
          <w:szCs w:val="24"/>
          <w:lang w:eastAsia="zh-CN"/>
        </w:rPr>
        <w:t>工作底稿</w:t>
      </w:r>
      <w:r w:rsidR="00385E99" w:rsidRPr="003F2CFD">
        <w:rPr>
          <w:rFonts w:ascii="Arial Narrow" w:eastAsia="仿宋_GB2312" w:hAnsi="Arial Narrow" w:hint="eastAsia"/>
          <w:sz w:val="24"/>
          <w:szCs w:val="24"/>
          <w:lang w:eastAsia="zh-CN"/>
        </w:rPr>
        <w:t>复核</w:t>
      </w:r>
      <w:r w:rsidRPr="003F2CFD">
        <w:rPr>
          <w:rFonts w:ascii="Arial Narrow" w:eastAsia="仿宋_GB2312" w:hAnsi="Arial Narrow" w:hint="eastAsia"/>
          <w:sz w:val="24"/>
          <w:szCs w:val="24"/>
          <w:lang w:eastAsia="zh-CN"/>
        </w:rPr>
        <w:t>程序，组成部分注册会计师</w:t>
      </w:r>
      <w:r w:rsidR="00385E99" w:rsidRPr="003F2CFD">
        <w:rPr>
          <w:rFonts w:ascii="Arial Narrow" w:eastAsia="仿宋_GB2312" w:hAnsi="Arial Narrow" w:hint="eastAsia"/>
          <w:sz w:val="24"/>
          <w:szCs w:val="24"/>
          <w:lang w:eastAsia="zh-CN"/>
        </w:rPr>
        <w:t>在以下方面</w:t>
      </w:r>
      <w:r w:rsidRPr="003F2CFD">
        <w:rPr>
          <w:rFonts w:ascii="Arial Narrow" w:eastAsia="仿宋_GB2312" w:hAnsi="Arial Narrow" w:hint="eastAsia"/>
          <w:sz w:val="24"/>
          <w:szCs w:val="24"/>
          <w:lang w:eastAsia="zh-CN"/>
        </w:rPr>
        <w:t>遵守</w:t>
      </w:r>
      <w:r w:rsidR="00385E99" w:rsidRPr="003F2CFD">
        <w:rPr>
          <w:rFonts w:ascii="Arial Narrow" w:eastAsia="仿宋_GB2312" w:hAnsi="Arial Narrow" w:hint="eastAsia"/>
          <w:sz w:val="24"/>
          <w:szCs w:val="24"/>
          <w:lang w:eastAsia="zh-CN"/>
        </w:rPr>
        <w:t>了</w:t>
      </w:r>
      <w:r w:rsidR="00D66962" w:rsidRPr="003F2CFD">
        <w:rPr>
          <w:rFonts w:ascii="Arial Narrow" w:eastAsia="仿宋_GB2312" w:hAnsi="Arial Narrow" w:hint="eastAsia"/>
          <w:sz w:val="24"/>
          <w:szCs w:val="24"/>
          <w:lang w:eastAsia="zh-CN"/>
        </w:rPr>
        <w:t>《集团审计指令》</w:t>
      </w:r>
      <w:r w:rsidR="00414379">
        <w:rPr>
          <w:rFonts w:ascii="Arial Narrow" w:eastAsia="仿宋_GB2312" w:hAnsi="Arial Narrow" w:hint="eastAsia"/>
          <w:sz w:val="24"/>
          <w:szCs w:val="24"/>
          <w:lang w:eastAsia="zh-CN"/>
        </w:rPr>
        <w:t>和《组成部分注册会计师执行的工作》</w:t>
      </w:r>
      <w:r w:rsidR="00CA19E6">
        <w:rPr>
          <w:rFonts w:ascii="Arial Narrow" w:eastAsia="仿宋_GB2312" w:hAnsi="Arial Narrow" w:hint="eastAsia"/>
          <w:sz w:val="24"/>
          <w:szCs w:val="24"/>
          <w:lang w:eastAsia="zh-CN"/>
        </w:rPr>
        <w:t>（以下称为《集团审计指令》）</w:t>
      </w:r>
      <w:r w:rsidRPr="003F2CFD">
        <w:rPr>
          <w:rFonts w:ascii="Arial Narrow" w:eastAsia="仿宋_GB2312" w:hAnsi="Arial Narrow" w:hint="eastAsia"/>
          <w:sz w:val="24"/>
          <w:szCs w:val="24"/>
          <w:lang w:eastAsia="zh-CN"/>
        </w:rPr>
        <w:t>：</w:t>
      </w:r>
    </w:p>
    <w:tbl>
      <w:tblPr>
        <w:tblStyle w:val="ab"/>
        <w:tblW w:w="9265" w:type="dxa"/>
        <w:tblLook w:val="04A0" w:firstRow="1" w:lastRow="0" w:firstColumn="1" w:lastColumn="0" w:noHBand="0" w:noVBand="1"/>
      </w:tblPr>
      <w:tblGrid>
        <w:gridCol w:w="5070"/>
        <w:gridCol w:w="4195"/>
      </w:tblGrid>
      <w:tr w:rsidR="00724BCF" w:rsidRPr="005B52EE" w14:paraId="5F6EE9C1" w14:textId="77777777" w:rsidTr="00097F6D">
        <w:trPr>
          <w:trHeight w:val="440"/>
        </w:trPr>
        <w:tc>
          <w:tcPr>
            <w:tcW w:w="9265" w:type="dxa"/>
            <w:gridSpan w:val="2"/>
            <w:shd w:val="clear" w:color="auto" w:fill="CCC0D9" w:themeFill="accent4" w:themeFillTint="66"/>
          </w:tcPr>
          <w:p w14:paraId="0A4DA2E5" w14:textId="65CFC5E0" w:rsidR="00724BCF" w:rsidRPr="005B52EE" w:rsidRDefault="00724BCF"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组成部分</w:t>
            </w:r>
            <w:r w:rsidR="00FD5A67">
              <w:rPr>
                <w:rFonts w:ascii="仿宋_GB2312" w:hint="eastAsia"/>
                <w:b/>
                <w:sz w:val="21"/>
                <w:szCs w:val="21"/>
                <w:lang w:eastAsia="zh-CN"/>
              </w:rPr>
              <w:t>实际执行的</w:t>
            </w:r>
            <w:r w:rsidRPr="005B52EE">
              <w:rPr>
                <w:rFonts w:ascii="仿宋_GB2312" w:hint="eastAsia"/>
                <w:b/>
                <w:sz w:val="21"/>
                <w:szCs w:val="21"/>
                <w:lang w:eastAsia="zh-CN"/>
              </w:rPr>
              <w:t>重要性</w:t>
            </w:r>
          </w:p>
        </w:tc>
      </w:tr>
      <w:tr w:rsidR="00724BCF" w:rsidRPr="005B52EE" w14:paraId="2D4B67EB" w14:textId="77777777" w:rsidTr="00F31B9C">
        <w:trPr>
          <w:trHeight w:val="800"/>
        </w:trPr>
        <w:tc>
          <w:tcPr>
            <w:tcW w:w="5070" w:type="dxa"/>
            <w:shd w:val="clear" w:color="auto" w:fill="CCC0D9" w:themeFill="accent4" w:themeFillTint="66"/>
          </w:tcPr>
          <w:p w14:paraId="3D0A84A7" w14:textId="3807E71D" w:rsidR="00724BCF" w:rsidRPr="005B52EE" w:rsidRDefault="00F31B9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385E99" w:rsidRPr="005B52EE">
              <w:rPr>
                <w:rFonts w:ascii="仿宋_GB2312" w:hint="eastAsia"/>
                <w:sz w:val="21"/>
                <w:szCs w:val="21"/>
                <w:lang w:eastAsia="zh-CN"/>
              </w:rPr>
              <w:t>了</w:t>
            </w:r>
            <w:r w:rsidRPr="005B52EE">
              <w:rPr>
                <w:rFonts w:ascii="仿宋_GB2312" w:hint="eastAsia"/>
                <w:sz w:val="21"/>
                <w:szCs w:val="21"/>
                <w:lang w:eastAsia="zh-CN"/>
              </w:rPr>
              <w:t>等于或低于集团</w:t>
            </w:r>
            <w:r w:rsidR="0026691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沟通的</w:t>
            </w:r>
            <w:r w:rsidR="00385E99" w:rsidRPr="005B52EE">
              <w:rPr>
                <w:rFonts w:ascii="仿宋_GB2312" w:hint="eastAsia"/>
                <w:sz w:val="21"/>
                <w:szCs w:val="21"/>
                <w:lang w:eastAsia="zh-CN"/>
              </w:rPr>
              <w:t>组成部分</w:t>
            </w:r>
            <w:r w:rsidR="00266918">
              <w:rPr>
                <w:rFonts w:ascii="仿宋_GB2312" w:hint="eastAsia"/>
                <w:sz w:val="21"/>
                <w:szCs w:val="21"/>
                <w:lang w:eastAsia="zh-CN"/>
              </w:rPr>
              <w:t>实际执行的</w:t>
            </w:r>
            <w:r w:rsidRPr="005B52EE">
              <w:rPr>
                <w:rFonts w:ascii="仿宋_GB2312" w:hint="eastAsia"/>
                <w:sz w:val="21"/>
                <w:szCs w:val="21"/>
                <w:lang w:eastAsia="zh-CN"/>
              </w:rPr>
              <w:t>重要性？</w:t>
            </w:r>
          </w:p>
        </w:tc>
        <w:tc>
          <w:tcPr>
            <w:tcW w:w="4195" w:type="dxa"/>
            <w:shd w:val="clear" w:color="auto" w:fill="auto"/>
          </w:tcPr>
          <w:p w14:paraId="578FD7F4" w14:textId="77777777" w:rsidR="00724BCF"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24"/>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25"/>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否</w:t>
            </w:r>
          </w:p>
          <w:p w14:paraId="445C8AF3" w14:textId="25BC3FC2" w:rsidR="0004663B" w:rsidRPr="005B52EE" w:rsidRDefault="00F31B9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如果否，了解</w:t>
            </w:r>
            <w:r w:rsidR="00385E99" w:rsidRPr="005B52EE">
              <w:rPr>
                <w:rFonts w:ascii="仿宋_GB2312" w:eastAsia="仿宋_GB2312" w:hint="eastAsia"/>
                <w:color w:val="FF0000"/>
                <w:sz w:val="21"/>
                <w:szCs w:val="21"/>
                <w:lang w:eastAsia="zh-CN"/>
              </w:rPr>
              <w:t>和</w:t>
            </w:r>
            <w:r w:rsidRPr="005B52EE">
              <w:rPr>
                <w:rFonts w:ascii="仿宋_GB2312" w:eastAsia="仿宋_GB2312" w:hint="eastAsia"/>
                <w:color w:val="FF0000"/>
                <w:sz w:val="21"/>
                <w:szCs w:val="21"/>
                <w:lang w:eastAsia="zh-CN"/>
              </w:rPr>
              <w:t>记录原因并</w:t>
            </w:r>
            <w:r w:rsidR="00385E99" w:rsidRPr="005B52EE">
              <w:rPr>
                <w:rFonts w:ascii="仿宋_GB2312" w:eastAsia="仿宋_GB2312" w:hint="eastAsia"/>
                <w:color w:val="FF0000"/>
                <w:sz w:val="21"/>
                <w:szCs w:val="21"/>
                <w:lang w:eastAsia="zh-CN"/>
              </w:rPr>
              <w:t>说明</w:t>
            </w:r>
            <w:r w:rsidRPr="005B52EE">
              <w:rPr>
                <w:rFonts w:ascii="仿宋_GB2312" w:eastAsia="仿宋_GB2312" w:hint="eastAsia"/>
                <w:color w:val="FF0000"/>
                <w:sz w:val="21"/>
                <w:szCs w:val="21"/>
                <w:lang w:eastAsia="zh-CN"/>
              </w:rPr>
              <w:t>应用的</w:t>
            </w:r>
            <w:r w:rsidR="00266918">
              <w:rPr>
                <w:rFonts w:ascii="仿宋_GB2312" w:eastAsia="仿宋_GB2312" w:hint="eastAsia"/>
                <w:color w:val="FF0000"/>
                <w:sz w:val="21"/>
                <w:szCs w:val="21"/>
                <w:lang w:eastAsia="zh-CN"/>
              </w:rPr>
              <w:t>组成部分实际执行的</w:t>
            </w:r>
            <w:r w:rsidRPr="005B52EE">
              <w:rPr>
                <w:rFonts w:ascii="仿宋_GB2312" w:eastAsia="仿宋_GB2312" w:hint="eastAsia"/>
                <w:color w:val="FF0000"/>
                <w:sz w:val="21"/>
                <w:szCs w:val="21"/>
                <w:lang w:eastAsia="zh-CN"/>
              </w:rPr>
              <w:t>重要性金额。</w:t>
            </w:r>
          </w:p>
        </w:tc>
      </w:tr>
      <w:tr w:rsidR="00724BCF" w:rsidRPr="005B52EE" w14:paraId="2D67CDCE" w14:textId="77777777" w:rsidTr="00097F6D">
        <w:trPr>
          <w:trHeight w:val="440"/>
        </w:trPr>
        <w:tc>
          <w:tcPr>
            <w:tcW w:w="9265" w:type="dxa"/>
            <w:gridSpan w:val="2"/>
            <w:shd w:val="clear" w:color="auto" w:fill="CCC0D9" w:themeFill="accent4" w:themeFillTint="66"/>
          </w:tcPr>
          <w:p w14:paraId="40DE5B77" w14:textId="77777777" w:rsidR="00724BCF" w:rsidRPr="005B52EE" w:rsidRDefault="00F31B9C"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关联方</w:t>
            </w:r>
          </w:p>
        </w:tc>
      </w:tr>
      <w:tr w:rsidR="00724BCF" w:rsidRPr="005B52EE" w14:paraId="5AB07BE2" w14:textId="77777777" w:rsidTr="00F31B9C">
        <w:trPr>
          <w:trHeight w:val="800"/>
        </w:trPr>
        <w:tc>
          <w:tcPr>
            <w:tcW w:w="5070" w:type="dxa"/>
            <w:shd w:val="clear" w:color="auto" w:fill="CCC0D9" w:themeFill="accent4" w:themeFillTint="66"/>
          </w:tcPr>
          <w:p w14:paraId="024F2F0E" w14:textId="56CC63E3" w:rsidR="0004663B" w:rsidRPr="005B52EE" w:rsidRDefault="00F31B9C" w:rsidP="009921F7">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385E99" w:rsidRPr="005B52EE">
              <w:rPr>
                <w:rFonts w:ascii="仿宋_GB2312" w:hint="eastAsia"/>
                <w:sz w:val="21"/>
                <w:szCs w:val="21"/>
                <w:lang w:eastAsia="zh-CN"/>
              </w:rPr>
              <w:t>了识别组成部分关联方的</w:t>
            </w:r>
            <w:r w:rsidRPr="005B52EE">
              <w:rPr>
                <w:rFonts w:ascii="仿宋_GB2312" w:hint="eastAsia"/>
                <w:sz w:val="21"/>
                <w:szCs w:val="21"/>
                <w:lang w:eastAsia="zh-CN"/>
              </w:rPr>
              <w:t>审计程序，并与集团</w:t>
            </w:r>
            <w:r w:rsidR="0026691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w:t>
            </w:r>
            <w:r w:rsidR="00385E99" w:rsidRPr="005B52EE">
              <w:rPr>
                <w:rFonts w:ascii="仿宋_GB2312" w:hint="eastAsia"/>
                <w:sz w:val="21"/>
                <w:szCs w:val="21"/>
                <w:lang w:eastAsia="zh-CN"/>
              </w:rPr>
              <w:t>识别</w:t>
            </w:r>
            <w:r w:rsidRPr="005B52EE">
              <w:rPr>
                <w:rFonts w:ascii="仿宋_GB2312" w:hint="eastAsia"/>
                <w:sz w:val="21"/>
                <w:szCs w:val="21"/>
                <w:lang w:eastAsia="zh-CN"/>
              </w:rPr>
              <w:t>关联方清单核对</w:t>
            </w:r>
            <w:r w:rsidR="00385E99" w:rsidRPr="005B52EE">
              <w:rPr>
                <w:rFonts w:ascii="仿宋_GB2312" w:hint="eastAsia"/>
                <w:sz w:val="21"/>
                <w:szCs w:val="21"/>
                <w:lang w:eastAsia="zh-CN"/>
              </w:rPr>
              <w:t>，</w:t>
            </w:r>
            <w:r w:rsidRPr="005B52EE">
              <w:rPr>
                <w:rFonts w:ascii="仿宋_GB2312" w:hint="eastAsia"/>
                <w:sz w:val="21"/>
                <w:szCs w:val="21"/>
                <w:lang w:eastAsia="zh-CN"/>
              </w:rPr>
              <w:t>确认其正确性与完整性？</w:t>
            </w:r>
          </w:p>
        </w:tc>
        <w:tc>
          <w:tcPr>
            <w:tcW w:w="4195" w:type="dxa"/>
            <w:shd w:val="clear" w:color="auto" w:fill="auto"/>
          </w:tcPr>
          <w:p w14:paraId="32CCF00C" w14:textId="77777777" w:rsidR="00724BCF"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26"/>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27"/>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F31B9C" w:rsidRPr="005B52EE">
              <w:rPr>
                <w:rFonts w:ascii="仿宋_GB2312" w:eastAsia="仿宋_GB2312" w:hint="eastAsia"/>
                <w:color w:val="000000" w:themeColor="text1"/>
                <w:sz w:val="21"/>
                <w:szCs w:val="21"/>
                <w:lang w:eastAsia="zh-CN"/>
              </w:rPr>
              <w:t>否</w:t>
            </w:r>
          </w:p>
          <w:p w14:paraId="7B21CC88" w14:textId="77777777" w:rsidR="00724BCF" w:rsidRPr="005B52EE" w:rsidRDefault="00F31B9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w:t>
            </w:r>
            <w:r w:rsidR="000345F2" w:rsidRPr="005B52EE">
              <w:rPr>
                <w:rFonts w:ascii="仿宋_GB2312" w:eastAsia="仿宋_GB2312" w:hint="eastAsia"/>
                <w:color w:val="FF0000"/>
                <w:sz w:val="21"/>
                <w:szCs w:val="21"/>
                <w:lang w:eastAsia="zh-CN"/>
              </w:rPr>
              <w:t>填在</w:t>
            </w:r>
            <w:r w:rsidR="005C58AD" w:rsidRPr="005B52EE">
              <w:rPr>
                <w:rFonts w:ascii="仿宋_GB2312" w:eastAsia="仿宋_GB2312" w:hint="eastAsia"/>
                <w:color w:val="FF0000"/>
                <w:sz w:val="21"/>
                <w:szCs w:val="21"/>
                <w:lang w:eastAsia="zh-CN"/>
              </w:rPr>
              <w:t>下方</w:t>
            </w:r>
            <w:r w:rsidR="000345F2" w:rsidRPr="005B52EE">
              <w:rPr>
                <w:rFonts w:ascii="仿宋_GB2312" w:eastAsia="仿宋_GB2312" w:hint="eastAsia"/>
                <w:color w:val="FF0000"/>
                <w:sz w:val="21"/>
                <w:szCs w:val="21"/>
                <w:lang w:eastAsia="zh-CN"/>
              </w:rPr>
              <w:t>“</w:t>
            </w:r>
            <w:r w:rsidR="005C58AD" w:rsidRPr="005B52EE">
              <w:rPr>
                <w:rFonts w:ascii="仿宋_GB2312" w:eastAsia="仿宋_GB2312" w:hint="eastAsia"/>
                <w:color w:val="FF0000"/>
                <w:sz w:val="21"/>
                <w:szCs w:val="21"/>
                <w:lang w:eastAsia="zh-CN"/>
              </w:rPr>
              <w:t>工作底稿复核概要</w:t>
            </w:r>
            <w:r w:rsidR="000345F2" w:rsidRPr="005B52EE">
              <w:rPr>
                <w:rFonts w:ascii="仿宋_GB2312" w:eastAsia="仿宋_GB2312" w:hint="eastAsia"/>
                <w:color w:val="FF0000"/>
                <w:sz w:val="21"/>
                <w:szCs w:val="21"/>
                <w:lang w:eastAsia="zh-CN"/>
              </w:rPr>
              <w:t>”</w:t>
            </w:r>
            <w:r w:rsidR="000345F2" w:rsidRPr="005B52EE">
              <w:rPr>
                <w:rFonts w:ascii="仿宋_GB2312" w:eastAsia="仿宋_GB2312" w:hint="eastAsia"/>
                <w:color w:val="FF0000"/>
                <w:sz w:val="21"/>
                <w:szCs w:val="21"/>
                <w:lang w:eastAsia="zh-CN"/>
              </w:rPr>
              <w:lastRenderedPageBreak/>
              <w:t>部分。如果</w:t>
            </w:r>
            <w:r w:rsidR="001E20C2" w:rsidRPr="005B52EE">
              <w:rPr>
                <w:rFonts w:ascii="仿宋_GB2312" w:eastAsia="仿宋_GB2312" w:hint="eastAsia"/>
                <w:color w:val="FF0000"/>
                <w:sz w:val="21"/>
                <w:szCs w:val="21"/>
                <w:lang w:eastAsia="zh-CN"/>
              </w:rPr>
              <w:t>不是</w:t>
            </w:r>
            <w:r w:rsidR="000345F2" w:rsidRPr="005B52EE">
              <w:rPr>
                <w:rFonts w:ascii="仿宋_GB2312" w:eastAsia="仿宋_GB2312" w:hint="eastAsia"/>
                <w:color w:val="FF0000"/>
                <w:sz w:val="21"/>
                <w:szCs w:val="21"/>
                <w:lang w:eastAsia="zh-CN"/>
              </w:rPr>
              <w:t>，了解并记录原因。</w:t>
            </w:r>
          </w:p>
        </w:tc>
      </w:tr>
      <w:tr w:rsidR="00724BCF" w:rsidRPr="005B52EE" w14:paraId="3233D4E0" w14:textId="77777777" w:rsidTr="00097F6D">
        <w:trPr>
          <w:trHeight w:val="440"/>
        </w:trPr>
        <w:tc>
          <w:tcPr>
            <w:tcW w:w="9265" w:type="dxa"/>
            <w:gridSpan w:val="2"/>
            <w:shd w:val="clear" w:color="auto" w:fill="CCC0D9" w:themeFill="accent4" w:themeFillTint="66"/>
          </w:tcPr>
          <w:p w14:paraId="3F8D7E52" w14:textId="77777777" w:rsidR="00724BCF" w:rsidRPr="005B52EE" w:rsidRDefault="0074641F"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lastRenderedPageBreak/>
              <w:t>特别</w:t>
            </w:r>
            <w:r w:rsidR="000345F2" w:rsidRPr="005B52EE">
              <w:rPr>
                <w:rFonts w:ascii="仿宋_GB2312" w:hint="eastAsia"/>
                <w:b/>
                <w:sz w:val="21"/>
                <w:szCs w:val="21"/>
                <w:lang w:eastAsia="zh-CN"/>
              </w:rPr>
              <w:t>风险</w:t>
            </w:r>
          </w:p>
        </w:tc>
      </w:tr>
      <w:tr w:rsidR="00724BCF" w:rsidRPr="005B52EE" w14:paraId="704CC8ED" w14:textId="77777777" w:rsidTr="000345F2">
        <w:trPr>
          <w:trHeight w:val="1812"/>
        </w:trPr>
        <w:tc>
          <w:tcPr>
            <w:tcW w:w="5070" w:type="dxa"/>
            <w:shd w:val="clear" w:color="auto" w:fill="CCC0D9" w:themeFill="accent4" w:themeFillTint="66"/>
          </w:tcPr>
          <w:p w14:paraId="097A5AFD" w14:textId="06E0F3C8" w:rsidR="0004663B" w:rsidRPr="005B52EE" w:rsidRDefault="000345F2"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74641F" w:rsidRPr="005B52EE">
              <w:rPr>
                <w:rFonts w:ascii="仿宋_GB2312" w:hint="eastAsia"/>
                <w:sz w:val="21"/>
                <w:szCs w:val="21"/>
                <w:lang w:eastAsia="zh-CN"/>
              </w:rPr>
              <w:t>了</w:t>
            </w:r>
            <w:r w:rsidR="00E970E0" w:rsidRPr="005B52EE">
              <w:rPr>
                <w:rFonts w:ascii="仿宋_GB2312" w:hint="eastAsia"/>
                <w:sz w:val="21"/>
                <w:szCs w:val="21"/>
                <w:lang w:eastAsia="zh-CN"/>
              </w:rPr>
              <w:t>集团</w:t>
            </w:r>
            <w:r w:rsidR="00FB2CE4">
              <w:rPr>
                <w:rFonts w:ascii="仿宋_GB2312" w:hint="eastAsia"/>
                <w:sz w:val="21"/>
                <w:szCs w:val="21"/>
                <w:lang w:eastAsia="zh-CN"/>
              </w:rPr>
              <w:t>注册会计师</w:t>
            </w:r>
            <w:r w:rsidR="00E970E0"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00E970E0" w:rsidRPr="005B52EE">
              <w:rPr>
                <w:rFonts w:ascii="仿宋_GB2312" w:hint="eastAsia"/>
                <w:sz w:val="21"/>
                <w:szCs w:val="21"/>
                <w:lang w:eastAsia="zh-CN"/>
              </w:rPr>
              <w:t>要求的、针对已识别的集团财务报表特别风险的</w:t>
            </w:r>
            <w:r w:rsidRPr="005B52EE">
              <w:rPr>
                <w:rFonts w:ascii="仿宋_GB2312" w:hint="eastAsia"/>
                <w:sz w:val="21"/>
                <w:szCs w:val="21"/>
                <w:lang w:eastAsia="zh-CN"/>
              </w:rPr>
              <w:t>审计程序，</w:t>
            </w:r>
            <w:r w:rsidR="00E970E0" w:rsidRPr="005B52EE">
              <w:rPr>
                <w:rFonts w:ascii="仿宋_GB2312" w:hint="eastAsia"/>
                <w:sz w:val="21"/>
                <w:szCs w:val="21"/>
                <w:lang w:eastAsia="zh-CN"/>
              </w:rPr>
              <w:t>包括对内部控制</w:t>
            </w:r>
            <w:r w:rsidR="00FB2CE4">
              <w:rPr>
                <w:rFonts w:ascii="仿宋_GB2312" w:hint="eastAsia"/>
                <w:sz w:val="21"/>
                <w:szCs w:val="21"/>
                <w:lang w:eastAsia="zh-CN"/>
              </w:rPr>
              <w:t>（包括设计和执行）的</w:t>
            </w:r>
            <w:r w:rsidR="00E970E0" w:rsidRPr="005B52EE">
              <w:rPr>
                <w:rFonts w:ascii="仿宋_GB2312" w:hint="eastAsia"/>
                <w:sz w:val="21"/>
                <w:szCs w:val="21"/>
                <w:lang w:eastAsia="zh-CN"/>
              </w:rPr>
              <w:t>了解</w:t>
            </w:r>
            <w:r w:rsidRPr="005B52EE">
              <w:rPr>
                <w:rFonts w:ascii="仿宋_GB2312" w:hint="eastAsia"/>
                <w:sz w:val="21"/>
                <w:szCs w:val="21"/>
                <w:lang w:eastAsia="zh-CN"/>
              </w:rPr>
              <w:t>？</w:t>
            </w:r>
          </w:p>
        </w:tc>
        <w:tc>
          <w:tcPr>
            <w:tcW w:w="4195" w:type="dxa"/>
            <w:shd w:val="clear" w:color="auto" w:fill="auto"/>
          </w:tcPr>
          <w:p w14:paraId="36014592" w14:textId="77777777" w:rsidR="00724BCF"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28"/>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0345F2"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29"/>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0345F2" w:rsidRPr="005B52EE">
              <w:rPr>
                <w:rFonts w:ascii="仿宋_GB2312" w:eastAsia="仿宋_GB2312" w:hint="eastAsia"/>
                <w:color w:val="000000" w:themeColor="text1"/>
                <w:sz w:val="21"/>
                <w:szCs w:val="21"/>
                <w:lang w:eastAsia="zh-CN"/>
              </w:rPr>
              <w:t>否</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0"/>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0345F2" w:rsidRPr="005B52EE">
              <w:rPr>
                <w:rFonts w:ascii="仿宋_GB2312" w:eastAsia="仿宋_GB2312" w:hint="eastAsia"/>
                <w:color w:val="000000" w:themeColor="text1"/>
                <w:sz w:val="21"/>
                <w:szCs w:val="21"/>
                <w:lang w:eastAsia="zh-CN"/>
              </w:rPr>
              <w:t>不适用</w:t>
            </w:r>
            <w:r w:rsidR="00724BCF" w:rsidRPr="005B52EE">
              <w:rPr>
                <w:rFonts w:ascii="仿宋_GB2312" w:eastAsia="仿宋_GB2312" w:hint="eastAsia"/>
                <w:color w:val="000000" w:themeColor="text1"/>
                <w:sz w:val="21"/>
                <w:szCs w:val="21"/>
                <w:lang w:eastAsia="zh-CN"/>
              </w:rPr>
              <w:t xml:space="preserve"> </w:t>
            </w:r>
          </w:p>
          <w:p w14:paraId="69D6CB93" w14:textId="5CF5C90D" w:rsidR="0004663B" w:rsidRPr="005B52EE" w:rsidRDefault="000345F2"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w:t>
            </w:r>
            <w:r w:rsidR="005C58AD" w:rsidRPr="005B52EE">
              <w:rPr>
                <w:rFonts w:ascii="仿宋_GB2312" w:eastAsia="仿宋_GB2312" w:hint="eastAsia"/>
                <w:color w:val="FF0000"/>
                <w:sz w:val="21"/>
                <w:szCs w:val="21"/>
                <w:lang w:eastAsia="zh-CN"/>
              </w:rPr>
              <w:t>执行的</w:t>
            </w:r>
            <w:r w:rsidR="00E970E0" w:rsidRPr="005B52EE">
              <w:rPr>
                <w:rFonts w:ascii="仿宋_GB2312" w:eastAsia="仿宋_GB2312" w:hint="eastAsia"/>
                <w:color w:val="FF0000"/>
                <w:sz w:val="21"/>
                <w:szCs w:val="21"/>
                <w:lang w:eastAsia="zh-CN"/>
              </w:rPr>
              <w:t>与</w:t>
            </w:r>
            <w:r w:rsidR="00FB2CE4">
              <w:rPr>
                <w:rFonts w:ascii="仿宋_GB2312" w:eastAsia="仿宋_GB2312" w:hint="eastAsia"/>
                <w:color w:val="FF0000"/>
                <w:sz w:val="21"/>
                <w:szCs w:val="21"/>
                <w:lang w:eastAsia="zh-CN"/>
              </w:rPr>
              <w:t>了解</w:t>
            </w:r>
            <w:r w:rsidR="005C58AD" w:rsidRPr="005B52EE">
              <w:rPr>
                <w:rFonts w:ascii="仿宋_GB2312" w:eastAsia="仿宋_GB2312" w:hint="eastAsia"/>
                <w:color w:val="FF0000"/>
                <w:sz w:val="21"/>
                <w:szCs w:val="21"/>
                <w:lang w:eastAsia="zh-CN"/>
              </w:rPr>
              <w:t>控制</w:t>
            </w:r>
            <w:r w:rsidR="00E970E0" w:rsidRPr="005B52EE">
              <w:rPr>
                <w:rFonts w:ascii="仿宋_GB2312" w:eastAsia="仿宋_GB2312" w:hint="eastAsia"/>
                <w:color w:val="FF0000"/>
                <w:sz w:val="21"/>
                <w:szCs w:val="21"/>
                <w:lang w:eastAsia="zh-CN"/>
              </w:rPr>
              <w:t>相关</w:t>
            </w:r>
            <w:r w:rsidR="006B5595" w:rsidRPr="005B52EE">
              <w:rPr>
                <w:rFonts w:ascii="仿宋_GB2312" w:eastAsia="仿宋_GB2312" w:hint="eastAsia"/>
                <w:color w:val="FF0000"/>
                <w:sz w:val="21"/>
                <w:szCs w:val="21"/>
                <w:lang w:eastAsia="zh-CN"/>
              </w:rPr>
              <w:t>的</w:t>
            </w:r>
            <w:r w:rsidRPr="005B52EE">
              <w:rPr>
                <w:rFonts w:ascii="仿宋_GB2312" w:eastAsia="仿宋_GB2312" w:hint="eastAsia"/>
                <w:color w:val="FF0000"/>
                <w:sz w:val="21"/>
                <w:szCs w:val="21"/>
                <w:lang w:eastAsia="zh-CN"/>
              </w:rPr>
              <w:t>工作</w:t>
            </w:r>
            <w:r w:rsidR="006B5595" w:rsidRPr="005B52EE">
              <w:rPr>
                <w:rFonts w:ascii="仿宋_GB2312" w:eastAsia="仿宋_GB2312" w:hint="eastAsia"/>
                <w:color w:val="FF0000"/>
                <w:sz w:val="21"/>
                <w:szCs w:val="21"/>
                <w:lang w:eastAsia="zh-CN"/>
              </w:rPr>
              <w:t>。可填在</w:t>
            </w:r>
            <w:r w:rsidR="005C58AD" w:rsidRPr="005B52EE">
              <w:rPr>
                <w:rFonts w:ascii="仿宋_GB2312" w:eastAsia="仿宋_GB2312" w:hint="eastAsia"/>
                <w:color w:val="FF0000"/>
                <w:sz w:val="21"/>
                <w:szCs w:val="21"/>
                <w:lang w:eastAsia="zh-CN"/>
              </w:rPr>
              <w:t>下方</w:t>
            </w:r>
            <w:r w:rsidR="006B5595" w:rsidRPr="005B52EE">
              <w:rPr>
                <w:rFonts w:ascii="仿宋_GB2312" w:eastAsia="仿宋_GB2312" w:hint="eastAsia"/>
                <w:color w:val="FF0000"/>
                <w:sz w:val="21"/>
                <w:szCs w:val="21"/>
                <w:lang w:eastAsia="zh-CN"/>
              </w:rPr>
              <w:t>“</w:t>
            </w:r>
            <w:r w:rsidR="005C58AD" w:rsidRPr="005B52EE">
              <w:rPr>
                <w:rFonts w:ascii="仿宋_GB2312" w:eastAsia="仿宋_GB2312" w:hint="eastAsia"/>
                <w:color w:val="FF0000"/>
                <w:sz w:val="21"/>
                <w:szCs w:val="21"/>
                <w:lang w:eastAsia="zh-CN"/>
              </w:rPr>
              <w:t>工作底稿复核概要</w:t>
            </w:r>
            <w:r w:rsidR="006B5595" w:rsidRPr="005B52EE">
              <w:rPr>
                <w:rFonts w:ascii="仿宋_GB2312" w:eastAsia="仿宋_GB2312" w:hint="eastAsia"/>
                <w:color w:val="FF0000"/>
                <w:sz w:val="21"/>
                <w:szCs w:val="21"/>
                <w:lang w:eastAsia="zh-CN"/>
              </w:rPr>
              <w:t>”部分。如果</w:t>
            </w:r>
            <w:r w:rsidR="001E20C2" w:rsidRPr="005B52EE">
              <w:rPr>
                <w:rFonts w:ascii="仿宋_GB2312" w:eastAsia="仿宋_GB2312" w:hint="eastAsia"/>
                <w:color w:val="FF0000"/>
                <w:sz w:val="21"/>
                <w:szCs w:val="21"/>
                <w:lang w:eastAsia="zh-CN"/>
              </w:rPr>
              <w:t>不是</w:t>
            </w:r>
            <w:r w:rsidR="006B5595" w:rsidRPr="005B52EE">
              <w:rPr>
                <w:rFonts w:ascii="仿宋_GB2312" w:eastAsia="仿宋_GB2312" w:hint="eastAsia"/>
                <w:color w:val="FF0000"/>
                <w:sz w:val="21"/>
                <w:szCs w:val="21"/>
                <w:lang w:eastAsia="zh-CN"/>
              </w:rPr>
              <w:t>，了解并记录原因。</w:t>
            </w:r>
          </w:p>
        </w:tc>
      </w:tr>
      <w:tr w:rsidR="00724BCF" w:rsidRPr="005B52EE" w14:paraId="3FE8BE42" w14:textId="77777777" w:rsidTr="00097F6D">
        <w:tc>
          <w:tcPr>
            <w:tcW w:w="9265" w:type="dxa"/>
            <w:gridSpan w:val="2"/>
            <w:shd w:val="clear" w:color="auto" w:fill="CCC0D9" w:themeFill="accent4" w:themeFillTint="66"/>
          </w:tcPr>
          <w:p w14:paraId="4CC515F9" w14:textId="60DB9283" w:rsidR="00724BCF" w:rsidRPr="005B52EE" w:rsidRDefault="006B5595"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交易</w:t>
            </w:r>
            <w:r w:rsidR="0004663B" w:rsidRPr="005B52EE">
              <w:rPr>
                <w:rFonts w:ascii="仿宋_GB2312" w:hint="eastAsia"/>
                <w:b/>
                <w:sz w:val="21"/>
                <w:szCs w:val="21"/>
                <w:lang w:eastAsia="zh-CN"/>
              </w:rPr>
              <w:t>类别</w:t>
            </w:r>
            <w:r w:rsidRPr="005B52EE">
              <w:rPr>
                <w:rFonts w:ascii="仿宋_GB2312" w:hint="eastAsia"/>
                <w:b/>
                <w:sz w:val="21"/>
                <w:szCs w:val="21"/>
                <w:lang w:eastAsia="zh-CN"/>
              </w:rPr>
              <w:t>、</w:t>
            </w:r>
            <w:r w:rsidR="00520F89" w:rsidRPr="005B52EE">
              <w:rPr>
                <w:rFonts w:ascii="仿宋_GB2312" w:hint="eastAsia"/>
                <w:b/>
                <w:sz w:val="21"/>
                <w:szCs w:val="21"/>
                <w:lang w:eastAsia="zh-CN"/>
              </w:rPr>
              <w:t>账户</w:t>
            </w:r>
            <w:r w:rsidRPr="005B52EE">
              <w:rPr>
                <w:rFonts w:ascii="仿宋_GB2312" w:hint="eastAsia"/>
                <w:b/>
                <w:sz w:val="21"/>
                <w:szCs w:val="21"/>
                <w:lang w:eastAsia="zh-CN"/>
              </w:rPr>
              <w:t>余额</w:t>
            </w:r>
            <w:r w:rsidR="009D65EB">
              <w:rPr>
                <w:rFonts w:ascii="仿宋_GB2312" w:hint="eastAsia"/>
                <w:b/>
                <w:sz w:val="21"/>
                <w:szCs w:val="21"/>
                <w:lang w:eastAsia="zh-CN"/>
              </w:rPr>
              <w:t>和</w:t>
            </w:r>
            <w:r w:rsidRPr="005B52EE">
              <w:rPr>
                <w:rFonts w:ascii="仿宋_GB2312" w:hint="eastAsia"/>
                <w:b/>
                <w:sz w:val="21"/>
                <w:szCs w:val="21"/>
                <w:lang w:eastAsia="zh-CN"/>
              </w:rPr>
              <w:t>披露</w:t>
            </w:r>
          </w:p>
        </w:tc>
      </w:tr>
      <w:tr w:rsidR="00724BCF" w:rsidRPr="005B52EE" w14:paraId="255B798B" w14:textId="77777777" w:rsidTr="00F31B9C">
        <w:tc>
          <w:tcPr>
            <w:tcW w:w="5070" w:type="dxa"/>
            <w:shd w:val="clear" w:color="auto" w:fill="CCC0D9" w:themeFill="accent4" w:themeFillTint="66"/>
          </w:tcPr>
          <w:p w14:paraId="5ED7CAC8" w14:textId="6290A0A0" w:rsidR="0004663B" w:rsidRPr="005B52EE" w:rsidRDefault="006B5595"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E970E0" w:rsidRPr="005B52EE">
              <w:rPr>
                <w:rFonts w:ascii="仿宋_GB2312" w:hint="eastAsia"/>
                <w:sz w:val="21"/>
                <w:szCs w:val="21"/>
                <w:lang w:eastAsia="zh-CN"/>
              </w:rPr>
              <w:t>了</w:t>
            </w:r>
            <w:r w:rsidRPr="005B52EE">
              <w:rPr>
                <w:rFonts w:ascii="仿宋_GB2312" w:hint="eastAsia"/>
                <w:sz w:val="21"/>
                <w:szCs w:val="21"/>
                <w:lang w:eastAsia="zh-CN"/>
              </w:rPr>
              <w:t>集团</w:t>
            </w:r>
            <w:r w:rsidR="00FB2CE4">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w:t>
            </w:r>
            <w:r w:rsidR="00E970E0" w:rsidRPr="005B52EE">
              <w:rPr>
                <w:rFonts w:ascii="仿宋_GB2312" w:hint="eastAsia"/>
                <w:sz w:val="21"/>
                <w:szCs w:val="21"/>
                <w:lang w:eastAsia="zh-CN"/>
              </w:rPr>
              <w:t>的、针对已</w:t>
            </w:r>
            <w:r w:rsidRPr="005B52EE">
              <w:rPr>
                <w:rFonts w:ascii="仿宋_GB2312" w:hint="eastAsia"/>
                <w:sz w:val="21"/>
                <w:szCs w:val="21"/>
                <w:lang w:eastAsia="zh-CN"/>
              </w:rPr>
              <w:t>确认交易</w:t>
            </w:r>
            <w:r w:rsidR="00E970E0" w:rsidRPr="005B52EE">
              <w:rPr>
                <w:rFonts w:ascii="仿宋_GB2312" w:hint="eastAsia"/>
                <w:sz w:val="21"/>
                <w:szCs w:val="21"/>
                <w:lang w:eastAsia="zh-CN"/>
              </w:rPr>
              <w:t>类别</w:t>
            </w:r>
            <w:r w:rsidRPr="005B52EE">
              <w:rPr>
                <w:rFonts w:ascii="仿宋_GB2312" w:hint="eastAsia"/>
                <w:sz w:val="21"/>
                <w:szCs w:val="21"/>
                <w:lang w:eastAsia="zh-CN"/>
              </w:rPr>
              <w:t>、</w:t>
            </w:r>
            <w:r w:rsidR="00520F89" w:rsidRPr="005B52EE">
              <w:rPr>
                <w:rFonts w:ascii="仿宋_GB2312" w:hint="eastAsia"/>
                <w:sz w:val="21"/>
                <w:szCs w:val="21"/>
                <w:lang w:eastAsia="zh-CN"/>
              </w:rPr>
              <w:t>账户</w:t>
            </w:r>
            <w:r w:rsidRPr="005B52EE">
              <w:rPr>
                <w:rFonts w:ascii="仿宋_GB2312" w:hint="eastAsia"/>
                <w:sz w:val="21"/>
                <w:szCs w:val="21"/>
                <w:lang w:eastAsia="zh-CN"/>
              </w:rPr>
              <w:t>余额</w:t>
            </w:r>
            <w:r w:rsidR="00E970E0" w:rsidRPr="005B52EE">
              <w:rPr>
                <w:rFonts w:ascii="仿宋_GB2312" w:hint="eastAsia"/>
                <w:sz w:val="21"/>
                <w:szCs w:val="21"/>
                <w:lang w:eastAsia="zh-CN"/>
              </w:rPr>
              <w:t>和</w:t>
            </w:r>
            <w:r w:rsidRPr="005B52EE">
              <w:rPr>
                <w:rFonts w:ascii="仿宋_GB2312" w:hint="eastAsia"/>
                <w:sz w:val="21"/>
                <w:szCs w:val="21"/>
                <w:lang w:eastAsia="zh-CN"/>
              </w:rPr>
              <w:t>披露的审计程序？</w:t>
            </w:r>
          </w:p>
        </w:tc>
        <w:tc>
          <w:tcPr>
            <w:tcW w:w="4195" w:type="dxa"/>
            <w:shd w:val="clear" w:color="auto" w:fill="auto"/>
          </w:tcPr>
          <w:p w14:paraId="178B4E93" w14:textId="77777777" w:rsidR="00724BCF"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31"/>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2"/>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否</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3"/>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不适用</w:t>
            </w:r>
            <w:r w:rsidR="00724BCF" w:rsidRPr="005B52EE">
              <w:rPr>
                <w:rFonts w:ascii="仿宋_GB2312" w:eastAsia="仿宋_GB2312" w:hint="eastAsia"/>
                <w:color w:val="000000" w:themeColor="text1"/>
                <w:sz w:val="21"/>
                <w:szCs w:val="21"/>
                <w:lang w:eastAsia="zh-CN"/>
              </w:rPr>
              <w:t xml:space="preserve"> </w:t>
            </w:r>
          </w:p>
          <w:p w14:paraId="565210CD" w14:textId="77777777" w:rsidR="00724BCF" w:rsidRPr="005B52EE" w:rsidRDefault="006B5595"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7E0177" w:rsidRPr="005B52EE" w14:paraId="4D9423C8" w14:textId="77777777" w:rsidTr="00414379">
        <w:tc>
          <w:tcPr>
            <w:tcW w:w="9265" w:type="dxa"/>
            <w:gridSpan w:val="2"/>
            <w:shd w:val="clear" w:color="auto" w:fill="CCC0D9" w:themeFill="accent4" w:themeFillTint="66"/>
          </w:tcPr>
          <w:p w14:paraId="1ECD85D6" w14:textId="781D2E39" w:rsidR="007E0177" w:rsidRPr="005B52EE" w:rsidRDefault="007E0177" w:rsidP="00414379">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控制测试</w:t>
            </w:r>
          </w:p>
        </w:tc>
      </w:tr>
      <w:tr w:rsidR="007E0177" w:rsidRPr="005B52EE" w14:paraId="5DE34034" w14:textId="77777777" w:rsidTr="00414379">
        <w:tc>
          <w:tcPr>
            <w:tcW w:w="5070" w:type="dxa"/>
            <w:shd w:val="clear" w:color="auto" w:fill="CCC0D9" w:themeFill="accent4" w:themeFillTint="66"/>
          </w:tcPr>
          <w:p w14:paraId="472D7C9C" w14:textId="45551F6F" w:rsidR="007E0177" w:rsidRPr="005B52EE" w:rsidRDefault="007E0177" w:rsidP="00414379">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FB2CE4">
              <w:rPr>
                <w:rFonts w:ascii="仿宋_GB2312" w:hint="eastAsia"/>
                <w:sz w:val="21"/>
                <w:szCs w:val="21"/>
                <w:lang w:eastAsia="zh-CN"/>
              </w:rPr>
              <w:t>注册会计师</w:t>
            </w:r>
            <w:r w:rsidRPr="005B52EE">
              <w:rPr>
                <w:rFonts w:ascii="仿宋_GB2312" w:hint="eastAsia"/>
                <w:sz w:val="21"/>
                <w:szCs w:val="21"/>
                <w:lang w:eastAsia="zh-CN"/>
              </w:rPr>
              <w:t>通过《集团审计指令》要求的</w:t>
            </w:r>
            <w:r>
              <w:rPr>
                <w:rFonts w:ascii="仿宋_GB2312" w:hint="eastAsia"/>
                <w:sz w:val="21"/>
                <w:szCs w:val="21"/>
                <w:lang w:eastAsia="zh-CN"/>
              </w:rPr>
              <w:t>控制测试</w:t>
            </w:r>
            <w:r w:rsidRPr="005B52EE">
              <w:rPr>
                <w:rFonts w:ascii="仿宋_GB2312" w:hint="eastAsia"/>
                <w:sz w:val="21"/>
                <w:szCs w:val="21"/>
                <w:lang w:eastAsia="zh-CN"/>
              </w:rPr>
              <w:t>？</w:t>
            </w:r>
          </w:p>
        </w:tc>
        <w:tc>
          <w:tcPr>
            <w:tcW w:w="4195" w:type="dxa"/>
            <w:shd w:val="clear" w:color="auto" w:fill="auto"/>
          </w:tcPr>
          <w:p w14:paraId="3712350E" w14:textId="77777777" w:rsidR="007E0177"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983302533"/>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20035410"/>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78722215"/>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不适用 </w:t>
            </w:r>
          </w:p>
          <w:p w14:paraId="508A1F65" w14:textId="77777777" w:rsidR="007E0177" w:rsidRPr="005B52EE" w:rsidRDefault="007E0177"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7E0177" w:rsidRPr="005B52EE" w14:paraId="2F0FC787" w14:textId="77777777" w:rsidTr="00414379">
        <w:tc>
          <w:tcPr>
            <w:tcW w:w="9265" w:type="dxa"/>
            <w:gridSpan w:val="2"/>
            <w:shd w:val="clear" w:color="auto" w:fill="CCC0D9" w:themeFill="accent4" w:themeFillTint="66"/>
          </w:tcPr>
          <w:p w14:paraId="24997AFB" w14:textId="43F296DA" w:rsidR="007E0177" w:rsidRPr="005B52EE" w:rsidRDefault="007E0177" w:rsidP="00414379">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内部交易和账户余额</w:t>
            </w:r>
          </w:p>
        </w:tc>
      </w:tr>
      <w:tr w:rsidR="007E0177" w:rsidRPr="005B52EE" w14:paraId="15480338" w14:textId="77777777" w:rsidTr="00414379">
        <w:tc>
          <w:tcPr>
            <w:tcW w:w="5070" w:type="dxa"/>
            <w:shd w:val="clear" w:color="auto" w:fill="CCC0D9" w:themeFill="accent4" w:themeFillTint="66"/>
          </w:tcPr>
          <w:p w14:paraId="0B663F71" w14:textId="0D6989B6" w:rsidR="007E0177" w:rsidRPr="005B52EE" w:rsidRDefault="007E0177" w:rsidP="00414379">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FB2CE4">
              <w:rPr>
                <w:rFonts w:ascii="仿宋_GB2312" w:hint="eastAsia"/>
                <w:sz w:val="21"/>
                <w:szCs w:val="21"/>
                <w:lang w:eastAsia="zh-CN"/>
              </w:rPr>
              <w:t>注册会计师</w:t>
            </w:r>
            <w:r w:rsidRPr="005B52EE">
              <w:rPr>
                <w:rFonts w:ascii="仿宋_GB2312" w:hint="eastAsia"/>
                <w:sz w:val="21"/>
                <w:szCs w:val="21"/>
                <w:lang w:eastAsia="zh-CN"/>
              </w:rPr>
              <w:t>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195" w:type="dxa"/>
            <w:shd w:val="clear" w:color="auto" w:fill="auto"/>
          </w:tcPr>
          <w:p w14:paraId="6C9C8AC5" w14:textId="77777777" w:rsidR="007E0177"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2023309840"/>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53635788"/>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33275775"/>
              </w:sdtPr>
              <w:sdtEndPr/>
              <w:sdtContent>
                <w:r w:rsidR="007E0177" w:rsidRPr="005B52EE">
                  <w:rPr>
                    <w:rFonts w:ascii="Segoe UI Symbol" w:eastAsia="仿宋_GB2312" w:hAnsi="Segoe UI Symbol" w:cs="Segoe UI Symbol"/>
                    <w:color w:val="000000" w:themeColor="text1"/>
                    <w:sz w:val="21"/>
                    <w:szCs w:val="21"/>
                    <w:lang w:eastAsia="zh-CN"/>
                  </w:rPr>
                  <w:t>☐</w:t>
                </w:r>
              </w:sdtContent>
            </w:sdt>
            <w:r w:rsidR="007E0177" w:rsidRPr="005B52EE">
              <w:rPr>
                <w:rFonts w:ascii="仿宋_GB2312" w:eastAsia="仿宋_GB2312" w:hint="eastAsia"/>
                <w:color w:val="000000" w:themeColor="text1"/>
                <w:sz w:val="21"/>
                <w:szCs w:val="21"/>
                <w:lang w:eastAsia="zh-CN"/>
              </w:rPr>
              <w:t xml:space="preserve"> 不适用 </w:t>
            </w:r>
          </w:p>
          <w:p w14:paraId="4C8494A9" w14:textId="77777777" w:rsidR="007E0177" w:rsidRPr="005B52EE" w:rsidRDefault="007E0177"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724BCF" w:rsidRPr="005B52EE" w14:paraId="151E07CB" w14:textId="77777777" w:rsidTr="00097F6D">
        <w:tc>
          <w:tcPr>
            <w:tcW w:w="9265" w:type="dxa"/>
            <w:gridSpan w:val="2"/>
            <w:shd w:val="clear" w:color="auto" w:fill="CCC0D9" w:themeFill="accent4" w:themeFillTint="66"/>
          </w:tcPr>
          <w:p w14:paraId="415280A5" w14:textId="14B8D4D9" w:rsidR="00724BCF" w:rsidRPr="005B52EE" w:rsidRDefault="00E970E0" w:rsidP="009921F7">
            <w:pPr>
              <w:pStyle w:val="31"/>
              <w:keepNext w:val="0"/>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调整财务报告</w:t>
            </w:r>
            <w:r w:rsidR="00520F89" w:rsidRPr="005B52EE">
              <w:rPr>
                <w:rFonts w:ascii="仿宋_GB2312" w:hint="eastAsia"/>
                <w:b/>
                <w:sz w:val="21"/>
                <w:szCs w:val="21"/>
                <w:lang w:eastAsia="zh-CN"/>
              </w:rPr>
              <w:t>编制基础</w:t>
            </w:r>
            <w:r w:rsidRPr="005B52EE">
              <w:rPr>
                <w:rFonts w:ascii="仿宋_GB2312" w:hint="eastAsia"/>
                <w:b/>
                <w:sz w:val="21"/>
                <w:szCs w:val="21"/>
                <w:lang w:eastAsia="zh-CN"/>
              </w:rPr>
              <w:t>或会计政策中的差异</w:t>
            </w:r>
          </w:p>
        </w:tc>
      </w:tr>
      <w:tr w:rsidR="00724BCF" w:rsidRPr="005B52EE" w14:paraId="705151F0" w14:textId="77777777" w:rsidTr="00F31B9C">
        <w:tc>
          <w:tcPr>
            <w:tcW w:w="5070" w:type="dxa"/>
            <w:shd w:val="clear" w:color="auto" w:fill="CCC0D9" w:themeFill="accent4" w:themeFillTint="66"/>
          </w:tcPr>
          <w:p w14:paraId="3C1DC605" w14:textId="47D6522F" w:rsidR="0004663B" w:rsidRPr="005B52EE" w:rsidRDefault="006B5595"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w:t>
            </w:r>
            <w:r w:rsidR="00E970E0" w:rsidRPr="005B52EE">
              <w:rPr>
                <w:rFonts w:ascii="仿宋_GB2312" w:hint="eastAsia"/>
                <w:sz w:val="21"/>
                <w:szCs w:val="21"/>
                <w:lang w:eastAsia="zh-CN"/>
              </w:rPr>
              <w:t>了针对将组成部分财务信息按照适用的集团</w:t>
            </w:r>
            <w:r w:rsidR="00520F89" w:rsidRPr="005B52EE">
              <w:rPr>
                <w:rFonts w:ascii="仿宋_GB2312" w:hint="eastAsia"/>
                <w:sz w:val="21"/>
                <w:szCs w:val="21"/>
                <w:lang w:eastAsia="zh-CN"/>
              </w:rPr>
              <w:t>财务报告编制基础</w:t>
            </w:r>
            <w:r w:rsidR="00E970E0" w:rsidRPr="005B52EE">
              <w:rPr>
                <w:rFonts w:ascii="仿宋_GB2312" w:hint="eastAsia"/>
                <w:sz w:val="21"/>
                <w:szCs w:val="21"/>
                <w:lang w:eastAsia="zh-CN"/>
              </w:rPr>
              <w:t>和选定的会计政策进行转换的</w:t>
            </w:r>
            <w:r w:rsidRPr="005B52EE">
              <w:rPr>
                <w:rFonts w:ascii="仿宋_GB2312" w:hint="eastAsia"/>
                <w:sz w:val="21"/>
                <w:szCs w:val="21"/>
                <w:lang w:eastAsia="zh-CN"/>
              </w:rPr>
              <w:t>审计程序？</w:t>
            </w:r>
          </w:p>
        </w:tc>
        <w:tc>
          <w:tcPr>
            <w:tcW w:w="4195" w:type="dxa"/>
            <w:shd w:val="clear" w:color="auto" w:fill="auto"/>
          </w:tcPr>
          <w:p w14:paraId="5D428E66" w14:textId="77777777" w:rsidR="00724BCF"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34"/>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是</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5"/>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否</w:t>
            </w:r>
            <w:r w:rsidR="00724BCF"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836"/>
              </w:sdtPr>
              <w:sdtEndPr/>
              <w:sdtContent>
                <w:r w:rsidR="00724BCF" w:rsidRPr="005B52EE">
                  <w:rPr>
                    <w:rFonts w:ascii="Segoe UI Symbol" w:eastAsia="仿宋_GB2312" w:hAnsi="Segoe UI Symbol" w:cs="Segoe UI Symbol"/>
                    <w:color w:val="000000" w:themeColor="text1"/>
                    <w:sz w:val="21"/>
                    <w:szCs w:val="21"/>
                    <w:lang w:eastAsia="zh-CN"/>
                  </w:rPr>
                  <w:t>☐</w:t>
                </w:r>
              </w:sdtContent>
            </w:sdt>
            <w:r w:rsidR="00724BCF" w:rsidRPr="005B52EE">
              <w:rPr>
                <w:rFonts w:ascii="仿宋_GB2312" w:eastAsia="仿宋_GB2312" w:hint="eastAsia"/>
                <w:color w:val="000000" w:themeColor="text1"/>
                <w:sz w:val="21"/>
                <w:szCs w:val="21"/>
                <w:lang w:eastAsia="zh-CN"/>
              </w:rPr>
              <w:t xml:space="preserve"> </w:t>
            </w:r>
            <w:r w:rsidR="006B5595" w:rsidRPr="005B52EE">
              <w:rPr>
                <w:rFonts w:ascii="仿宋_GB2312" w:eastAsia="仿宋_GB2312" w:hint="eastAsia"/>
                <w:color w:val="000000" w:themeColor="text1"/>
                <w:sz w:val="21"/>
                <w:szCs w:val="21"/>
                <w:lang w:eastAsia="zh-CN"/>
              </w:rPr>
              <w:t>不适用</w:t>
            </w:r>
            <w:r w:rsidR="00724BCF" w:rsidRPr="005B52EE">
              <w:rPr>
                <w:rFonts w:ascii="仿宋_GB2312" w:eastAsia="仿宋_GB2312" w:hint="eastAsia"/>
                <w:color w:val="000000" w:themeColor="text1"/>
                <w:sz w:val="21"/>
                <w:szCs w:val="21"/>
                <w:lang w:eastAsia="zh-CN"/>
              </w:rPr>
              <w:t xml:space="preserve">  </w:t>
            </w:r>
          </w:p>
          <w:p w14:paraId="5D5DBE10" w14:textId="77777777" w:rsidR="00724BCF" w:rsidRPr="005B52EE" w:rsidRDefault="006B5595"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w:t>
            </w:r>
            <w:r w:rsidR="005C58AD" w:rsidRPr="005B52EE">
              <w:rPr>
                <w:rFonts w:ascii="仿宋_GB2312" w:eastAsia="仿宋_GB2312" w:hint="eastAsia"/>
                <w:color w:val="FF0000"/>
                <w:sz w:val="21"/>
                <w:szCs w:val="21"/>
                <w:lang w:eastAsia="zh-CN"/>
              </w:rPr>
              <w:t>下方</w:t>
            </w:r>
            <w:r w:rsidRPr="005B52EE">
              <w:rPr>
                <w:rFonts w:ascii="仿宋_GB2312" w:eastAsia="仿宋_GB2312" w:hint="eastAsia"/>
                <w:color w:val="FF0000"/>
                <w:sz w:val="21"/>
                <w:szCs w:val="21"/>
                <w:lang w:eastAsia="zh-CN"/>
              </w:rPr>
              <w:t>“</w:t>
            </w:r>
            <w:r w:rsidR="005C58AD" w:rsidRPr="005B52EE">
              <w:rPr>
                <w:rFonts w:ascii="仿宋_GB2312" w:eastAsia="仿宋_GB2312" w:hint="eastAsia"/>
                <w:color w:val="FF0000"/>
                <w:sz w:val="21"/>
                <w:szCs w:val="21"/>
                <w:lang w:eastAsia="zh-CN"/>
              </w:rPr>
              <w:t>工作底稿复核概要</w:t>
            </w:r>
            <w:r w:rsidRPr="005B52EE">
              <w:rPr>
                <w:rFonts w:ascii="仿宋_GB2312" w:eastAsia="仿宋_GB2312" w:hint="eastAsia"/>
                <w:color w:val="FF0000"/>
                <w:sz w:val="21"/>
                <w:szCs w:val="21"/>
                <w:lang w:eastAsia="zh-CN"/>
              </w:rPr>
              <w:t>”部分。如果不是，了解并记录原因。</w:t>
            </w:r>
          </w:p>
        </w:tc>
      </w:tr>
    </w:tbl>
    <w:p w14:paraId="7AC15421" w14:textId="77777777" w:rsidR="00724BCF" w:rsidRPr="005B52EE" w:rsidRDefault="00724BCF" w:rsidP="005B52EE">
      <w:pPr>
        <w:snapToGrid w:val="0"/>
        <w:spacing w:beforeLines="50" w:before="120" w:line="300" w:lineRule="auto"/>
        <w:rPr>
          <w:rFonts w:ascii="仿宋_GB2312" w:eastAsia="仿宋_GB2312"/>
          <w:sz w:val="24"/>
          <w:szCs w:val="24"/>
          <w:lang w:eastAsia="zh-CN"/>
        </w:rPr>
      </w:pPr>
    </w:p>
    <w:p w14:paraId="5FBC30EE" w14:textId="77777777" w:rsidR="00743996" w:rsidRPr="005B52EE" w:rsidRDefault="005C58AD"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工作底稿复核概要</w:t>
      </w:r>
    </w:p>
    <w:p w14:paraId="1CA3FB91" w14:textId="785CEF4E" w:rsidR="005C58AD" w:rsidRPr="003F2CFD" w:rsidRDefault="00385160" w:rsidP="003F2CFD">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w:t>
      </w:r>
      <w:r w:rsidR="005C58AD" w:rsidRPr="003F2CFD">
        <w:rPr>
          <w:rFonts w:ascii="Arial Narrow" w:eastAsia="仿宋_GB2312" w:hAnsi="Arial Narrow" w:hint="eastAsia"/>
          <w:sz w:val="24"/>
          <w:szCs w:val="24"/>
          <w:lang w:eastAsia="zh-CN"/>
        </w:rPr>
        <w:t>以上遵守</w:t>
      </w:r>
      <w:r w:rsidR="00D66962" w:rsidRPr="003F2CFD">
        <w:rPr>
          <w:rFonts w:ascii="Arial Narrow" w:eastAsia="仿宋_GB2312" w:hAnsi="Arial Narrow" w:hint="eastAsia"/>
          <w:sz w:val="24"/>
          <w:szCs w:val="24"/>
          <w:lang w:eastAsia="zh-CN"/>
        </w:rPr>
        <w:t>《集团审计指令》</w:t>
      </w:r>
      <w:r w:rsidR="005C58AD" w:rsidRPr="003F2CFD">
        <w:rPr>
          <w:rFonts w:ascii="Arial Narrow" w:eastAsia="仿宋_GB2312" w:hAnsi="Arial Narrow" w:hint="eastAsia"/>
          <w:sz w:val="24"/>
          <w:szCs w:val="24"/>
          <w:lang w:eastAsia="zh-CN"/>
        </w:rPr>
        <w:t>有关事项之外</w:t>
      </w:r>
      <w:r w:rsidRPr="003F2CFD">
        <w:rPr>
          <w:rFonts w:ascii="Arial Narrow" w:eastAsia="仿宋_GB2312" w:hAnsi="Arial Narrow" w:hint="eastAsia"/>
          <w:sz w:val="24"/>
          <w:szCs w:val="24"/>
          <w:lang w:eastAsia="zh-CN"/>
        </w:rPr>
        <w:t>，对</w:t>
      </w:r>
      <w:r w:rsidR="005C58AD" w:rsidRPr="003F2CFD">
        <w:rPr>
          <w:rFonts w:ascii="Arial Narrow" w:eastAsia="仿宋_GB2312" w:hAnsi="Arial Narrow" w:hint="eastAsia"/>
          <w:sz w:val="24"/>
          <w:szCs w:val="24"/>
          <w:lang w:eastAsia="zh-CN"/>
        </w:rPr>
        <w:t>组成部分注册会计师执行工作的高度</w:t>
      </w:r>
      <w:r w:rsidRPr="003F2CFD">
        <w:rPr>
          <w:rFonts w:ascii="Arial Narrow" w:eastAsia="仿宋_GB2312" w:hAnsi="Arial Narrow" w:hint="eastAsia"/>
          <w:sz w:val="24"/>
          <w:szCs w:val="24"/>
          <w:lang w:eastAsia="zh-CN"/>
        </w:rPr>
        <w:t>复核</w:t>
      </w:r>
      <w:r w:rsidR="005C58AD" w:rsidRPr="003F2CFD">
        <w:rPr>
          <w:rFonts w:ascii="Arial Narrow" w:eastAsia="仿宋_GB2312" w:hAnsi="Arial Narrow" w:hint="eastAsia"/>
          <w:sz w:val="24"/>
          <w:szCs w:val="24"/>
          <w:lang w:eastAsia="zh-CN"/>
        </w:rPr>
        <w:t>概要</w:t>
      </w:r>
      <w:r w:rsidRPr="003F2CFD">
        <w:rPr>
          <w:rFonts w:ascii="Arial Narrow" w:eastAsia="仿宋_GB2312" w:hAnsi="Arial Narrow" w:hint="eastAsia"/>
          <w:sz w:val="24"/>
          <w:szCs w:val="24"/>
          <w:lang w:eastAsia="zh-CN"/>
        </w:rPr>
        <w:t>如下</w:t>
      </w:r>
      <w:r w:rsidR="00EA5AAE" w:rsidRPr="003F2CFD">
        <w:rPr>
          <w:rFonts w:ascii="Arial Narrow" w:eastAsia="仿宋_GB2312" w:hAnsi="Arial Narrow" w:hint="eastAsia"/>
          <w:sz w:val="24"/>
          <w:szCs w:val="24"/>
          <w:lang w:eastAsia="zh-CN"/>
        </w:rPr>
        <w:t>：</w:t>
      </w:r>
    </w:p>
    <w:tbl>
      <w:tblPr>
        <w:tblStyle w:val="ab"/>
        <w:tblW w:w="9265" w:type="dxa"/>
        <w:tblLook w:val="04A0" w:firstRow="1" w:lastRow="0" w:firstColumn="1" w:lastColumn="0" w:noHBand="0" w:noVBand="1"/>
      </w:tblPr>
      <w:tblGrid>
        <w:gridCol w:w="2093"/>
        <w:gridCol w:w="7172"/>
      </w:tblGrid>
      <w:tr w:rsidR="007E0177" w:rsidRPr="005B52EE" w14:paraId="355ED937" w14:textId="77777777" w:rsidTr="00414379">
        <w:trPr>
          <w:trHeight w:val="800"/>
        </w:trPr>
        <w:tc>
          <w:tcPr>
            <w:tcW w:w="2093" w:type="dxa"/>
            <w:shd w:val="clear" w:color="auto" w:fill="CCC0D9" w:themeFill="accent4" w:themeFillTint="66"/>
          </w:tcPr>
          <w:p w14:paraId="19BED744" w14:textId="484B711B" w:rsidR="007E0177" w:rsidRPr="005B52EE" w:rsidRDefault="007E0177" w:rsidP="00414379">
            <w:pPr>
              <w:pStyle w:val="31"/>
              <w:snapToGrid w:val="0"/>
              <w:spacing w:beforeLines="50" w:before="120" w:after="60" w:line="300" w:lineRule="auto"/>
              <w:rPr>
                <w:rFonts w:ascii="仿宋_GB2312"/>
                <w:i/>
                <w:color w:val="FF0000"/>
                <w:sz w:val="21"/>
                <w:szCs w:val="21"/>
                <w:lang w:eastAsia="zh-CN"/>
              </w:rPr>
            </w:pPr>
            <w:r w:rsidRPr="007E0177">
              <w:rPr>
                <w:rFonts w:ascii="仿宋_GB2312" w:hint="eastAsia"/>
                <w:color w:val="FF0000"/>
                <w:sz w:val="21"/>
                <w:szCs w:val="21"/>
                <w:lang w:eastAsia="zh-CN"/>
              </w:rPr>
              <w:lastRenderedPageBreak/>
              <w:t>信息技术(IT)</w:t>
            </w:r>
            <w:r w:rsidR="00CF6273">
              <w:rPr>
                <w:rFonts w:ascii="仿宋_GB2312" w:hint="eastAsia"/>
                <w:color w:val="FF0000"/>
                <w:sz w:val="21"/>
                <w:szCs w:val="21"/>
                <w:lang w:eastAsia="zh-CN"/>
              </w:rPr>
              <w:t>环境</w:t>
            </w:r>
            <w:r w:rsidRPr="007E0177">
              <w:rPr>
                <w:rFonts w:ascii="仿宋_GB2312" w:hint="eastAsia"/>
                <w:color w:val="FF0000"/>
                <w:sz w:val="21"/>
                <w:szCs w:val="21"/>
                <w:lang w:eastAsia="zh-CN"/>
              </w:rPr>
              <w:t>和IT一般控制</w:t>
            </w:r>
          </w:p>
        </w:tc>
        <w:tc>
          <w:tcPr>
            <w:tcW w:w="7172" w:type="dxa"/>
            <w:shd w:val="clear" w:color="auto" w:fill="auto"/>
          </w:tcPr>
          <w:p w14:paraId="223684CC" w14:textId="113EE550" w:rsidR="007E0177" w:rsidRPr="007E0177" w:rsidRDefault="007E0177" w:rsidP="00414379">
            <w:pPr>
              <w:pStyle w:val="31"/>
              <w:snapToGrid w:val="0"/>
              <w:spacing w:beforeLines="50" w:before="120" w:after="60" w:line="300" w:lineRule="auto"/>
              <w:rPr>
                <w:rFonts w:ascii="仿宋_GB2312"/>
                <w:bCs w:val="0"/>
                <w:sz w:val="21"/>
                <w:szCs w:val="21"/>
                <w:lang w:eastAsia="zh-CN"/>
              </w:rPr>
            </w:pPr>
            <w:r>
              <w:rPr>
                <w:rFonts w:ascii="仿宋_GB2312" w:hint="eastAsia"/>
                <w:bCs w:val="0"/>
                <w:sz w:val="21"/>
                <w:szCs w:val="21"/>
                <w:lang w:eastAsia="zh-CN"/>
              </w:rPr>
              <w:t>概述</w:t>
            </w:r>
            <w:r w:rsidR="002E5B38">
              <w:rPr>
                <w:rFonts w:ascii="仿宋_GB2312" w:hint="eastAsia"/>
                <w:bCs w:val="0"/>
                <w:sz w:val="21"/>
                <w:szCs w:val="21"/>
                <w:lang w:eastAsia="zh-CN"/>
              </w:rPr>
              <w:t>组成部分注册会计师为</w:t>
            </w:r>
            <w:r w:rsidR="00482F5A">
              <w:rPr>
                <w:rFonts w:ascii="仿宋_GB2312" w:hint="eastAsia"/>
                <w:bCs w:val="0"/>
                <w:sz w:val="21"/>
                <w:szCs w:val="21"/>
                <w:lang w:eastAsia="zh-CN"/>
              </w:rPr>
              <w:t>了解</w:t>
            </w:r>
            <w:r w:rsidR="002E5B38">
              <w:rPr>
                <w:rFonts w:ascii="仿宋_GB2312" w:hint="eastAsia"/>
                <w:bCs w:val="0"/>
                <w:sz w:val="21"/>
                <w:szCs w:val="21"/>
                <w:lang w:eastAsia="zh-CN"/>
              </w:rPr>
              <w:t>组成部分的信息技术</w:t>
            </w:r>
            <w:r w:rsidR="00CF6273">
              <w:rPr>
                <w:rFonts w:ascii="仿宋_GB2312" w:hint="eastAsia"/>
                <w:bCs w:val="0"/>
                <w:sz w:val="21"/>
                <w:szCs w:val="21"/>
                <w:lang w:eastAsia="zh-CN"/>
              </w:rPr>
              <w:t>环境</w:t>
            </w:r>
            <w:r w:rsidR="002E5B38">
              <w:rPr>
                <w:rFonts w:ascii="仿宋_GB2312" w:hint="eastAsia"/>
                <w:bCs w:val="0"/>
                <w:sz w:val="21"/>
                <w:szCs w:val="21"/>
                <w:lang w:eastAsia="zh-CN"/>
              </w:rPr>
              <w:t>和信息技术一般控制（包括相关信息技术一般控制的设计和执行）</w:t>
            </w:r>
            <w:r w:rsidR="00482F5A">
              <w:rPr>
                <w:rFonts w:ascii="仿宋_GB2312" w:hint="eastAsia"/>
                <w:bCs w:val="0"/>
                <w:sz w:val="21"/>
                <w:szCs w:val="21"/>
                <w:lang w:eastAsia="zh-CN"/>
              </w:rPr>
              <w:t>执行工作的复核情况</w:t>
            </w:r>
            <w:r>
              <w:rPr>
                <w:rFonts w:ascii="仿宋_GB2312" w:hint="eastAsia"/>
                <w:bCs w:val="0"/>
                <w:sz w:val="21"/>
                <w:szCs w:val="21"/>
                <w:lang w:eastAsia="zh-CN"/>
              </w:rPr>
              <w:t>，</w:t>
            </w:r>
            <w:r w:rsidRPr="007E0177">
              <w:rPr>
                <w:rFonts w:ascii="仿宋_GB2312" w:hint="eastAsia"/>
                <w:bCs w:val="0"/>
                <w:sz w:val="21"/>
                <w:szCs w:val="21"/>
                <w:lang w:eastAsia="zh-CN"/>
              </w:rPr>
              <w:t>除非</w:t>
            </w:r>
            <w:r>
              <w:rPr>
                <w:rFonts w:ascii="仿宋_GB2312" w:hint="eastAsia"/>
                <w:bCs w:val="0"/>
                <w:sz w:val="21"/>
                <w:szCs w:val="21"/>
                <w:lang w:eastAsia="zh-CN"/>
              </w:rPr>
              <w:t>根据</w:t>
            </w:r>
            <w:r w:rsidRPr="007E0177">
              <w:rPr>
                <w:rFonts w:ascii="仿宋_GB2312" w:hint="eastAsia"/>
                <w:bCs w:val="0"/>
                <w:sz w:val="21"/>
                <w:szCs w:val="21"/>
                <w:lang w:eastAsia="zh-CN"/>
              </w:rPr>
              <w:t>《集团审计指令》</w:t>
            </w:r>
            <w:r>
              <w:rPr>
                <w:rFonts w:ascii="仿宋_GB2312" w:hint="eastAsia"/>
                <w:bCs w:val="0"/>
                <w:sz w:val="21"/>
                <w:szCs w:val="21"/>
                <w:lang w:eastAsia="zh-CN"/>
              </w:rPr>
              <w:t>无需执行上述工作</w:t>
            </w:r>
            <w:r w:rsidRPr="007E0177">
              <w:rPr>
                <w:rFonts w:ascii="仿宋_GB2312" w:hint="eastAsia"/>
                <w:bCs w:val="0"/>
                <w:sz w:val="21"/>
                <w:szCs w:val="21"/>
                <w:lang w:eastAsia="zh-CN"/>
              </w:rPr>
              <w:t>。</w:t>
            </w:r>
          </w:p>
          <w:p w14:paraId="513F2168" w14:textId="03CB1D7A" w:rsidR="007E0177" w:rsidRPr="005B52EE" w:rsidRDefault="007E0177"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7DF183EB" w14:textId="77777777" w:rsidR="007E0177" w:rsidRPr="005B52EE" w:rsidRDefault="007E0177"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5C58AD" w:rsidRPr="005B52EE" w14:paraId="02A31E66" w14:textId="77777777" w:rsidTr="00707F7C">
        <w:trPr>
          <w:trHeight w:val="800"/>
        </w:trPr>
        <w:tc>
          <w:tcPr>
            <w:tcW w:w="2093" w:type="dxa"/>
            <w:shd w:val="clear" w:color="auto" w:fill="CCC0D9" w:themeFill="accent4" w:themeFillTint="66"/>
          </w:tcPr>
          <w:p w14:paraId="71A5D302" w14:textId="77777777" w:rsidR="005C58AD"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019CE420" w14:textId="77777777" w:rsidR="005C58AD" w:rsidRPr="005B52EE" w:rsidRDefault="00707F7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7AE83E6B" w14:textId="77777777" w:rsidR="005C58AD"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3AAF81D0" w14:textId="34EFF2FF" w:rsidR="00707F7C" w:rsidRPr="005B52EE" w:rsidRDefault="00707F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w:t>
            </w:r>
            <w:r w:rsidR="001D3C49" w:rsidRPr="005B52EE">
              <w:rPr>
                <w:rFonts w:ascii="仿宋_GB2312" w:eastAsia="仿宋_GB2312" w:hint="eastAsia"/>
                <w:color w:val="FF0000"/>
                <w:sz w:val="21"/>
                <w:szCs w:val="21"/>
                <w:lang w:eastAsia="zh-CN"/>
              </w:rPr>
              <w:t>对</w:t>
            </w:r>
            <w:r w:rsidRPr="005B52EE">
              <w:rPr>
                <w:rFonts w:ascii="仿宋_GB2312" w:eastAsia="仿宋_GB2312" w:hint="eastAsia"/>
                <w:color w:val="FF0000"/>
                <w:sz w:val="21"/>
                <w:szCs w:val="21"/>
                <w:lang w:eastAsia="zh-CN"/>
              </w:rPr>
              <w:t>组成部分注册会计师执行工作</w:t>
            </w:r>
            <w:r w:rsidR="001D3C49" w:rsidRPr="005B52EE">
              <w:rPr>
                <w:rFonts w:ascii="仿宋_GB2312" w:eastAsia="仿宋_GB2312" w:hint="eastAsia"/>
                <w:color w:val="FF0000"/>
                <w:sz w:val="21"/>
                <w:szCs w:val="21"/>
                <w:lang w:eastAsia="zh-CN"/>
              </w:rPr>
              <w:t>的复核情况</w:t>
            </w:r>
            <w:r w:rsidRPr="005B52EE">
              <w:rPr>
                <w:rFonts w:ascii="仿宋_GB2312" w:eastAsia="仿宋_GB2312" w:hint="eastAsia"/>
                <w:color w:val="FF0000"/>
                <w:sz w:val="21"/>
                <w:szCs w:val="21"/>
                <w:lang w:eastAsia="zh-CN"/>
              </w:rPr>
              <w:t>，可能包括</w:t>
            </w:r>
            <w:r w:rsidR="001D3C49" w:rsidRPr="005B52EE">
              <w:rPr>
                <w:rFonts w:ascii="仿宋_GB2312" w:eastAsia="仿宋_GB2312" w:hint="eastAsia"/>
                <w:color w:val="FF0000"/>
                <w:sz w:val="21"/>
                <w:szCs w:val="21"/>
                <w:lang w:eastAsia="zh-CN"/>
              </w:rPr>
              <w:t>对细节测试或实质性分析程序的</w:t>
            </w:r>
            <w:r w:rsidRPr="005B52EE">
              <w:rPr>
                <w:rFonts w:ascii="仿宋_GB2312" w:eastAsia="仿宋_GB2312" w:hint="eastAsia"/>
                <w:color w:val="FF0000"/>
                <w:sz w:val="21"/>
                <w:szCs w:val="21"/>
                <w:lang w:eastAsia="zh-CN"/>
              </w:rPr>
              <w:t>性质、时间安排和范围</w:t>
            </w:r>
            <w:r w:rsidR="001D3C49" w:rsidRPr="005B52EE">
              <w:rPr>
                <w:rFonts w:ascii="仿宋_GB2312" w:eastAsia="仿宋_GB2312" w:hint="eastAsia"/>
                <w:color w:val="FF0000"/>
                <w:sz w:val="21"/>
                <w:szCs w:val="21"/>
                <w:lang w:eastAsia="zh-CN"/>
              </w:rPr>
              <w:t>及其相关</w:t>
            </w:r>
            <w:r w:rsidRPr="005B52EE">
              <w:rPr>
                <w:rFonts w:ascii="仿宋_GB2312" w:eastAsia="仿宋_GB2312" w:hint="eastAsia"/>
                <w:color w:val="FF0000"/>
                <w:sz w:val="21"/>
                <w:szCs w:val="21"/>
                <w:lang w:eastAsia="zh-CN"/>
              </w:rPr>
              <w:t>结果</w:t>
            </w:r>
            <w:r w:rsidR="001D3C49" w:rsidRPr="005B52EE">
              <w:rPr>
                <w:rFonts w:ascii="仿宋_GB2312" w:eastAsia="仿宋_GB2312" w:hint="eastAsia"/>
                <w:color w:val="FF0000"/>
                <w:sz w:val="21"/>
                <w:szCs w:val="21"/>
                <w:lang w:eastAsia="zh-CN"/>
              </w:rPr>
              <w:t>的概述</w:t>
            </w:r>
            <w:r w:rsidRPr="005B52EE">
              <w:rPr>
                <w:rFonts w:ascii="仿宋_GB2312" w:eastAsia="仿宋_GB2312" w:hint="eastAsia"/>
                <w:color w:val="FF0000"/>
                <w:sz w:val="21"/>
                <w:szCs w:val="21"/>
                <w:lang w:eastAsia="zh-CN"/>
              </w:rPr>
              <w:t>。</w:t>
            </w:r>
          </w:p>
          <w:p w14:paraId="7A13E000" w14:textId="77777777" w:rsidR="005C58AD"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67855F3A" w14:textId="77777777" w:rsidR="005C58AD" w:rsidRPr="005B52EE" w:rsidRDefault="00707F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w:t>
            </w:r>
            <w:r w:rsidR="001D3C49" w:rsidRPr="005B52EE">
              <w:rPr>
                <w:rFonts w:ascii="仿宋_GB2312" w:eastAsia="仿宋_GB2312" w:hint="eastAsia"/>
                <w:color w:val="FF0000"/>
                <w:sz w:val="21"/>
                <w:szCs w:val="21"/>
                <w:lang w:eastAsia="zh-CN"/>
              </w:rPr>
              <w:t>对</w:t>
            </w:r>
            <w:r w:rsidRPr="005B52EE">
              <w:rPr>
                <w:rFonts w:ascii="仿宋_GB2312" w:eastAsia="仿宋_GB2312" w:hint="eastAsia"/>
                <w:color w:val="FF0000"/>
                <w:sz w:val="21"/>
                <w:szCs w:val="21"/>
                <w:lang w:eastAsia="zh-CN"/>
              </w:rPr>
              <w:t>组成部分注册会计师执行工作</w:t>
            </w:r>
            <w:r w:rsidR="001D3C49" w:rsidRPr="005B52EE">
              <w:rPr>
                <w:rFonts w:ascii="仿宋_GB2312" w:eastAsia="仿宋_GB2312" w:hint="eastAsia"/>
                <w:color w:val="FF0000"/>
                <w:sz w:val="21"/>
                <w:szCs w:val="21"/>
                <w:lang w:eastAsia="zh-CN"/>
              </w:rPr>
              <w:t>的复核情况</w:t>
            </w:r>
            <w:r w:rsidRPr="005B52EE">
              <w:rPr>
                <w:rFonts w:ascii="仿宋_GB2312" w:eastAsia="仿宋_GB2312" w:hint="eastAsia"/>
                <w:color w:val="FF0000"/>
                <w:sz w:val="21"/>
                <w:szCs w:val="21"/>
                <w:lang w:eastAsia="zh-CN"/>
              </w:rPr>
              <w:t>，可能包括</w:t>
            </w:r>
            <w:r w:rsidR="001D3C49" w:rsidRPr="005B52EE">
              <w:rPr>
                <w:rFonts w:ascii="仿宋_GB2312" w:eastAsia="仿宋_GB2312" w:hint="eastAsia"/>
                <w:color w:val="FF0000"/>
                <w:sz w:val="21"/>
                <w:szCs w:val="21"/>
                <w:lang w:eastAsia="zh-CN"/>
              </w:rPr>
              <w:t>对控制测试的</w:t>
            </w:r>
            <w:r w:rsidRPr="005B52EE">
              <w:rPr>
                <w:rFonts w:ascii="仿宋_GB2312" w:eastAsia="仿宋_GB2312" w:hint="eastAsia"/>
                <w:color w:val="FF0000"/>
                <w:sz w:val="21"/>
                <w:szCs w:val="21"/>
                <w:lang w:eastAsia="zh-CN"/>
              </w:rPr>
              <w:t>性质、时间安排和范围</w:t>
            </w:r>
            <w:r w:rsidR="001D3C49" w:rsidRPr="005B52EE">
              <w:rPr>
                <w:rFonts w:ascii="仿宋_GB2312" w:eastAsia="仿宋_GB2312" w:hint="eastAsia"/>
                <w:color w:val="FF0000"/>
                <w:sz w:val="21"/>
                <w:szCs w:val="21"/>
                <w:lang w:eastAsia="zh-CN"/>
              </w:rPr>
              <w:t>及其相关</w:t>
            </w:r>
            <w:r w:rsidRPr="005B52EE">
              <w:rPr>
                <w:rFonts w:ascii="仿宋_GB2312" w:eastAsia="仿宋_GB2312" w:hint="eastAsia"/>
                <w:color w:val="FF0000"/>
                <w:sz w:val="21"/>
                <w:szCs w:val="21"/>
                <w:lang w:eastAsia="zh-CN"/>
              </w:rPr>
              <w:t>结果</w:t>
            </w:r>
            <w:r w:rsidR="001D3C49" w:rsidRPr="005B52EE">
              <w:rPr>
                <w:rFonts w:ascii="仿宋_GB2312" w:eastAsia="仿宋_GB2312" w:hint="eastAsia"/>
                <w:color w:val="FF0000"/>
                <w:sz w:val="21"/>
                <w:szCs w:val="21"/>
                <w:lang w:eastAsia="zh-CN"/>
              </w:rPr>
              <w:t>的概述</w:t>
            </w:r>
            <w:r w:rsidRPr="005B52EE">
              <w:rPr>
                <w:rFonts w:ascii="仿宋_GB2312" w:eastAsia="仿宋_GB2312" w:hint="eastAsia"/>
                <w:color w:val="FF0000"/>
                <w:sz w:val="21"/>
                <w:szCs w:val="21"/>
                <w:lang w:eastAsia="zh-CN"/>
              </w:rPr>
              <w:t>。</w:t>
            </w:r>
          </w:p>
        </w:tc>
      </w:tr>
      <w:tr w:rsidR="00707F7C" w:rsidRPr="005B52EE" w14:paraId="0E08D3FB" w14:textId="77777777" w:rsidTr="00707F7C">
        <w:trPr>
          <w:trHeight w:val="397"/>
        </w:trPr>
        <w:tc>
          <w:tcPr>
            <w:tcW w:w="2093" w:type="dxa"/>
            <w:shd w:val="clear" w:color="auto" w:fill="CCC0D9" w:themeFill="accent4" w:themeFillTint="66"/>
          </w:tcPr>
          <w:p w14:paraId="46D1D8DD" w14:textId="77777777" w:rsidR="00707F7C"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7B797DC3" w14:textId="77777777" w:rsidR="00707F7C" w:rsidRPr="005B52EE" w:rsidRDefault="00707F7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7EDA8CC2"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2156F679" w14:textId="7449FEAB" w:rsidR="009D3C37"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203A4D83"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77BC4DFD" w14:textId="77777777" w:rsidR="00707F7C" w:rsidRPr="005B52EE" w:rsidRDefault="001D3C4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707F7C" w:rsidRPr="005B52EE" w14:paraId="0F83E342" w14:textId="77777777" w:rsidTr="00707F7C">
        <w:trPr>
          <w:trHeight w:val="397"/>
        </w:trPr>
        <w:tc>
          <w:tcPr>
            <w:tcW w:w="2093" w:type="dxa"/>
            <w:shd w:val="clear" w:color="auto" w:fill="CCC0D9" w:themeFill="accent4" w:themeFillTint="66"/>
          </w:tcPr>
          <w:p w14:paraId="03B8FB69" w14:textId="77777777" w:rsidR="00707F7C"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6A919999" w14:textId="77777777" w:rsidR="00707F7C" w:rsidRPr="005B52EE" w:rsidRDefault="00707F7C"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6EBE7419"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1B78C40B" w14:textId="55BBE4C0" w:rsidR="009D3C37" w:rsidRPr="005B52EE" w:rsidRDefault="001D3C49"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03058F46" w14:textId="77777777" w:rsidR="00707F7C" w:rsidRPr="005B52EE" w:rsidRDefault="00707F7C"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07562987" w14:textId="77777777" w:rsidR="00707F7C" w:rsidRPr="005B52EE" w:rsidRDefault="001D3C4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bl>
    <w:p w14:paraId="51B222D3" w14:textId="77777777" w:rsidR="005C58AD" w:rsidRPr="005B52EE" w:rsidRDefault="005C58AD" w:rsidP="005B52EE">
      <w:pPr>
        <w:snapToGrid w:val="0"/>
        <w:spacing w:beforeLines="50" w:before="120" w:line="300" w:lineRule="auto"/>
        <w:rPr>
          <w:rFonts w:ascii="仿宋_GB2312" w:eastAsia="仿宋_GB2312"/>
          <w:sz w:val="24"/>
          <w:szCs w:val="24"/>
          <w:lang w:eastAsia="zh-CN"/>
        </w:rPr>
      </w:pPr>
    </w:p>
    <w:p w14:paraId="18E19B00" w14:textId="77777777" w:rsidR="00743996" w:rsidRPr="005B52EE" w:rsidRDefault="00707F7C"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与组成部分注册会计师</w:t>
      </w:r>
      <w:r w:rsidR="00EA5AAE" w:rsidRPr="005B52EE">
        <w:rPr>
          <w:rFonts w:ascii="仿宋_GB2312" w:hint="eastAsia"/>
          <w:sz w:val="24"/>
          <w:lang w:eastAsia="zh-CN"/>
        </w:rPr>
        <w:t>的</w:t>
      </w:r>
      <w:r w:rsidRPr="005B52EE">
        <w:rPr>
          <w:rFonts w:ascii="仿宋_GB2312" w:hint="eastAsia"/>
          <w:sz w:val="24"/>
          <w:lang w:eastAsia="zh-CN"/>
        </w:rPr>
        <w:t>讨论</w:t>
      </w:r>
    </w:p>
    <w:p w14:paraId="10A03FD2" w14:textId="049442A4" w:rsidR="00743996" w:rsidRPr="003F2CFD" w:rsidRDefault="0007404C"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07404C">
        <w:rPr>
          <w:rFonts w:ascii="Arial Narrow" w:eastAsia="仿宋_GB2312" w:hAnsi="Arial Narrow" w:hint="eastAsia"/>
          <w:sz w:val="24"/>
          <w:szCs w:val="24"/>
          <w:lang w:eastAsia="zh-CN"/>
        </w:rPr>
        <w:t>在</w:t>
      </w:r>
      <w:r>
        <w:rPr>
          <w:rFonts w:ascii="Arial Narrow" w:eastAsia="仿宋_GB2312" w:hAnsi="Arial Narrow" w:hint="eastAsia"/>
          <w:sz w:val="24"/>
          <w:szCs w:val="24"/>
          <w:lang w:eastAsia="zh-CN"/>
        </w:rPr>
        <w:t>复核</w:t>
      </w:r>
      <w:r w:rsidRPr="0007404C">
        <w:rPr>
          <w:rFonts w:ascii="Arial Narrow" w:eastAsia="仿宋_GB2312" w:hAnsi="Arial Narrow" w:hint="eastAsia"/>
          <w:sz w:val="24"/>
          <w:szCs w:val="24"/>
          <w:lang w:eastAsia="zh-CN"/>
        </w:rPr>
        <w:t>组成部分注册会计师的工作底稿期间</w:t>
      </w:r>
      <w:r w:rsidR="00707F7C" w:rsidRPr="003F2CFD">
        <w:rPr>
          <w:rFonts w:ascii="Arial Narrow" w:eastAsia="仿宋_GB2312" w:hAnsi="Arial Narrow" w:hint="eastAsia"/>
          <w:sz w:val="24"/>
          <w:szCs w:val="24"/>
          <w:lang w:eastAsia="zh-CN"/>
        </w:rPr>
        <w:t>与组成部分注册会计师讨论的重要事项</w:t>
      </w:r>
      <w:r w:rsidR="00AD1A99" w:rsidRPr="003F2CFD">
        <w:rPr>
          <w:rFonts w:ascii="Arial Narrow" w:eastAsia="仿宋_GB2312" w:hAnsi="Arial Narrow" w:hint="eastAsia"/>
          <w:sz w:val="24"/>
          <w:szCs w:val="24"/>
          <w:lang w:eastAsia="zh-CN"/>
        </w:rPr>
        <w:t>概述如下</w:t>
      </w:r>
      <w:r w:rsidR="00EA5AAE" w:rsidRPr="003F2CFD">
        <w:rPr>
          <w:rFonts w:ascii="Arial Narrow" w:eastAsia="仿宋_GB2312" w:hAnsi="Arial Narrow" w:hint="eastAsia"/>
          <w:sz w:val="24"/>
          <w:szCs w:val="24"/>
          <w:lang w:eastAsia="zh-CN"/>
        </w:rPr>
        <w:t>：</w:t>
      </w:r>
    </w:p>
    <w:tbl>
      <w:tblPr>
        <w:tblStyle w:val="ab"/>
        <w:tblW w:w="9265" w:type="dxa"/>
        <w:tblLook w:val="04A0" w:firstRow="1" w:lastRow="0" w:firstColumn="1" w:lastColumn="0" w:noHBand="0" w:noVBand="1"/>
      </w:tblPr>
      <w:tblGrid>
        <w:gridCol w:w="3415"/>
        <w:gridCol w:w="5850"/>
      </w:tblGrid>
      <w:tr w:rsidR="00707F7C" w:rsidRPr="005B52EE" w14:paraId="5FEE3050" w14:textId="77777777" w:rsidTr="00097F6D">
        <w:trPr>
          <w:trHeight w:val="800"/>
        </w:trPr>
        <w:tc>
          <w:tcPr>
            <w:tcW w:w="3415" w:type="dxa"/>
            <w:shd w:val="clear" w:color="auto" w:fill="CCC0D9" w:themeFill="accent4" w:themeFillTint="66"/>
          </w:tcPr>
          <w:p w14:paraId="07B7118D" w14:textId="77777777" w:rsidR="00707F7C" w:rsidRPr="005B52EE" w:rsidRDefault="00707F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讨论对象</w:t>
            </w:r>
          </w:p>
        </w:tc>
        <w:tc>
          <w:tcPr>
            <w:tcW w:w="5850" w:type="dxa"/>
            <w:shd w:val="clear" w:color="auto" w:fill="auto"/>
          </w:tcPr>
          <w:p w14:paraId="1528F93C" w14:textId="5E8DD251" w:rsidR="00707F7C" w:rsidRPr="005B52EE" w:rsidRDefault="00AD1A9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707F7C" w:rsidRPr="005B52EE">
              <w:rPr>
                <w:rFonts w:ascii="仿宋_GB2312" w:eastAsia="仿宋_GB2312" w:hint="eastAsia"/>
                <w:color w:val="FF0000"/>
                <w:sz w:val="21"/>
                <w:szCs w:val="21"/>
                <w:lang w:eastAsia="zh-CN"/>
              </w:rPr>
              <w:t>参与讨论的</w:t>
            </w:r>
            <w:r w:rsidR="00520F89" w:rsidRPr="005B52EE">
              <w:rPr>
                <w:rFonts w:ascii="仿宋_GB2312" w:eastAsia="仿宋_GB2312" w:hint="eastAsia"/>
                <w:color w:val="FF0000"/>
                <w:sz w:val="21"/>
                <w:szCs w:val="21"/>
                <w:lang w:eastAsia="zh-CN"/>
              </w:rPr>
              <w:t>人员</w:t>
            </w:r>
          </w:p>
        </w:tc>
      </w:tr>
      <w:tr w:rsidR="00707F7C" w:rsidRPr="005B52EE" w14:paraId="515EA623" w14:textId="77777777" w:rsidTr="00097F6D">
        <w:trPr>
          <w:trHeight w:val="800"/>
        </w:trPr>
        <w:tc>
          <w:tcPr>
            <w:tcW w:w="3415" w:type="dxa"/>
            <w:shd w:val="clear" w:color="auto" w:fill="CCC0D9" w:themeFill="accent4" w:themeFillTint="66"/>
          </w:tcPr>
          <w:p w14:paraId="4FC04BC5" w14:textId="77777777" w:rsidR="00707F7C" w:rsidRPr="005B52EE" w:rsidRDefault="00707F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讨论日期</w:t>
            </w:r>
          </w:p>
        </w:tc>
        <w:tc>
          <w:tcPr>
            <w:tcW w:w="5850" w:type="dxa"/>
            <w:shd w:val="clear" w:color="auto" w:fill="auto"/>
          </w:tcPr>
          <w:p w14:paraId="1F27B530" w14:textId="77777777" w:rsidR="00707F7C" w:rsidRPr="005B52EE" w:rsidRDefault="00707F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707F7C" w:rsidRPr="005B52EE" w14:paraId="206839C8" w14:textId="77777777" w:rsidTr="00097F6D">
        <w:trPr>
          <w:trHeight w:val="800"/>
        </w:trPr>
        <w:tc>
          <w:tcPr>
            <w:tcW w:w="3415" w:type="dxa"/>
            <w:shd w:val="clear" w:color="auto" w:fill="CCC0D9" w:themeFill="accent4" w:themeFillTint="66"/>
          </w:tcPr>
          <w:p w14:paraId="3718734B" w14:textId="77777777" w:rsidR="00707F7C" w:rsidRPr="005B52EE" w:rsidRDefault="00AD1A9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lastRenderedPageBreak/>
              <w:t>识别</w:t>
            </w:r>
            <w:r w:rsidR="00707F7C" w:rsidRPr="005B52EE">
              <w:rPr>
                <w:rFonts w:ascii="仿宋_GB2312" w:hint="eastAsia"/>
                <w:color w:val="FF0000"/>
                <w:sz w:val="21"/>
                <w:szCs w:val="21"/>
                <w:lang w:eastAsia="zh-CN"/>
              </w:rPr>
              <w:t>讨论的重大事项</w:t>
            </w:r>
          </w:p>
        </w:tc>
        <w:tc>
          <w:tcPr>
            <w:tcW w:w="5850" w:type="dxa"/>
            <w:shd w:val="clear" w:color="auto" w:fill="auto"/>
          </w:tcPr>
          <w:p w14:paraId="400BD146" w14:textId="77777777" w:rsidR="00707F7C" w:rsidRPr="005B52EE" w:rsidRDefault="00707F7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AD1A99" w:rsidRPr="005B52EE">
              <w:rPr>
                <w:rFonts w:ascii="仿宋_GB2312" w:eastAsia="仿宋_GB2312" w:hint="eastAsia"/>
                <w:color w:val="FF0000"/>
                <w:sz w:val="21"/>
                <w:szCs w:val="21"/>
                <w:lang w:eastAsia="zh-CN"/>
              </w:rPr>
              <w:t>加行</w:t>
            </w:r>
          </w:p>
        </w:tc>
      </w:tr>
      <w:tr w:rsidR="005B742E" w:rsidRPr="0007404C" w14:paraId="7808BFA5" w14:textId="77777777" w:rsidTr="00097F6D">
        <w:trPr>
          <w:trHeight w:val="800"/>
        </w:trPr>
        <w:tc>
          <w:tcPr>
            <w:tcW w:w="3415" w:type="dxa"/>
            <w:shd w:val="clear" w:color="auto" w:fill="CCC0D9" w:themeFill="accent4" w:themeFillTint="66"/>
          </w:tcPr>
          <w:p w14:paraId="787AE68E" w14:textId="1F69493A" w:rsidR="005B742E" w:rsidRPr="005B52EE" w:rsidRDefault="005B742E" w:rsidP="009921F7">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sz w:val="21"/>
                <w:szCs w:val="21"/>
                <w:lang w:eastAsia="zh-CN"/>
              </w:rPr>
              <w:t>通过向组成部分项目合伙人（或，同等角色）询问，是否有未解决重大事项？</w:t>
            </w:r>
          </w:p>
        </w:tc>
        <w:tc>
          <w:tcPr>
            <w:tcW w:w="5850" w:type="dxa"/>
            <w:shd w:val="clear" w:color="auto" w:fill="auto"/>
          </w:tcPr>
          <w:p w14:paraId="051D905C" w14:textId="77777777" w:rsidR="005B742E" w:rsidRPr="005B52EE" w:rsidRDefault="00E46262" w:rsidP="005B742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93237880"/>
              </w:sdtPr>
              <w:sdtEndPr/>
              <w:sdtContent>
                <w:r w:rsidR="005B742E" w:rsidRPr="005B52EE">
                  <w:rPr>
                    <w:rFonts w:ascii="Segoe UI Symbol" w:eastAsia="仿宋_GB2312" w:hAnsi="Segoe UI Symbol" w:cs="Segoe UI Symbol"/>
                    <w:color w:val="000000" w:themeColor="text1"/>
                    <w:sz w:val="21"/>
                    <w:szCs w:val="21"/>
                    <w:lang w:eastAsia="zh-CN"/>
                  </w:rPr>
                  <w:t>☐</w:t>
                </w:r>
              </w:sdtContent>
            </w:sdt>
            <w:r w:rsidR="005B742E"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714573370"/>
              </w:sdtPr>
              <w:sdtEndPr/>
              <w:sdtContent>
                <w:r w:rsidR="005B742E" w:rsidRPr="005B52EE">
                  <w:rPr>
                    <w:rFonts w:ascii="Segoe UI Symbol" w:eastAsia="仿宋_GB2312" w:hAnsi="Segoe UI Symbol" w:cs="Segoe UI Symbol"/>
                    <w:color w:val="000000" w:themeColor="text1"/>
                    <w:sz w:val="21"/>
                    <w:szCs w:val="21"/>
                    <w:lang w:eastAsia="zh-CN"/>
                  </w:rPr>
                  <w:t>☐</w:t>
                </w:r>
              </w:sdtContent>
            </w:sdt>
            <w:r w:rsidR="005B742E" w:rsidRPr="005B52EE">
              <w:rPr>
                <w:rFonts w:ascii="仿宋_GB2312" w:eastAsia="仿宋_GB2312" w:hint="eastAsia"/>
                <w:color w:val="000000" w:themeColor="text1"/>
                <w:sz w:val="21"/>
                <w:szCs w:val="21"/>
                <w:lang w:eastAsia="zh-CN"/>
              </w:rPr>
              <w:t xml:space="preserve"> 否</w:t>
            </w:r>
          </w:p>
          <w:p w14:paraId="1DEBBEF0" w14:textId="1AC537C3" w:rsidR="005B742E" w:rsidRPr="005B52EE" w:rsidRDefault="005B742E" w:rsidP="009921F7">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如果是，了解并记录未解决事项并描述采取</w:t>
            </w:r>
            <w:r>
              <w:rPr>
                <w:rFonts w:ascii="仿宋_GB2312" w:eastAsia="仿宋_GB2312" w:hint="eastAsia"/>
                <w:color w:val="FF0000"/>
                <w:sz w:val="21"/>
                <w:szCs w:val="21"/>
                <w:lang w:eastAsia="zh-CN"/>
              </w:rPr>
              <w:t>的</w:t>
            </w:r>
            <w:r w:rsidRPr="005B52EE">
              <w:rPr>
                <w:rFonts w:ascii="仿宋_GB2312" w:eastAsia="仿宋_GB2312" w:hint="eastAsia"/>
                <w:color w:val="FF0000"/>
                <w:sz w:val="21"/>
                <w:szCs w:val="21"/>
                <w:lang w:eastAsia="zh-CN"/>
              </w:rPr>
              <w:t>行动。</w:t>
            </w:r>
          </w:p>
        </w:tc>
      </w:tr>
    </w:tbl>
    <w:p w14:paraId="4D13CFCF" w14:textId="77777777" w:rsidR="00535FB3" w:rsidRPr="005B52EE" w:rsidRDefault="00535FB3" w:rsidP="005B52EE">
      <w:pPr>
        <w:snapToGrid w:val="0"/>
        <w:spacing w:beforeLines="50" w:before="120"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707F7C" w:rsidRPr="005B52EE" w14:paraId="5EC42453" w14:textId="77777777" w:rsidTr="00097F6D">
        <w:tc>
          <w:tcPr>
            <w:tcW w:w="9260" w:type="dxa"/>
          </w:tcPr>
          <w:p w14:paraId="0C181D48" w14:textId="6BB7B2C7" w:rsidR="00707F7C" w:rsidRPr="005B52EE" w:rsidRDefault="003875EC" w:rsidP="005B52EE">
            <w:pPr>
              <w:pStyle w:val="21"/>
              <w:snapToGrid w:val="0"/>
              <w:spacing w:beforeLines="50" w:before="120" w:line="300" w:lineRule="auto"/>
              <w:rPr>
                <w:rFonts w:ascii="仿宋_GB2312"/>
                <w:b w:val="0"/>
                <w:color w:val="FF0000"/>
                <w:sz w:val="24"/>
                <w:lang w:eastAsia="zh-CN"/>
              </w:rPr>
            </w:pPr>
            <w:r w:rsidRPr="005B52EE">
              <w:rPr>
                <w:rFonts w:ascii="仿宋_GB2312" w:hint="eastAsia"/>
                <w:color w:val="FF0000"/>
                <w:sz w:val="24"/>
                <w:lang w:eastAsia="zh-CN"/>
              </w:rPr>
              <w:t>致集团</w:t>
            </w:r>
            <w:r w:rsidR="00B934F9">
              <w:rPr>
                <w:rFonts w:ascii="仿宋_GB2312" w:hint="eastAsia"/>
                <w:color w:val="FF0000"/>
                <w:sz w:val="24"/>
                <w:lang w:eastAsia="zh-CN"/>
              </w:rPr>
              <w:t>注册会计师</w:t>
            </w:r>
            <w:r w:rsidRPr="005B52EE">
              <w:rPr>
                <w:rFonts w:ascii="仿宋_GB2312" w:hint="eastAsia"/>
                <w:color w:val="FF0000"/>
                <w:sz w:val="24"/>
                <w:lang w:eastAsia="zh-CN"/>
              </w:rPr>
              <w:t>复核人的指导性说明</w:t>
            </w:r>
          </w:p>
          <w:p w14:paraId="142807E9" w14:textId="51994740" w:rsidR="00707F7C" w:rsidRPr="005B52EE" w:rsidRDefault="00AD1A99" w:rsidP="005B52EE">
            <w:pPr>
              <w:pStyle w:val="a2"/>
              <w:snapToGrid w:val="0"/>
              <w:spacing w:beforeLines="50" w:before="120" w:after="60" w:line="300" w:lineRule="auto"/>
              <w:rPr>
                <w:rFonts w:ascii="仿宋_GB2312" w:eastAsia="仿宋_GB2312"/>
                <w:color w:val="FF0000"/>
                <w:sz w:val="24"/>
                <w:szCs w:val="24"/>
                <w:lang w:eastAsia="zh-CN"/>
              </w:rPr>
            </w:pPr>
            <w:r w:rsidRPr="005B52EE">
              <w:rPr>
                <w:rFonts w:ascii="仿宋_GB2312" w:eastAsia="仿宋_GB2312" w:hint="eastAsia"/>
                <w:color w:val="FF0000"/>
                <w:sz w:val="24"/>
                <w:szCs w:val="24"/>
                <w:lang w:eastAsia="zh-CN"/>
              </w:rPr>
              <w:t>基于复核或与组成部分注册会计师的讨论，</w:t>
            </w:r>
            <w:r w:rsidR="00097F6D" w:rsidRPr="005B52EE">
              <w:rPr>
                <w:rFonts w:ascii="仿宋_GB2312" w:eastAsia="仿宋_GB2312" w:hint="eastAsia"/>
                <w:color w:val="FF0000"/>
                <w:sz w:val="24"/>
                <w:szCs w:val="24"/>
                <w:lang w:eastAsia="zh-CN"/>
              </w:rPr>
              <w:t>以下“额外</w:t>
            </w:r>
            <w:r w:rsidRPr="005B52EE">
              <w:rPr>
                <w:rFonts w:ascii="仿宋_GB2312" w:eastAsia="仿宋_GB2312" w:hint="eastAsia"/>
                <w:color w:val="FF0000"/>
                <w:sz w:val="24"/>
                <w:szCs w:val="24"/>
                <w:lang w:eastAsia="zh-CN"/>
              </w:rPr>
              <w:t>要求的</w:t>
            </w:r>
            <w:r w:rsidR="00097F6D" w:rsidRPr="005B52EE">
              <w:rPr>
                <w:rFonts w:ascii="仿宋_GB2312" w:eastAsia="仿宋_GB2312" w:hint="eastAsia"/>
                <w:color w:val="FF0000"/>
                <w:sz w:val="24"/>
                <w:szCs w:val="24"/>
                <w:lang w:eastAsia="zh-CN"/>
              </w:rPr>
              <w:t>工作</w:t>
            </w:r>
            <w:r w:rsidRPr="005B52EE">
              <w:rPr>
                <w:rFonts w:ascii="仿宋_GB2312" w:eastAsia="仿宋_GB2312" w:hint="eastAsia"/>
                <w:color w:val="FF0000"/>
                <w:sz w:val="24"/>
                <w:szCs w:val="24"/>
                <w:lang w:eastAsia="zh-CN"/>
              </w:rPr>
              <w:t>及相关</w:t>
            </w:r>
            <w:r w:rsidR="00097F6D" w:rsidRPr="005B52EE">
              <w:rPr>
                <w:rFonts w:ascii="仿宋_GB2312" w:eastAsia="仿宋_GB2312" w:hint="eastAsia"/>
                <w:color w:val="FF0000"/>
                <w:sz w:val="24"/>
                <w:szCs w:val="24"/>
                <w:lang w:eastAsia="zh-CN"/>
              </w:rPr>
              <w:t>复核”部分</w:t>
            </w:r>
            <w:r w:rsidRPr="005B52EE">
              <w:rPr>
                <w:rFonts w:ascii="仿宋_GB2312" w:eastAsia="仿宋_GB2312" w:hint="eastAsia"/>
                <w:color w:val="FF0000"/>
                <w:sz w:val="24"/>
                <w:szCs w:val="24"/>
                <w:lang w:eastAsia="zh-CN"/>
              </w:rPr>
              <w:t>可用于集团</w:t>
            </w:r>
            <w:r w:rsidR="00B934F9">
              <w:rPr>
                <w:rFonts w:ascii="仿宋_GB2312" w:eastAsia="仿宋_GB2312" w:hint="eastAsia"/>
                <w:color w:val="FF0000"/>
                <w:sz w:val="24"/>
                <w:szCs w:val="24"/>
                <w:lang w:eastAsia="zh-CN"/>
              </w:rPr>
              <w:t>注册会计师</w:t>
            </w:r>
            <w:r w:rsidRPr="005B52EE">
              <w:rPr>
                <w:rFonts w:ascii="仿宋_GB2312" w:eastAsia="仿宋_GB2312" w:hint="eastAsia"/>
                <w:color w:val="FF0000"/>
                <w:sz w:val="24"/>
                <w:szCs w:val="24"/>
                <w:lang w:eastAsia="zh-CN"/>
              </w:rPr>
              <w:t>提请</w:t>
            </w:r>
            <w:r w:rsidR="00097F6D" w:rsidRPr="005B52EE">
              <w:rPr>
                <w:rFonts w:ascii="仿宋_GB2312" w:eastAsia="仿宋_GB2312" w:hint="eastAsia"/>
                <w:color w:val="FF0000"/>
                <w:sz w:val="24"/>
                <w:szCs w:val="24"/>
                <w:lang w:eastAsia="zh-CN"/>
              </w:rPr>
              <w:t>组成部分注册会计师执行额外工作。额外工作</w:t>
            </w:r>
            <w:r w:rsidRPr="005B52EE">
              <w:rPr>
                <w:rFonts w:ascii="仿宋_GB2312" w:eastAsia="仿宋_GB2312" w:hint="eastAsia"/>
                <w:color w:val="FF0000"/>
                <w:sz w:val="24"/>
                <w:szCs w:val="24"/>
                <w:lang w:eastAsia="zh-CN"/>
              </w:rPr>
              <w:t>的复核</w:t>
            </w:r>
            <w:r w:rsidR="00097F6D" w:rsidRPr="005B52EE">
              <w:rPr>
                <w:rFonts w:ascii="仿宋_GB2312" w:eastAsia="仿宋_GB2312" w:hint="eastAsia"/>
                <w:color w:val="FF0000"/>
                <w:sz w:val="24"/>
                <w:szCs w:val="24"/>
                <w:lang w:eastAsia="zh-CN"/>
              </w:rPr>
              <w:t>在以下“基于</w:t>
            </w:r>
            <w:r w:rsidRPr="005B52EE">
              <w:rPr>
                <w:rFonts w:ascii="仿宋_GB2312" w:eastAsia="仿宋_GB2312" w:hint="eastAsia"/>
                <w:color w:val="FF0000"/>
                <w:sz w:val="24"/>
                <w:szCs w:val="24"/>
                <w:lang w:eastAsia="zh-CN"/>
              </w:rPr>
              <w:t>已</w:t>
            </w:r>
            <w:r w:rsidR="00097F6D" w:rsidRPr="005B52EE">
              <w:rPr>
                <w:rFonts w:ascii="仿宋_GB2312" w:eastAsia="仿宋_GB2312" w:hint="eastAsia"/>
                <w:color w:val="FF0000"/>
                <w:sz w:val="24"/>
                <w:szCs w:val="24"/>
                <w:lang w:eastAsia="zh-CN"/>
              </w:rPr>
              <w:t>执行复核的</w:t>
            </w:r>
            <w:r w:rsidRPr="005B52EE">
              <w:rPr>
                <w:rFonts w:ascii="仿宋_GB2312" w:eastAsia="仿宋_GB2312" w:hint="eastAsia"/>
                <w:color w:val="FF0000"/>
                <w:sz w:val="24"/>
                <w:szCs w:val="24"/>
                <w:lang w:eastAsia="zh-CN"/>
              </w:rPr>
              <w:t>总体</w:t>
            </w:r>
            <w:r w:rsidR="00097F6D" w:rsidRPr="005B52EE">
              <w:rPr>
                <w:rFonts w:ascii="仿宋_GB2312" w:eastAsia="仿宋_GB2312" w:hint="eastAsia"/>
                <w:color w:val="FF0000"/>
                <w:sz w:val="24"/>
                <w:szCs w:val="24"/>
                <w:lang w:eastAsia="zh-CN"/>
              </w:rPr>
              <w:t>结论”前完成。</w:t>
            </w:r>
          </w:p>
        </w:tc>
      </w:tr>
    </w:tbl>
    <w:p w14:paraId="5E2F8264" w14:textId="77777777" w:rsidR="00743996" w:rsidRPr="005B52EE" w:rsidRDefault="00097F6D"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w:t>
      </w:r>
      <w:r w:rsidR="00315274" w:rsidRPr="005B52EE">
        <w:rPr>
          <w:rFonts w:ascii="仿宋_GB2312" w:hint="eastAsia"/>
          <w:sz w:val="24"/>
          <w:lang w:eastAsia="zh-CN"/>
        </w:rPr>
        <w:t>要求的</w:t>
      </w:r>
      <w:r w:rsidRPr="005B52EE">
        <w:rPr>
          <w:rFonts w:ascii="仿宋_GB2312" w:hint="eastAsia"/>
          <w:sz w:val="24"/>
          <w:lang w:eastAsia="zh-CN"/>
        </w:rPr>
        <w:t>工作</w:t>
      </w:r>
      <w:r w:rsidR="00315274" w:rsidRPr="005B52EE">
        <w:rPr>
          <w:rFonts w:ascii="仿宋_GB2312" w:hint="eastAsia"/>
          <w:sz w:val="24"/>
          <w:lang w:eastAsia="zh-CN"/>
        </w:rPr>
        <w:t>及相关</w:t>
      </w:r>
      <w:r w:rsidRPr="005B52EE">
        <w:rPr>
          <w:rFonts w:ascii="仿宋_GB2312" w:hint="eastAsia"/>
          <w:sz w:val="24"/>
          <w:lang w:eastAsia="zh-CN"/>
        </w:rPr>
        <w:t>复核</w:t>
      </w:r>
    </w:p>
    <w:p w14:paraId="1A521243" w14:textId="77777777" w:rsidR="00743996" w:rsidRPr="003F2CFD" w:rsidRDefault="00E04258"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w:t>
      </w:r>
      <w:r w:rsidR="008216D7" w:rsidRPr="003F2CFD">
        <w:rPr>
          <w:rFonts w:ascii="Arial Narrow" w:eastAsia="仿宋_GB2312" w:hAnsi="Arial Narrow" w:hint="eastAsia"/>
          <w:color w:val="FF0000"/>
          <w:sz w:val="24"/>
          <w:szCs w:val="24"/>
          <w:lang w:eastAsia="zh-CN"/>
        </w:rPr>
        <w:t>额外</w:t>
      </w:r>
      <w:r w:rsidR="00315274" w:rsidRPr="003F2CFD">
        <w:rPr>
          <w:rFonts w:ascii="Arial Narrow" w:eastAsia="仿宋_GB2312" w:hAnsi="Arial Narrow" w:hint="eastAsia"/>
          <w:color w:val="FF0000"/>
          <w:sz w:val="24"/>
          <w:szCs w:val="24"/>
          <w:lang w:eastAsia="zh-CN"/>
        </w:rPr>
        <w:t>要求的</w:t>
      </w:r>
      <w:r w:rsidR="008216D7" w:rsidRPr="003F2CFD">
        <w:rPr>
          <w:rFonts w:ascii="Arial Narrow" w:eastAsia="仿宋_GB2312" w:hAnsi="Arial Narrow" w:hint="eastAsia"/>
          <w:color w:val="FF0000"/>
          <w:sz w:val="24"/>
          <w:szCs w:val="24"/>
          <w:lang w:eastAsia="zh-CN"/>
        </w:rPr>
        <w:t>工作</w:t>
      </w:r>
      <w:r w:rsidR="00315274" w:rsidRPr="003F2CFD">
        <w:rPr>
          <w:rFonts w:ascii="Arial Narrow" w:eastAsia="仿宋_GB2312" w:hAnsi="Arial Narrow" w:hint="eastAsia"/>
          <w:color w:val="FF0000"/>
          <w:sz w:val="24"/>
          <w:szCs w:val="24"/>
          <w:lang w:eastAsia="zh-CN"/>
        </w:rPr>
        <w:t>及</w:t>
      </w:r>
      <w:r w:rsidR="008216D7" w:rsidRPr="003F2CFD">
        <w:rPr>
          <w:rFonts w:ascii="Arial Narrow" w:eastAsia="仿宋_GB2312" w:hAnsi="Arial Narrow" w:hint="eastAsia"/>
          <w:color w:val="FF0000"/>
          <w:sz w:val="24"/>
          <w:szCs w:val="24"/>
          <w:lang w:eastAsia="zh-CN"/>
        </w:rPr>
        <w:t>对该</w:t>
      </w:r>
      <w:r w:rsidR="00097F6D" w:rsidRPr="003F2CFD">
        <w:rPr>
          <w:rFonts w:ascii="Arial Narrow" w:eastAsia="仿宋_GB2312" w:hAnsi="Arial Narrow" w:hint="eastAsia"/>
          <w:color w:val="FF0000"/>
          <w:sz w:val="24"/>
          <w:szCs w:val="24"/>
          <w:lang w:eastAsia="zh-CN"/>
        </w:rPr>
        <w:t>工作的复核，包括</w:t>
      </w:r>
      <w:r w:rsidR="00315274" w:rsidRPr="003F2CFD">
        <w:rPr>
          <w:rFonts w:ascii="Arial Narrow" w:eastAsia="仿宋_GB2312" w:hAnsi="Arial Narrow" w:hint="eastAsia"/>
          <w:color w:val="FF0000"/>
          <w:sz w:val="24"/>
          <w:szCs w:val="24"/>
          <w:lang w:eastAsia="zh-CN"/>
        </w:rPr>
        <w:t>相关</w:t>
      </w:r>
      <w:r w:rsidR="00097F6D" w:rsidRPr="003F2CFD">
        <w:rPr>
          <w:rFonts w:ascii="Arial Narrow" w:eastAsia="仿宋_GB2312" w:hAnsi="Arial Narrow" w:hint="eastAsia"/>
          <w:color w:val="FF0000"/>
          <w:sz w:val="24"/>
          <w:szCs w:val="24"/>
          <w:lang w:eastAsia="zh-CN"/>
        </w:rPr>
        <w:t>结果。</w:t>
      </w:r>
    </w:p>
    <w:p w14:paraId="02F4A611" w14:textId="77777777" w:rsidR="00743996" w:rsidRPr="005B52EE" w:rsidRDefault="00097F6D"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315274" w:rsidRPr="005B52EE">
        <w:rPr>
          <w:rFonts w:ascii="仿宋_GB2312" w:hint="eastAsia"/>
          <w:sz w:val="24"/>
          <w:lang w:eastAsia="zh-CN"/>
        </w:rPr>
        <w:t>已</w:t>
      </w:r>
      <w:r w:rsidRPr="005B52EE">
        <w:rPr>
          <w:rFonts w:ascii="仿宋_GB2312" w:hint="eastAsia"/>
          <w:sz w:val="24"/>
          <w:lang w:eastAsia="zh-CN"/>
        </w:rPr>
        <w:t>执行复核的</w:t>
      </w:r>
      <w:r w:rsidR="00315274" w:rsidRPr="005B52EE">
        <w:rPr>
          <w:rFonts w:ascii="仿宋_GB2312" w:hint="eastAsia"/>
          <w:sz w:val="24"/>
          <w:lang w:eastAsia="zh-CN"/>
        </w:rPr>
        <w:t>总体</w:t>
      </w:r>
      <w:r w:rsidRPr="005B52EE">
        <w:rPr>
          <w:rFonts w:ascii="仿宋_GB2312" w:hint="eastAsia"/>
          <w:sz w:val="24"/>
          <w:lang w:eastAsia="zh-CN"/>
        </w:rPr>
        <w:t>结论</w:t>
      </w:r>
    </w:p>
    <w:p w14:paraId="6D539BE7" w14:textId="7778089B" w:rsidR="00097F6D" w:rsidRPr="003F2CFD" w:rsidRDefault="00097F6D"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sz w:val="24"/>
          <w:szCs w:val="24"/>
          <w:lang w:eastAsia="zh-CN"/>
        </w:rPr>
        <w:t>复核结论表明：</w:t>
      </w:r>
    </w:p>
    <w:tbl>
      <w:tblPr>
        <w:tblStyle w:val="ab"/>
        <w:tblW w:w="9355" w:type="dxa"/>
        <w:tblLook w:val="04A0" w:firstRow="1" w:lastRow="0" w:firstColumn="1" w:lastColumn="0" w:noHBand="0" w:noVBand="1"/>
      </w:tblPr>
      <w:tblGrid>
        <w:gridCol w:w="4928"/>
        <w:gridCol w:w="4427"/>
      </w:tblGrid>
      <w:tr w:rsidR="00097F6D" w:rsidRPr="005B52EE" w14:paraId="2E7C499B" w14:textId="77777777" w:rsidTr="0046252E">
        <w:tc>
          <w:tcPr>
            <w:tcW w:w="4928" w:type="dxa"/>
            <w:shd w:val="clear" w:color="auto" w:fill="CCC0D9" w:themeFill="accent4" w:themeFillTint="66"/>
          </w:tcPr>
          <w:p w14:paraId="3B90E52E" w14:textId="373A36EC" w:rsidR="00097F6D" w:rsidRPr="005B52EE" w:rsidRDefault="00366FD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w:t>
            </w:r>
            <w:r w:rsidR="00097F6D" w:rsidRPr="005B52EE">
              <w:rPr>
                <w:rFonts w:ascii="仿宋_GB2312" w:hint="eastAsia"/>
                <w:sz w:val="21"/>
                <w:szCs w:val="21"/>
                <w:lang w:eastAsia="zh-CN"/>
              </w:rPr>
              <w:t>复核</w:t>
            </w:r>
            <w:r w:rsidRPr="005B52EE">
              <w:rPr>
                <w:rFonts w:ascii="仿宋_GB2312" w:hint="eastAsia"/>
                <w:sz w:val="21"/>
                <w:szCs w:val="21"/>
                <w:lang w:eastAsia="zh-CN"/>
              </w:rPr>
              <w:t>的</w:t>
            </w:r>
            <w:r w:rsidR="00097F6D" w:rsidRPr="005B52EE">
              <w:rPr>
                <w:rFonts w:ascii="仿宋_GB2312" w:hint="eastAsia"/>
                <w:sz w:val="21"/>
                <w:szCs w:val="21"/>
                <w:lang w:eastAsia="zh-CN"/>
              </w:rPr>
              <w:t>工作底稿包括恰当</w:t>
            </w:r>
            <w:r w:rsidR="00B934F9">
              <w:rPr>
                <w:rFonts w:ascii="仿宋_GB2312" w:hint="eastAsia"/>
                <w:sz w:val="21"/>
                <w:szCs w:val="21"/>
                <w:lang w:eastAsia="zh-CN"/>
              </w:rPr>
              <w:t>的</w:t>
            </w:r>
            <w:r w:rsidR="00097F6D" w:rsidRPr="005B52EE">
              <w:rPr>
                <w:rFonts w:ascii="仿宋_GB2312" w:hint="eastAsia"/>
                <w:sz w:val="21"/>
                <w:szCs w:val="21"/>
                <w:lang w:eastAsia="zh-CN"/>
              </w:rPr>
              <w:t>审计记录，</w:t>
            </w:r>
            <w:r w:rsidRPr="005B52EE">
              <w:rPr>
                <w:rFonts w:ascii="仿宋_GB2312" w:hint="eastAsia"/>
                <w:sz w:val="21"/>
                <w:szCs w:val="21"/>
                <w:lang w:eastAsia="zh-CN"/>
              </w:rPr>
              <w:t>且</w:t>
            </w:r>
            <w:r w:rsidR="00097F6D" w:rsidRPr="005B52EE">
              <w:rPr>
                <w:rFonts w:ascii="仿宋_GB2312" w:hint="eastAsia"/>
                <w:sz w:val="21"/>
                <w:szCs w:val="21"/>
                <w:lang w:eastAsia="zh-CN"/>
              </w:rPr>
              <w:t>基于</w:t>
            </w:r>
            <w:r w:rsidRPr="005B52EE">
              <w:rPr>
                <w:rFonts w:ascii="仿宋_GB2312" w:hint="eastAsia"/>
                <w:sz w:val="21"/>
                <w:szCs w:val="21"/>
                <w:lang w:eastAsia="zh-CN"/>
              </w:rPr>
              <w:t>已</w:t>
            </w:r>
            <w:r w:rsidR="00097F6D" w:rsidRPr="005B52EE">
              <w:rPr>
                <w:rFonts w:ascii="仿宋_GB2312" w:hint="eastAsia"/>
                <w:sz w:val="21"/>
                <w:szCs w:val="21"/>
                <w:lang w:eastAsia="zh-CN"/>
              </w:rPr>
              <w:t>执行</w:t>
            </w:r>
            <w:r w:rsidRPr="005B52EE">
              <w:rPr>
                <w:rFonts w:ascii="仿宋_GB2312" w:hint="eastAsia"/>
                <w:sz w:val="21"/>
                <w:szCs w:val="21"/>
                <w:lang w:eastAsia="zh-CN"/>
              </w:rPr>
              <w:t>的</w:t>
            </w:r>
            <w:r w:rsidR="00097F6D" w:rsidRPr="005B52EE">
              <w:rPr>
                <w:rFonts w:ascii="仿宋_GB2312" w:hint="eastAsia"/>
                <w:sz w:val="21"/>
                <w:szCs w:val="21"/>
                <w:lang w:eastAsia="zh-CN"/>
              </w:rPr>
              <w:t>复核，</w:t>
            </w:r>
            <w:r w:rsidRPr="005B52EE">
              <w:rPr>
                <w:rFonts w:ascii="仿宋_GB2312" w:hint="eastAsia"/>
                <w:sz w:val="21"/>
                <w:szCs w:val="21"/>
                <w:lang w:eastAsia="zh-CN"/>
              </w:rPr>
              <w:t>获取的</w:t>
            </w:r>
            <w:r w:rsidR="00097F6D" w:rsidRPr="005B52EE">
              <w:rPr>
                <w:rFonts w:ascii="仿宋_GB2312" w:hint="eastAsia"/>
                <w:sz w:val="21"/>
                <w:szCs w:val="21"/>
                <w:lang w:eastAsia="zh-CN"/>
              </w:rPr>
              <w:t>审计证据</w:t>
            </w:r>
            <w:r w:rsidRPr="005B52EE">
              <w:rPr>
                <w:rFonts w:ascii="仿宋_GB2312" w:hint="eastAsia"/>
                <w:sz w:val="21"/>
                <w:szCs w:val="21"/>
                <w:lang w:eastAsia="zh-CN"/>
              </w:rPr>
              <w:t>支持</w:t>
            </w:r>
            <w:r w:rsidR="00097F6D" w:rsidRPr="005B52EE">
              <w:rPr>
                <w:rFonts w:ascii="仿宋_GB2312" w:hint="eastAsia"/>
                <w:sz w:val="21"/>
                <w:szCs w:val="21"/>
                <w:lang w:eastAsia="zh-CN"/>
              </w:rPr>
              <w:t>得出的结论</w:t>
            </w:r>
            <w:r w:rsidRPr="005B52EE">
              <w:rPr>
                <w:rFonts w:ascii="仿宋_GB2312" w:hint="eastAsia"/>
                <w:sz w:val="21"/>
                <w:szCs w:val="21"/>
                <w:lang w:eastAsia="zh-CN"/>
              </w:rPr>
              <w:t>？</w:t>
            </w:r>
          </w:p>
        </w:tc>
        <w:tc>
          <w:tcPr>
            <w:tcW w:w="4427" w:type="dxa"/>
            <w:shd w:val="clear" w:color="auto" w:fill="auto"/>
          </w:tcPr>
          <w:p w14:paraId="40B4DDB8" w14:textId="77777777" w:rsidR="00097F6D"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2"/>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63"/>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75AAA4AC" w14:textId="77777777" w:rsidR="00097F6D" w:rsidRPr="005B52EE" w:rsidRDefault="00097F6D"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366FD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描述所作出的观察和采取的行动。</w:t>
            </w:r>
          </w:p>
        </w:tc>
      </w:tr>
      <w:tr w:rsidR="00097F6D" w:rsidRPr="005B52EE" w14:paraId="66696832" w14:textId="77777777" w:rsidTr="0046252E">
        <w:trPr>
          <w:trHeight w:val="1046"/>
        </w:trPr>
        <w:tc>
          <w:tcPr>
            <w:tcW w:w="4928" w:type="dxa"/>
            <w:shd w:val="clear" w:color="auto" w:fill="CCC0D9" w:themeFill="accent4" w:themeFillTint="66"/>
          </w:tcPr>
          <w:p w14:paraId="7120812B" w14:textId="77777777" w:rsidR="00097F6D" w:rsidRPr="005B52EE" w:rsidRDefault="00B4025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w:t>
            </w:r>
            <w:r w:rsidR="00097F6D" w:rsidRPr="005B52EE">
              <w:rPr>
                <w:rFonts w:ascii="仿宋_GB2312" w:hint="eastAsia"/>
                <w:sz w:val="21"/>
                <w:szCs w:val="21"/>
                <w:lang w:eastAsia="zh-CN"/>
              </w:rPr>
              <w:t>复核</w:t>
            </w:r>
            <w:r w:rsidRPr="005B52EE">
              <w:rPr>
                <w:rFonts w:ascii="仿宋_GB2312" w:hint="eastAsia"/>
                <w:sz w:val="21"/>
                <w:szCs w:val="21"/>
                <w:lang w:eastAsia="zh-CN"/>
              </w:rPr>
              <w:t>的</w:t>
            </w:r>
            <w:r w:rsidR="00097F6D" w:rsidRPr="005B52EE">
              <w:rPr>
                <w:rFonts w:ascii="仿宋_GB2312" w:hint="eastAsia"/>
                <w:sz w:val="21"/>
                <w:szCs w:val="21"/>
                <w:lang w:eastAsia="zh-CN"/>
              </w:rPr>
              <w:t>工作底稿包括</w:t>
            </w:r>
            <w:r w:rsidRPr="005B52EE">
              <w:rPr>
                <w:rFonts w:ascii="仿宋_GB2312" w:hint="eastAsia"/>
                <w:sz w:val="21"/>
                <w:szCs w:val="21"/>
                <w:lang w:eastAsia="zh-CN"/>
              </w:rPr>
              <w:t>了</w:t>
            </w:r>
            <w:r w:rsidR="001C205B" w:rsidRPr="005B52EE">
              <w:rPr>
                <w:rFonts w:ascii="仿宋_GB2312" w:hint="eastAsia"/>
                <w:sz w:val="21"/>
                <w:szCs w:val="21"/>
                <w:lang w:eastAsia="zh-CN"/>
              </w:rPr>
              <w:t>监督与复核</w:t>
            </w:r>
            <w:r w:rsidRPr="005B52EE">
              <w:rPr>
                <w:rFonts w:ascii="仿宋_GB2312" w:hint="eastAsia"/>
                <w:sz w:val="21"/>
                <w:szCs w:val="21"/>
                <w:lang w:eastAsia="zh-CN"/>
              </w:rPr>
              <w:t>的</w:t>
            </w:r>
            <w:r w:rsidR="001C205B" w:rsidRPr="005B52EE">
              <w:rPr>
                <w:rFonts w:ascii="仿宋_GB2312" w:hint="eastAsia"/>
                <w:sz w:val="21"/>
                <w:szCs w:val="21"/>
                <w:lang w:eastAsia="zh-CN"/>
              </w:rPr>
              <w:t>证据？</w:t>
            </w:r>
          </w:p>
        </w:tc>
        <w:tc>
          <w:tcPr>
            <w:tcW w:w="4427" w:type="dxa"/>
            <w:shd w:val="clear" w:color="auto" w:fill="auto"/>
          </w:tcPr>
          <w:p w14:paraId="070841DD" w14:textId="77777777" w:rsidR="00097F6D"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4"/>
              </w:sdtPr>
              <w:sdtEndPr/>
              <w:sdtContent/>
            </w:sdt>
            <w:sdt>
              <w:sdtPr>
                <w:rPr>
                  <w:rFonts w:ascii="仿宋_GB2312" w:eastAsia="仿宋_GB2312" w:hint="eastAsia"/>
                  <w:color w:val="000000" w:themeColor="text1"/>
                  <w:sz w:val="21"/>
                  <w:szCs w:val="21"/>
                </w:rPr>
                <w:id w:val="5923912"/>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13"/>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62D37CD8"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如果否，描述所作出的观察和采取的行动。</w:t>
            </w:r>
          </w:p>
        </w:tc>
      </w:tr>
      <w:tr w:rsidR="00097F6D" w:rsidRPr="005B52EE" w14:paraId="1713D5F2" w14:textId="77777777" w:rsidTr="0046252E">
        <w:tc>
          <w:tcPr>
            <w:tcW w:w="4928" w:type="dxa"/>
            <w:shd w:val="clear" w:color="auto" w:fill="CCC0D9" w:themeFill="accent4" w:themeFillTint="66"/>
          </w:tcPr>
          <w:p w14:paraId="74CF3E6C" w14:textId="004F37AC" w:rsidR="00097F6D" w:rsidRPr="005B52EE" w:rsidRDefault="001C205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w:t>
            </w:r>
            <w:r w:rsidR="00054C4A">
              <w:rPr>
                <w:rFonts w:ascii="仿宋_GB2312" w:hint="eastAsia"/>
                <w:sz w:val="21"/>
                <w:szCs w:val="21"/>
                <w:lang w:eastAsia="zh-CN"/>
              </w:rPr>
              <w:t>注册会计师</w:t>
            </w:r>
            <w:r w:rsidRPr="005B52EE">
              <w:rPr>
                <w:rFonts w:ascii="仿宋_GB2312" w:hint="eastAsia"/>
                <w:sz w:val="21"/>
                <w:szCs w:val="21"/>
                <w:lang w:eastAsia="zh-CN"/>
              </w:rPr>
              <w:t>的组成部分财务信息与组成部分注册会计师工作底稿上的</w:t>
            </w:r>
            <w:r w:rsidR="00327C13" w:rsidRPr="005B52EE">
              <w:rPr>
                <w:rFonts w:ascii="仿宋_GB2312" w:hint="eastAsia"/>
                <w:sz w:val="21"/>
                <w:szCs w:val="21"/>
                <w:lang w:eastAsia="zh-CN"/>
              </w:rPr>
              <w:t>信息</w:t>
            </w:r>
            <w:r w:rsidRPr="005B52EE">
              <w:rPr>
                <w:rFonts w:ascii="仿宋_GB2312" w:hint="eastAsia"/>
                <w:sz w:val="21"/>
                <w:szCs w:val="21"/>
                <w:lang w:eastAsia="zh-CN"/>
              </w:rPr>
              <w:t>是否一致或</w:t>
            </w:r>
            <w:r w:rsidR="00327C13" w:rsidRPr="005B52EE">
              <w:rPr>
                <w:rFonts w:ascii="仿宋_GB2312" w:hint="eastAsia"/>
                <w:sz w:val="21"/>
                <w:szCs w:val="21"/>
                <w:lang w:eastAsia="zh-CN"/>
              </w:rPr>
              <w:t>调节相符</w:t>
            </w:r>
            <w:r w:rsidRPr="005B52EE">
              <w:rPr>
                <w:rFonts w:ascii="仿宋_GB2312" w:hint="eastAsia"/>
                <w:sz w:val="21"/>
                <w:szCs w:val="21"/>
                <w:lang w:eastAsia="zh-CN"/>
              </w:rPr>
              <w:t>？</w:t>
            </w:r>
          </w:p>
        </w:tc>
        <w:tc>
          <w:tcPr>
            <w:tcW w:w="4427" w:type="dxa"/>
            <w:shd w:val="clear" w:color="auto" w:fill="auto"/>
          </w:tcPr>
          <w:p w14:paraId="4D9AA387" w14:textId="77777777" w:rsidR="00097F6D"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6"/>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67"/>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40805A45"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如果否，描述所作出的观察和采取的行动。</w:t>
            </w:r>
          </w:p>
        </w:tc>
      </w:tr>
      <w:tr w:rsidR="00097F6D" w:rsidRPr="005B52EE" w14:paraId="0E2A5B59" w14:textId="77777777" w:rsidTr="0046252E">
        <w:tc>
          <w:tcPr>
            <w:tcW w:w="4928" w:type="dxa"/>
            <w:shd w:val="clear" w:color="auto" w:fill="CCC0D9" w:themeFill="accent4" w:themeFillTint="66"/>
          </w:tcPr>
          <w:p w14:paraId="6F036653" w14:textId="7A17831E" w:rsidR="00097F6D" w:rsidRPr="005B52EE" w:rsidRDefault="00E309D9" w:rsidP="009921F7">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截止复核日期，</w:t>
            </w:r>
            <w:r w:rsidR="001C205B" w:rsidRPr="005B52EE">
              <w:rPr>
                <w:rFonts w:ascii="仿宋_GB2312" w:hint="eastAsia"/>
                <w:sz w:val="21"/>
                <w:szCs w:val="21"/>
                <w:lang w:eastAsia="zh-CN"/>
              </w:rPr>
              <w:t>组成部分注册会计师和集团</w:t>
            </w:r>
            <w:r w:rsidR="007868A8">
              <w:rPr>
                <w:rFonts w:ascii="仿宋_GB2312" w:hint="eastAsia"/>
                <w:sz w:val="21"/>
                <w:szCs w:val="21"/>
                <w:lang w:eastAsia="zh-CN"/>
              </w:rPr>
              <w:t>注册会计师</w:t>
            </w:r>
            <w:r w:rsidR="00327C13" w:rsidRPr="005B52EE">
              <w:rPr>
                <w:rFonts w:ascii="仿宋_GB2312" w:hint="eastAsia"/>
                <w:sz w:val="21"/>
                <w:szCs w:val="21"/>
                <w:lang w:eastAsia="zh-CN"/>
              </w:rPr>
              <w:t>的</w:t>
            </w:r>
            <w:r w:rsidR="001C205B" w:rsidRPr="005B52EE">
              <w:rPr>
                <w:rFonts w:ascii="仿宋_GB2312" w:hint="eastAsia"/>
                <w:sz w:val="21"/>
                <w:szCs w:val="21"/>
                <w:lang w:eastAsia="zh-CN"/>
              </w:rPr>
              <w:t>沟通与</w:t>
            </w:r>
            <w:r w:rsidRPr="005B52EE">
              <w:rPr>
                <w:rFonts w:ascii="仿宋_GB2312" w:hint="eastAsia"/>
                <w:sz w:val="21"/>
                <w:szCs w:val="21"/>
                <w:lang w:eastAsia="zh-CN"/>
              </w:rPr>
              <w:t>已复核</w:t>
            </w:r>
            <w:r w:rsidR="001C205B" w:rsidRPr="005B52EE">
              <w:rPr>
                <w:rFonts w:ascii="仿宋_GB2312" w:hint="eastAsia"/>
                <w:sz w:val="21"/>
                <w:szCs w:val="21"/>
                <w:lang w:eastAsia="zh-CN"/>
              </w:rPr>
              <w:t>工作底稿</w:t>
            </w:r>
            <w:r w:rsidRPr="005B52EE">
              <w:rPr>
                <w:rFonts w:ascii="仿宋_GB2312" w:hint="eastAsia"/>
                <w:sz w:val="21"/>
                <w:szCs w:val="21"/>
                <w:lang w:eastAsia="zh-CN"/>
              </w:rPr>
              <w:t>上的</w:t>
            </w:r>
            <w:r w:rsidR="00327C13" w:rsidRPr="005B52EE">
              <w:rPr>
                <w:rFonts w:ascii="仿宋_GB2312" w:hint="eastAsia"/>
                <w:sz w:val="21"/>
                <w:szCs w:val="21"/>
                <w:lang w:eastAsia="zh-CN"/>
              </w:rPr>
              <w:t>信息</w:t>
            </w:r>
            <w:r w:rsidR="001C205B" w:rsidRPr="005B52EE">
              <w:rPr>
                <w:rFonts w:ascii="仿宋_GB2312" w:hint="eastAsia"/>
                <w:sz w:val="21"/>
                <w:szCs w:val="21"/>
                <w:lang w:eastAsia="zh-CN"/>
              </w:rPr>
              <w:t>是否一致？</w:t>
            </w:r>
          </w:p>
        </w:tc>
        <w:tc>
          <w:tcPr>
            <w:tcW w:w="4427" w:type="dxa"/>
            <w:shd w:val="clear" w:color="auto" w:fill="auto"/>
          </w:tcPr>
          <w:p w14:paraId="70796DF1" w14:textId="77777777" w:rsidR="00097F6D"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68"/>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69"/>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7D7BB70D"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如果否，描述所作出的观察和采取的行动。</w:t>
            </w:r>
          </w:p>
        </w:tc>
      </w:tr>
      <w:tr w:rsidR="00097F6D" w:rsidRPr="005B52EE" w14:paraId="46CE14E1" w14:textId="77777777" w:rsidTr="0046252E">
        <w:tc>
          <w:tcPr>
            <w:tcW w:w="4928" w:type="dxa"/>
            <w:shd w:val="clear" w:color="auto" w:fill="CCC0D9" w:themeFill="accent4" w:themeFillTint="66"/>
          </w:tcPr>
          <w:p w14:paraId="09FF0EEC" w14:textId="756FE994" w:rsidR="00097F6D" w:rsidRPr="005B52EE" w:rsidRDefault="001C205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除</w:t>
            </w:r>
            <w:r w:rsidR="00327C13" w:rsidRPr="005B52EE">
              <w:rPr>
                <w:rFonts w:ascii="仿宋_GB2312" w:hint="eastAsia"/>
                <w:sz w:val="21"/>
                <w:szCs w:val="21"/>
                <w:lang w:eastAsia="zh-CN"/>
              </w:rPr>
              <w:t>此处</w:t>
            </w:r>
            <w:r w:rsidRPr="005B52EE">
              <w:rPr>
                <w:rFonts w:ascii="仿宋_GB2312" w:hint="eastAsia"/>
                <w:sz w:val="21"/>
                <w:szCs w:val="21"/>
                <w:lang w:eastAsia="zh-CN"/>
              </w:rPr>
              <w:t>另有说明</w:t>
            </w:r>
            <w:r w:rsidR="00327C13" w:rsidRPr="005B52EE">
              <w:rPr>
                <w:rFonts w:ascii="仿宋_GB2312" w:hint="eastAsia"/>
                <w:sz w:val="21"/>
                <w:szCs w:val="21"/>
                <w:lang w:eastAsia="zh-CN"/>
              </w:rPr>
              <w:t>外</w:t>
            </w:r>
            <w:r w:rsidRPr="005B52EE">
              <w:rPr>
                <w:rFonts w:ascii="仿宋_GB2312" w:hint="eastAsia"/>
                <w:sz w:val="21"/>
                <w:szCs w:val="21"/>
                <w:lang w:eastAsia="zh-CN"/>
              </w:rPr>
              <w:t>，</w:t>
            </w:r>
            <w:r w:rsidR="00327C13" w:rsidRPr="005B52EE">
              <w:rPr>
                <w:rFonts w:ascii="仿宋_GB2312" w:hint="eastAsia"/>
                <w:sz w:val="21"/>
                <w:szCs w:val="21"/>
                <w:lang w:eastAsia="zh-CN"/>
              </w:rPr>
              <w:t>对组成部分注册会计师底稿的</w:t>
            </w:r>
            <w:r w:rsidRPr="005B52EE">
              <w:rPr>
                <w:rFonts w:ascii="仿宋_GB2312" w:hint="eastAsia"/>
                <w:sz w:val="21"/>
                <w:szCs w:val="21"/>
                <w:lang w:eastAsia="zh-CN"/>
              </w:rPr>
              <w:t>复核</w:t>
            </w:r>
            <w:r w:rsidR="00327C13" w:rsidRPr="005B52EE">
              <w:rPr>
                <w:rFonts w:ascii="仿宋_GB2312" w:hint="eastAsia"/>
                <w:sz w:val="21"/>
                <w:szCs w:val="21"/>
                <w:lang w:eastAsia="zh-CN"/>
              </w:rPr>
              <w:t>和与</w:t>
            </w:r>
            <w:r w:rsidRPr="005B52EE">
              <w:rPr>
                <w:rFonts w:ascii="仿宋_GB2312" w:hint="eastAsia"/>
                <w:sz w:val="21"/>
                <w:szCs w:val="21"/>
                <w:lang w:eastAsia="zh-CN"/>
              </w:rPr>
              <w:t>组成部分注册会计师</w:t>
            </w:r>
            <w:r w:rsidR="00327C13" w:rsidRPr="005B52EE">
              <w:rPr>
                <w:rFonts w:ascii="仿宋_GB2312" w:hint="eastAsia"/>
                <w:sz w:val="21"/>
                <w:szCs w:val="21"/>
                <w:lang w:eastAsia="zh-CN"/>
              </w:rPr>
              <w:t>的讨论</w:t>
            </w:r>
            <w:r w:rsidRPr="005B52EE">
              <w:rPr>
                <w:rFonts w:ascii="仿宋_GB2312" w:hint="eastAsia"/>
                <w:sz w:val="21"/>
                <w:szCs w:val="21"/>
                <w:lang w:eastAsia="zh-CN"/>
              </w:rPr>
              <w:t>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427" w:type="dxa"/>
            <w:shd w:val="clear" w:color="auto" w:fill="auto"/>
          </w:tcPr>
          <w:p w14:paraId="18EC1FF2" w14:textId="77777777" w:rsidR="00097F6D"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870"/>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871"/>
              </w:sdtPr>
              <w:sdtEndPr/>
              <w:sdtContent>
                <w:r w:rsidR="00097F6D" w:rsidRPr="005B52EE">
                  <w:rPr>
                    <w:rFonts w:ascii="Segoe UI Symbol" w:eastAsia="仿宋_GB2312" w:hAnsi="Segoe UI Symbol" w:cs="Segoe UI Symbol"/>
                    <w:color w:val="000000" w:themeColor="text1"/>
                    <w:sz w:val="21"/>
                    <w:szCs w:val="21"/>
                    <w:lang w:eastAsia="zh-CN"/>
                  </w:rPr>
                  <w:t>☐</w:t>
                </w:r>
              </w:sdtContent>
            </w:sdt>
            <w:r w:rsidR="00097F6D" w:rsidRPr="005B52EE">
              <w:rPr>
                <w:rFonts w:ascii="仿宋_GB2312" w:eastAsia="仿宋_GB2312" w:hint="eastAsia"/>
                <w:color w:val="000000" w:themeColor="text1"/>
                <w:sz w:val="21"/>
                <w:szCs w:val="21"/>
                <w:lang w:eastAsia="zh-CN"/>
              </w:rPr>
              <w:t xml:space="preserve"> 否  </w:t>
            </w:r>
          </w:p>
          <w:p w14:paraId="359240D6" w14:textId="77777777" w:rsidR="00097F6D" w:rsidRPr="005B52EE" w:rsidRDefault="00B4025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如果否，描述所作出的观察和采取的行动。</w:t>
            </w:r>
          </w:p>
        </w:tc>
      </w:tr>
    </w:tbl>
    <w:p w14:paraId="6B03CBFC" w14:textId="77777777" w:rsidR="00097F6D" w:rsidRPr="005B52EE" w:rsidRDefault="00097F6D" w:rsidP="005B52EE">
      <w:pPr>
        <w:snapToGrid w:val="0"/>
        <w:spacing w:beforeLines="50" w:before="120" w:afterLines="50" w:after="120" w:line="300" w:lineRule="auto"/>
        <w:rPr>
          <w:rFonts w:ascii="仿宋_GB2312" w:eastAsia="仿宋_GB2312" w:hAnsi="Arial Black"/>
          <w:bCs/>
          <w:color w:val="FF0000"/>
          <w:kern w:val="32"/>
          <w:sz w:val="24"/>
          <w:szCs w:val="24"/>
          <w:lang w:eastAsia="zh-CN"/>
        </w:rPr>
      </w:pPr>
    </w:p>
    <w:p w14:paraId="4ABC9039" w14:textId="727D0B08" w:rsidR="00743996" w:rsidRPr="005B52EE" w:rsidRDefault="00BC7034" w:rsidP="005B52EE">
      <w:pPr>
        <w:pStyle w:val="1"/>
        <w:snapToGrid w:val="0"/>
        <w:spacing w:beforeLines="50" w:before="120" w:afterLines="70" w:after="168" w:line="300" w:lineRule="auto"/>
        <w:rPr>
          <w:rFonts w:ascii="仿宋_GB2312" w:eastAsia="仿宋_GB2312"/>
          <w:color w:val="FF0000"/>
          <w:sz w:val="24"/>
          <w:szCs w:val="24"/>
          <w:lang w:eastAsia="zh-CN"/>
        </w:rPr>
      </w:pPr>
      <w:r w:rsidRPr="0046252E">
        <w:rPr>
          <w:rFonts w:ascii="仿宋_GB2312" w:eastAsia="仿宋_GB2312" w:hint="eastAsia"/>
          <w:b/>
          <w:color w:val="FF0000"/>
          <w:sz w:val="24"/>
          <w:szCs w:val="24"/>
          <w:lang w:eastAsia="zh-CN"/>
        </w:rPr>
        <w:t>选项2：</w:t>
      </w:r>
      <w:r w:rsidR="007868A8" w:rsidRPr="007868A8">
        <w:rPr>
          <w:rFonts w:ascii="仿宋_GB2312" w:eastAsia="仿宋_GB2312" w:hint="eastAsia"/>
          <w:b/>
          <w:color w:val="FF0000"/>
          <w:sz w:val="24"/>
          <w:szCs w:val="24"/>
          <w:lang w:eastAsia="zh-CN"/>
        </w:rPr>
        <w:t>特定审计程序（由组成部分注册会计师设计）</w:t>
      </w:r>
    </w:p>
    <w:p w14:paraId="72055D13" w14:textId="77777777" w:rsidR="00743996" w:rsidRPr="003F2CFD" w:rsidRDefault="0004663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对组成部分注册会计师工作底稿的复核概述于下。</w:t>
      </w:r>
    </w:p>
    <w:p w14:paraId="2580BEAB" w14:textId="7C1B6CB1" w:rsidR="00743996" w:rsidRPr="005B52EE" w:rsidRDefault="00BC7034"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lastRenderedPageBreak/>
        <w:t>遵守</w:t>
      </w:r>
      <w:r w:rsidR="00D66962" w:rsidRPr="005B52EE">
        <w:rPr>
          <w:rFonts w:ascii="仿宋_GB2312" w:hint="eastAsia"/>
          <w:sz w:val="24"/>
          <w:lang w:eastAsia="zh-CN"/>
        </w:rPr>
        <w:t>《集团审计指令》</w:t>
      </w:r>
    </w:p>
    <w:p w14:paraId="6BD390B0" w14:textId="3307C13F" w:rsidR="0004663B" w:rsidRPr="003F2CFD" w:rsidRDefault="0004663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基于已执行的工作底稿复核程序，组成部分注册会计师在以下方面遵守了</w:t>
      </w:r>
      <w:r w:rsidR="00D66962" w:rsidRPr="003F2CFD">
        <w:rPr>
          <w:rFonts w:ascii="Arial Narrow" w:eastAsia="仿宋_GB2312" w:hAnsi="Arial Narrow" w:hint="eastAsia"/>
          <w:sz w:val="24"/>
          <w:szCs w:val="24"/>
          <w:lang w:eastAsia="zh-CN"/>
        </w:rPr>
        <w:t>《集团审计指令》</w:t>
      </w:r>
      <w:r w:rsidR="007868A8">
        <w:rPr>
          <w:rFonts w:ascii="Arial Narrow" w:eastAsia="仿宋_GB2312" w:hAnsi="Arial Narrow" w:hint="eastAsia"/>
          <w:sz w:val="24"/>
          <w:szCs w:val="24"/>
          <w:lang w:eastAsia="zh-CN"/>
        </w:rPr>
        <w:t>和《组成部分注册会计师执行的工作》（以下称为《集团审计指令》）</w:t>
      </w:r>
      <w:r w:rsidRPr="003F2CFD">
        <w:rPr>
          <w:rFonts w:ascii="Arial Narrow" w:eastAsia="仿宋_GB2312" w:hAnsi="Arial Narrow" w:hint="eastAsia"/>
          <w:sz w:val="24"/>
          <w:szCs w:val="24"/>
          <w:lang w:eastAsia="zh-CN"/>
        </w:rPr>
        <w:t>：</w:t>
      </w:r>
    </w:p>
    <w:tbl>
      <w:tblPr>
        <w:tblStyle w:val="ab"/>
        <w:tblW w:w="9355" w:type="dxa"/>
        <w:tblLook w:val="04A0" w:firstRow="1" w:lastRow="0" w:firstColumn="1" w:lastColumn="0" w:noHBand="0" w:noVBand="1"/>
      </w:tblPr>
      <w:tblGrid>
        <w:gridCol w:w="4644"/>
        <w:gridCol w:w="4711"/>
      </w:tblGrid>
      <w:tr w:rsidR="001E20C2" w:rsidRPr="005B52EE" w14:paraId="044060CD" w14:textId="77777777" w:rsidTr="0046252E">
        <w:trPr>
          <w:trHeight w:val="440"/>
        </w:trPr>
        <w:tc>
          <w:tcPr>
            <w:tcW w:w="9355" w:type="dxa"/>
            <w:gridSpan w:val="2"/>
            <w:shd w:val="clear" w:color="auto" w:fill="CCC0D9" w:themeFill="accent4" w:themeFillTint="66"/>
          </w:tcPr>
          <w:p w14:paraId="2C639B0F" w14:textId="6F1D9B89" w:rsidR="001E20C2" w:rsidRPr="005B52EE" w:rsidRDefault="001E20C2"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组成部分</w:t>
            </w:r>
            <w:r w:rsidR="007868A8">
              <w:rPr>
                <w:rFonts w:ascii="仿宋_GB2312" w:hint="eastAsia"/>
                <w:b/>
                <w:sz w:val="21"/>
                <w:szCs w:val="21"/>
                <w:lang w:eastAsia="zh-CN"/>
              </w:rPr>
              <w:t>实际执行的</w:t>
            </w:r>
            <w:r w:rsidRPr="005B52EE">
              <w:rPr>
                <w:rFonts w:ascii="仿宋_GB2312" w:hint="eastAsia"/>
                <w:b/>
                <w:sz w:val="21"/>
                <w:szCs w:val="21"/>
                <w:lang w:eastAsia="zh-CN"/>
              </w:rPr>
              <w:t>重要性</w:t>
            </w:r>
          </w:p>
        </w:tc>
      </w:tr>
      <w:tr w:rsidR="001E20C2" w:rsidRPr="005B52EE" w14:paraId="0A4B1837" w14:textId="77777777" w:rsidTr="0046252E">
        <w:trPr>
          <w:trHeight w:val="800"/>
        </w:trPr>
        <w:tc>
          <w:tcPr>
            <w:tcW w:w="4644" w:type="dxa"/>
            <w:shd w:val="clear" w:color="auto" w:fill="CCC0D9" w:themeFill="accent4" w:themeFillTint="66"/>
          </w:tcPr>
          <w:p w14:paraId="34CE3D7D" w14:textId="421D29B7" w:rsidR="001E20C2" w:rsidRPr="005B52EE" w:rsidRDefault="001E20C2"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04663B" w:rsidRPr="005B52EE">
              <w:rPr>
                <w:rFonts w:ascii="仿宋_GB2312" w:hint="eastAsia"/>
                <w:sz w:val="21"/>
                <w:szCs w:val="21"/>
                <w:lang w:eastAsia="zh-CN"/>
              </w:rPr>
              <w:t>了</w:t>
            </w:r>
            <w:r w:rsidRPr="005B52EE">
              <w:rPr>
                <w:rFonts w:ascii="仿宋_GB2312" w:hint="eastAsia"/>
                <w:sz w:val="21"/>
                <w:szCs w:val="21"/>
                <w:lang w:eastAsia="zh-CN"/>
              </w:rPr>
              <w:t>等于或低于集团</w:t>
            </w:r>
            <w:r w:rsidR="007868A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沟通的</w:t>
            </w:r>
            <w:r w:rsidR="007868A8">
              <w:rPr>
                <w:rFonts w:ascii="仿宋_GB2312" w:hint="eastAsia"/>
                <w:sz w:val="21"/>
                <w:szCs w:val="21"/>
                <w:lang w:eastAsia="zh-CN"/>
              </w:rPr>
              <w:t>组成部分实际执行的</w:t>
            </w:r>
            <w:r w:rsidRPr="005B52EE">
              <w:rPr>
                <w:rFonts w:ascii="仿宋_GB2312" w:hint="eastAsia"/>
                <w:sz w:val="21"/>
                <w:szCs w:val="21"/>
                <w:lang w:eastAsia="zh-CN"/>
              </w:rPr>
              <w:t>重要性？</w:t>
            </w:r>
          </w:p>
        </w:tc>
        <w:tc>
          <w:tcPr>
            <w:tcW w:w="4711" w:type="dxa"/>
            <w:shd w:val="clear" w:color="auto" w:fill="auto"/>
          </w:tcPr>
          <w:p w14:paraId="6719B3E8" w14:textId="77777777" w:rsidR="001E20C2"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72"/>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73"/>
              </w:sdtPr>
              <w:sdtEndPr/>
              <w:sdtContent>
                <w:r w:rsidR="001E20C2" w:rsidRPr="005B52EE">
                  <w:rPr>
                    <w:rFonts w:ascii="Segoe UI Symbol" w:eastAsia="仿宋_GB2312" w:hAnsi="Segoe UI Symbol" w:cs="Segoe UI Symbol"/>
                    <w:color w:val="000000" w:themeColor="text1"/>
                    <w:sz w:val="21"/>
                    <w:szCs w:val="21"/>
                    <w:lang w:eastAsia="zh-CN"/>
                  </w:rPr>
                  <w:t>☐</w:t>
                </w:r>
                <w:r w:rsidR="001E20C2" w:rsidRPr="005B52EE">
                  <w:rPr>
                    <w:rFonts w:ascii="仿宋_GB2312" w:eastAsia="仿宋_GB2312" w:hAnsi="MS Gothic" w:hint="eastAsia"/>
                    <w:color w:val="000000" w:themeColor="text1"/>
                    <w:sz w:val="21"/>
                    <w:szCs w:val="21"/>
                    <w:lang w:eastAsia="zh-CN"/>
                  </w:rPr>
                  <w:t xml:space="preserve"> </w:t>
                </w:r>
              </w:sdtContent>
            </w:sdt>
            <w:r w:rsidR="001E20C2" w:rsidRPr="005B52EE">
              <w:rPr>
                <w:rFonts w:ascii="仿宋_GB2312" w:eastAsia="仿宋_GB2312" w:hint="eastAsia"/>
                <w:color w:val="000000" w:themeColor="text1"/>
                <w:sz w:val="21"/>
                <w:szCs w:val="21"/>
                <w:lang w:eastAsia="zh-CN"/>
              </w:rPr>
              <w:t xml:space="preserve">否  </w:t>
            </w:r>
            <w:sdt>
              <w:sdtPr>
                <w:rPr>
                  <w:rFonts w:ascii="仿宋_GB2312" w:eastAsia="仿宋_GB2312" w:hint="eastAsia"/>
                  <w:color w:val="000000" w:themeColor="text1"/>
                  <w:sz w:val="21"/>
                  <w:szCs w:val="21"/>
                </w:rPr>
                <w:id w:val="5923974"/>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不适用</w:t>
            </w:r>
          </w:p>
          <w:p w14:paraId="6017C0C4" w14:textId="5EBD9E8C" w:rsidR="001E20C2" w:rsidRPr="005B52EE" w:rsidRDefault="0004663B"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如果否，了解和记录原因并说明应用的</w:t>
            </w:r>
            <w:r w:rsidR="007868A8">
              <w:rPr>
                <w:rFonts w:ascii="仿宋_GB2312" w:eastAsia="仿宋_GB2312" w:hint="eastAsia"/>
                <w:color w:val="FF0000"/>
                <w:sz w:val="21"/>
                <w:szCs w:val="21"/>
                <w:lang w:eastAsia="zh-CN"/>
              </w:rPr>
              <w:t>组成部分实际执行的</w:t>
            </w:r>
            <w:r w:rsidRPr="005B52EE">
              <w:rPr>
                <w:rFonts w:ascii="仿宋_GB2312" w:eastAsia="仿宋_GB2312" w:hint="eastAsia"/>
                <w:color w:val="FF0000"/>
                <w:sz w:val="21"/>
                <w:szCs w:val="21"/>
                <w:lang w:eastAsia="zh-CN"/>
              </w:rPr>
              <w:t>重要性金额。</w:t>
            </w:r>
          </w:p>
        </w:tc>
      </w:tr>
      <w:tr w:rsidR="001E20C2" w:rsidRPr="005B52EE" w14:paraId="7D304806" w14:textId="77777777" w:rsidTr="0046252E">
        <w:trPr>
          <w:trHeight w:val="440"/>
        </w:trPr>
        <w:tc>
          <w:tcPr>
            <w:tcW w:w="9355" w:type="dxa"/>
            <w:gridSpan w:val="2"/>
            <w:shd w:val="clear" w:color="auto" w:fill="CCC0D9" w:themeFill="accent4" w:themeFillTint="66"/>
          </w:tcPr>
          <w:p w14:paraId="7DECB6DD" w14:textId="77777777" w:rsidR="001E20C2" w:rsidRPr="005B52EE" w:rsidRDefault="001E20C2"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关联方</w:t>
            </w:r>
          </w:p>
        </w:tc>
      </w:tr>
      <w:tr w:rsidR="001E20C2" w:rsidRPr="005B52EE" w14:paraId="318044AB" w14:textId="77777777" w:rsidTr="0046252E">
        <w:trPr>
          <w:trHeight w:val="800"/>
        </w:trPr>
        <w:tc>
          <w:tcPr>
            <w:tcW w:w="4644" w:type="dxa"/>
            <w:shd w:val="clear" w:color="auto" w:fill="CCC0D9" w:themeFill="accent4" w:themeFillTint="66"/>
          </w:tcPr>
          <w:p w14:paraId="4048053E" w14:textId="73D63C66" w:rsidR="001E20C2" w:rsidRPr="005B52EE" w:rsidRDefault="0004663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执行了识别组成部分关联方的审计程序，并与集团</w:t>
            </w:r>
            <w:r w:rsidR="007868A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提供的已识别关联方清单核对，确认其正确性与完整性？</w:t>
            </w:r>
          </w:p>
        </w:tc>
        <w:tc>
          <w:tcPr>
            <w:tcW w:w="4711" w:type="dxa"/>
            <w:shd w:val="clear" w:color="auto" w:fill="auto"/>
          </w:tcPr>
          <w:p w14:paraId="25FDE721" w14:textId="77777777" w:rsidR="001E20C2"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75"/>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76"/>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否</w:t>
            </w:r>
          </w:p>
          <w:p w14:paraId="18989B08" w14:textId="7CD81CF9" w:rsidR="001E20C2" w:rsidRPr="005B52EE" w:rsidRDefault="001E20C2"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p>
        </w:tc>
      </w:tr>
      <w:tr w:rsidR="001E20C2" w:rsidRPr="005B52EE" w14:paraId="79223283" w14:textId="77777777" w:rsidTr="0046252E">
        <w:trPr>
          <w:trHeight w:val="440"/>
        </w:trPr>
        <w:tc>
          <w:tcPr>
            <w:tcW w:w="9355" w:type="dxa"/>
            <w:gridSpan w:val="2"/>
            <w:shd w:val="clear" w:color="auto" w:fill="CCC0D9" w:themeFill="accent4" w:themeFillTint="66"/>
          </w:tcPr>
          <w:p w14:paraId="20D727E5" w14:textId="77777777" w:rsidR="001E20C2" w:rsidRPr="005B52EE" w:rsidRDefault="0004663B"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特别</w:t>
            </w:r>
            <w:r w:rsidR="001E20C2" w:rsidRPr="005B52EE">
              <w:rPr>
                <w:rFonts w:ascii="仿宋_GB2312" w:hint="eastAsia"/>
                <w:b/>
                <w:sz w:val="21"/>
                <w:szCs w:val="21"/>
                <w:lang w:eastAsia="zh-CN"/>
              </w:rPr>
              <w:t>风险</w:t>
            </w:r>
          </w:p>
        </w:tc>
      </w:tr>
      <w:tr w:rsidR="001E20C2" w:rsidRPr="005B52EE" w14:paraId="152AFE7A" w14:textId="77777777" w:rsidTr="0046252E">
        <w:tc>
          <w:tcPr>
            <w:tcW w:w="4644" w:type="dxa"/>
            <w:shd w:val="clear" w:color="auto" w:fill="CCC0D9" w:themeFill="accent4" w:themeFillTint="66"/>
          </w:tcPr>
          <w:p w14:paraId="2FF8BFE1" w14:textId="09DC697B" w:rsidR="001E20C2" w:rsidRPr="005B52EE" w:rsidRDefault="0004663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7868A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要求的、针对已识别的集团财务报表特别风险的审计程序，包括对内部控制</w:t>
            </w:r>
            <w:r w:rsidR="007868A8">
              <w:rPr>
                <w:rFonts w:ascii="仿宋_GB2312" w:hint="eastAsia"/>
                <w:sz w:val="21"/>
                <w:szCs w:val="21"/>
                <w:lang w:eastAsia="zh-CN"/>
              </w:rPr>
              <w:t>（包括设计和执行）的</w:t>
            </w:r>
            <w:r w:rsidRPr="005B52EE">
              <w:rPr>
                <w:rFonts w:ascii="仿宋_GB2312" w:hint="eastAsia"/>
                <w:sz w:val="21"/>
                <w:szCs w:val="21"/>
                <w:lang w:eastAsia="zh-CN"/>
              </w:rPr>
              <w:t>了解？</w:t>
            </w:r>
          </w:p>
        </w:tc>
        <w:tc>
          <w:tcPr>
            <w:tcW w:w="4711" w:type="dxa"/>
            <w:shd w:val="clear" w:color="auto" w:fill="auto"/>
          </w:tcPr>
          <w:p w14:paraId="74E5F0FA" w14:textId="77777777" w:rsidR="001E20C2"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77"/>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3978"/>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3979"/>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不适用  </w:t>
            </w:r>
          </w:p>
          <w:p w14:paraId="345AA9A5" w14:textId="14CB357E" w:rsidR="001E20C2" w:rsidRPr="005B52EE" w:rsidRDefault="00EF2EDF"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w:t>
            </w:r>
            <w:r w:rsidR="0004663B" w:rsidRPr="005B52EE">
              <w:rPr>
                <w:rFonts w:ascii="仿宋_GB2312" w:eastAsia="仿宋_GB2312" w:hint="eastAsia"/>
                <w:color w:val="FF0000"/>
                <w:sz w:val="21"/>
                <w:szCs w:val="21"/>
                <w:lang w:eastAsia="zh-CN"/>
              </w:rPr>
              <w:t>与</w:t>
            </w:r>
            <w:r w:rsidR="009D65EB">
              <w:rPr>
                <w:rFonts w:ascii="仿宋_GB2312" w:eastAsia="仿宋_GB2312" w:hint="eastAsia"/>
                <w:color w:val="FF0000"/>
                <w:sz w:val="21"/>
                <w:szCs w:val="21"/>
                <w:lang w:eastAsia="zh-CN"/>
              </w:rPr>
              <w:t>了解</w:t>
            </w:r>
            <w:r w:rsidRPr="005B52EE">
              <w:rPr>
                <w:rFonts w:ascii="仿宋_GB2312" w:eastAsia="仿宋_GB2312" w:hint="eastAsia"/>
                <w:color w:val="FF0000"/>
                <w:sz w:val="21"/>
                <w:szCs w:val="21"/>
                <w:lang w:eastAsia="zh-CN"/>
              </w:rPr>
              <w:t>控制</w:t>
            </w:r>
            <w:r w:rsidR="0004663B" w:rsidRPr="005B52EE">
              <w:rPr>
                <w:rFonts w:ascii="仿宋_GB2312" w:eastAsia="仿宋_GB2312" w:hint="eastAsia"/>
                <w:color w:val="FF0000"/>
                <w:sz w:val="21"/>
                <w:szCs w:val="21"/>
                <w:lang w:eastAsia="zh-CN"/>
              </w:rPr>
              <w:t>相关</w:t>
            </w:r>
            <w:r w:rsidRPr="005B52EE">
              <w:rPr>
                <w:rFonts w:ascii="仿宋_GB2312" w:eastAsia="仿宋_GB2312" w:hint="eastAsia"/>
                <w:color w:val="FF0000"/>
                <w:sz w:val="21"/>
                <w:szCs w:val="21"/>
                <w:lang w:eastAsia="zh-CN"/>
              </w:rPr>
              <w:t>的工作。可填在下方“工作底稿复核概要”部分。如果不是，了解并记录原因。</w:t>
            </w:r>
          </w:p>
        </w:tc>
      </w:tr>
      <w:tr w:rsidR="001E20C2" w:rsidRPr="005B52EE" w14:paraId="705CF998" w14:textId="77777777" w:rsidTr="0046252E">
        <w:tc>
          <w:tcPr>
            <w:tcW w:w="9355" w:type="dxa"/>
            <w:gridSpan w:val="2"/>
            <w:shd w:val="clear" w:color="auto" w:fill="CCC0D9" w:themeFill="accent4" w:themeFillTint="66"/>
          </w:tcPr>
          <w:p w14:paraId="2D715880" w14:textId="59C170A9" w:rsidR="001E20C2" w:rsidRPr="005B52EE" w:rsidRDefault="00EF2EDF"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交易</w:t>
            </w:r>
            <w:r w:rsidR="0004663B" w:rsidRPr="005B52EE">
              <w:rPr>
                <w:rFonts w:ascii="仿宋_GB2312" w:hint="eastAsia"/>
                <w:b/>
                <w:sz w:val="21"/>
                <w:szCs w:val="21"/>
                <w:lang w:eastAsia="zh-CN"/>
              </w:rPr>
              <w:t>类别</w:t>
            </w:r>
            <w:r w:rsidRPr="005B52EE">
              <w:rPr>
                <w:rFonts w:ascii="仿宋_GB2312" w:hint="eastAsia"/>
                <w:b/>
                <w:sz w:val="21"/>
                <w:szCs w:val="21"/>
                <w:lang w:eastAsia="zh-CN"/>
              </w:rPr>
              <w:t>、</w:t>
            </w:r>
            <w:r w:rsidR="00520F89" w:rsidRPr="005B52EE">
              <w:rPr>
                <w:rFonts w:ascii="仿宋_GB2312" w:hint="eastAsia"/>
                <w:b/>
                <w:sz w:val="21"/>
                <w:szCs w:val="21"/>
                <w:lang w:eastAsia="zh-CN"/>
              </w:rPr>
              <w:t>账户</w:t>
            </w:r>
            <w:r w:rsidRPr="005B52EE">
              <w:rPr>
                <w:rFonts w:ascii="仿宋_GB2312" w:hint="eastAsia"/>
                <w:b/>
                <w:sz w:val="21"/>
                <w:szCs w:val="21"/>
                <w:lang w:eastAsia="zh-CN"/>
              </w:rPr>
              <w:t>余额</w:t>
            </w:r>
            <w:r w:rsidR="0004663B" w:rsidRPr="005B52EE">
              <w:rPr>
                <w:rFonts w:ascii="仿宋_GB2312" w:hint="eastAsia"/>
                <w:b/>
                <w:sz w:val="21"/>
                <w:szCs w:val="21"/>
                <w:lang w:eastAsia="zh-CN"/>
              </w:rPr>
              <w:t>和</w:t>
            </w:r>
            <w:r w:rsidRPr="005B52EE">
              <w:rPr>
                <w:rFonts w:ascii="仿宋_GB2312" w:hint="eastAsia"/>
                <w:b/>
                <w:sz w:val="21"/>
                <w:szCs w:val="21"/>
                <w:lang w:eastAsia="zh-CN"/>
              </w:rPr>
              <w:t>披露</w:t>
            </w:r>
          </w:p>
        </w:tc>
      </w:tr>
      <w:tr w:rsidR="001E20C2" w:rsidRPr="005B52EE" w14:paraId="5138DF84" w14:textId="77777777" w:rsidTr="0046252E">
        <w:tc>
          <w:tcPr>
            <w:tcW w:w="4644" w:type="dxa"/>
            <w:shd w:val="clear" w:color="auto" w:fill="CCC0D9" w:themeFill="accent4" w:themeFillTint="66"/>
          </w:tcPr>
          <w:p w14:paraId="39E026EB" w14:textId="67C7523F" w:rsidR="001E20C2" w:rsidRPr="005B52EE" w:rsidRDefault="0004663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5B742E">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要求的、针对已确认交易类别、</w:t>
            </w:r>
            <w:r w:rsidR="00520F89" w:rsidRPr="005B52EE">
              <w:rPr>
                <w:rFonts w:ascii="仿宋_GB2312" w:hint="eastAsia"/>
                <w:sz w:val="21"/>
                <w:szCs w:val="21"/>
                <w:lang w:eastAsia="zh-CN"/>
              </w:rPr>
              <w:t>账户</w:t>
            </w:r>
            <w:r w:rsidRPr="005B52EE">
              <w:rPr>
                <w:rFonts w:ascii="仿宋_GB2312" w:hint="eastAsia"/>
                <w:sz w:val="21"/>
                <w:szCs w:val="21"/>
                <w:lang w:eastAsia="zh-CN"/>
              </w:rPr>
              <w:t>余额和披露的审计程序？</w:t>
            </w:r>
          </w:p>
        </w:tc>
        <w:tc>
          <w:tcPr>
            <w:tcW w:w="4711" w:type="dxa"/>
            <w:shd w:val="clear" w:color="auto" w:fill="auto"/>
          </w:tcPr>
          <w:p w14:paraId="6741D205" w14:textId="77777777" w:rsidR="001E20C2"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80"/>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是</w:t>
            </w:r>
            <w:r w:rsidR="001E20C2"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981"/>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否</w:t>
            </w:r>
            <w:r w:rsidR="001E20C2" w:rsidRPr="005B52EE">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5923982"/>
              </w:sdtPr>
              <w:sdtEndPr/>
              <w:sdtContent>
                <w:r w:rsidR="001E20C2" w:rsidRPr="005B52EE">
                  <w:rPr>
                    <w:rFonts w:ascii="Segoe UI Symbol" w:eastAsia="仿宋_GB2312" w:hAnsi="Segoe UI Symbol" w:cs="Segoe UI Symbol"/>
                    <w:color w:val="000000" w:themeColor="text1"/>
                    <w:sz w:val="21"/>
                    <w:szCs w:val="21"/>
                    <w:lang w:eastAsia="zh-CN"/>
                  </w:rPr>
                  <w:t>☐</w:t>
                </w:r>
              </w:sdtContent>
            </w:sdt>
            <w:r w:rsidR="001E20C2" w:rsidRPr="005B52EE">
              <w:rPr>
                <w:rFonts w:ascii="仿宋_GB2312" w:eastAsia="仿宋_GB2312" w:hint="eastAsia"/>
                <w:color w:val="000000" w:themeColor="text1"/>
                <w:sz w:val="21"/>
                <w:szCs w:val="21"/>
                <w:lang w:eastAsia="zh-CN"/>
              </w:rPr>
              <w:t xml:space="preserve"> </w:t>
            </w:r>
            <w:r w:rsidR="00EF2EDF" w:rsidRPr="005B52EE">
              <w:rPr>
                <w:rFonts w:ascii="仿宋_GB2312" w:eastAsia="仿宋_GB2312" w:hint="eastAsia"/>
                <w:color w:val="000000" w:themeColor="text1"/>
                <w:sz w:val="21"/>
                <w:szCs w:val="21"/>
                <w:lang w:eastAsia="zh-CN"/>
              </w:rPr>
              <w:t>不适用</w:t>
            </w:r>
          </w:p>
          <w:p w14:paraId="6323030C" w14:textId="77777777" w:rsidR="001E20C2" w:rsidRPr="005B52EE" w:rsidRDefault="00EF2EDF"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0675A0" w:rsidRPr="005B52EE" w14:paraId="7B957CEC" w14:textId="77777777" w:rsidTr="0046252E">
        <w:tc>
          <w:tcPr>
            <w:tcW w:w="9355" w:type="dxa"/>
            <w:gridSpan w:val="2"/>
            <w:shd w:val="clear" w:color="auto" w:fill="CCC0D9" w:themeFill="accent4" w:themeFillTint="66"/>
          </w:tcPr>
          <w:p w14:paraId="2299A682" w14:textId="77777777" w:rsidR="000675A0" w:rsidRPr="005B52EE" w:rsidRDefault="000675A0" w:rsidP="00414379">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控制测试</w:t>
            </w:r>
          </w:p>
        </w:tc>
      </w:tr>
      <w:tr w:rsidR="000675A0" w:rsidRPr="005B52EE" w14:paraId="7D3479A5" w14:textId="77777777" w:rsidTr="0046252E">
        <w:tc>
          <w:tcPr>
            <w:tcW w:w="4644" w:type="dxa"/>
            <w:shd w:val="clear" w:color="auto" w:fill="CCC0D9" w:themeFill="accent4" w:themeFillTint="66"/>
          </w:tcPr>
          <w:p w14:paraId="30E676AD" w14:textId="64AB2E6D" w:rsidR="000675A0" w:rsidRPr="005B52EE" w:rsidRDefault="000675A0" w:rsidP="00414379">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5B742E">
              <w:rPr>
                <w:rFonts w:ascii="仿宋_GB2312" w:hint="eastAsia"/>
                <w:sz w:val="21"/>
                <w:szCs w:val="21"/>
                <w:lang w:eastAsia="zh-CN"/>
              </w:rPr>
              <w:t>注册会计师</w:t>
            </w:r>
            <w:r w:rsidRPr="005B52EE">
              <w:rPr>
                <w:rFonts w:ascii="仿宋_GB2312" w:hint="eastAsia"/>
                <w:sz w:val="21"/>
                <w:szCs w:val="21"/>
                <w:lang w:eastAsia="zh-CN"/>
              </w:rPr>
              <w:t>通过《集团审计指令》要求的</w:t>
            </w:r>
            <w:r>
              <w:rPr>
                <w:rFonts w:ascii="仿宋_GB2312" w:hint="eastAsia"/>
                <w:sz w:val="21"/>
                <w:szCs w:val="21"/>
                <w:lang w:eastAsia="zh-CN"/>
              </w:rPr>
              <w:t>控制测试</w:t>
            </w:r>
            <w:r w:rsidRPr="005B52EE">
              <w:rPr>
                <w:rFonts w:ascii="仿宋_GB2312" w:hint="eastAsia"/>
                <w:sz w:val="21"/>
                <w:szCs w:val="21"/>
                <w:lang w:eastAsia="zh-CN"/>
              </w:rPr>
              <w:t>？</w:t>
            </w:r>
          </w:p>
        </w:tc>
        <w:tc>
          <w:tcPr>
            <w:tcW w:w="4711" w:type="dxa"/>
            <w:shd w:val="clear" w:color="auto" w:fill="auto"/>
          </w:tcPr>
          <w:p w14:paraId="146397F4" w14:textId="77777777" w:rsidR="000675A0"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634979688"/>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43553737"/>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426568766"/>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不适用 </w:t>
            </w:r>
          </w:p>
          <w:p w14:paraId="4BC91B98" w14:textId="77777777" w:rsidR="000675A0" w:rsidRPr="005B52EE" w:rsidRDefault="000675A0"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0675A0" w:rsidRPr="005B52EE" w14:paraId="64218DCE" w14:textId="77777777" w:rsidTr="0046252E">
        <w:tc>
          <w:tcPr>
            <w:tcW w:w="9355" w:type="dxa"/>
            <w:gridSpan w:val="2"/>
            <w:shd w:val="clear" w:color="auto" w:fill="CCC0D9" w:themeFill="accent4" w:themeFillTint="66"/>
          </w:tcPr>
          <w:p w14:paraId="612BB091" w14:textId="77777777" w:rsidR="000675A0" w:rsidRPr="005B52EE" w:rsidRDefault="000675A0" w:rsidP="00414379">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内部交易和账户余额</w:t>
            </w:r>
          </w:p>
        </w:tc>
      </w:tr>
      <w:tr w:rsidR="000675A0" w:rsidRPr="005B52EE" w14:paraId="446DCC17" w14:textId="77777777" w:rsidTr="0046252E">
        <w:tc>
          <w:tcPr>
            <w:tcW w:w="4644" w:type="dxa"/>
            <w:shd w:val="clear" w:color="auto" w:fill="CCC0D9" w:themeFill="accent4" w:themeFillTint="66"/>
          </w:tcPr>
          <w:p w14:paraId="7649FD96" w14:textId="1289C145" w:rsidR="000675A0" w:rsidRPr="005B52EE" w:rsidRDefault="000675A0" w:rsidP="00414379">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5B742E">
              <w:rPr>
                <w:rFonts w:ascii="仿宋_GB2312" w:hint="eastAsia"/>
                <w:sz w:val="21"/>
                <w:szCs w:val="21"/>
                <w:lang w:eastAsia="zh-CN"/>
              </w:rPr>
              <w:t>注册会计师</w:t>
            </w:r>
            <w:r w:rsidRPr="005B52EE">
              <w:rPr>
                <w:rFonts w:ascii="仿宋_GB2312" w:hint="eastAsia"/>
                <w:sz w:val="21"/>
                <w:szCs w:val="21"/>
                <w:lang w:eastAsia="zh-CN"/>
              </w:rPr>
              <w:t>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711" w:type="dxa"/>
            <w:shd w:val="clear" w:color="auto" w:fill="auto"/>
          </w:tcPr>
          <w:p w14:paraId="0F9256F6" w14:textId="77777777" w:rsidR="000675A0"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188646181"/>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944921609"/>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1758900125"/>
              </w:sdtPr>
              <w:sdtEndPr/>
              <w:sdtContent>
                <w:r w:rsidR="000675A0" w:rsidRPr="005B52EE">
                  <w:rPr>
                    <w:rFonts w:ascii="Segoe UI Symbol" w:eastAsia="仿宋_GB2312" w:hAnsi="Segoe UI Symbol" w:cs="Segoe UI Symbol"/>
                    <w:color w:val="000000" w:themeColor="text1"/>
                    <w:sz w:val="21"/>
                    <w:szCs w:val="21"/>
                    <w:lang w:eastAsia="zh-CN"/>
                  </w:rPr>
                  <w:t>☐</w:t>
                </w:r>
              </w:sdtContent>
            </w:sdt>
            <w:r w:rsidR="000675A0" w:rsidRPr="005B52EE">
              <w:rPr>
                <w:rFonts w:ascii="仿宋_GB2312" w:eastAsia="仿宋_GB2312" w:hint="eastAsia"/>
                <w:color w:val="000000" w:themeColor="text1"/>
                <w:sz w:val="21"/>
                <w:szCs w:val="21"/>
                <w:lang w:eastAsia="zh-CN"/>
              </w:rPr>
              <w:t xml:space="preserve"> 不适用 </w:t>
            </w:r>
          </w:p>
          <w:p w14:paraId="7C1ECB65" w14:textId="77777777" w:rsidR="000675A0" w:rsidRPr="005B52EE" w:rsidRDefault="000675A0"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9D65EB" w:rsidRPr="005B52EE" w14:paraId="191036AA" w14:textId="77777777" w:rsidTr="0046252E">
        <w:tc>
          <w:tcPr>
            <w:tcW w:w="9355" w:type="dxa"/>
            <w:gridSpan w:val="2"/>
            <w:shd w:val="clear" w:color="auto" w:fill="CCC0D9" w:themeFill="accent4" w:themeFillTint="66"/>
          </w:tcPr>
          <w:p w14:paraId="43C5DF31" w14:textId="344A3A47" w:rsidR="009D65EB" w:rsidRPr="0046252E" w:rsidRDefault="009D65EB" w:rsidP="00414379">
            <w:pPr>
              <w:autoSpaceDE w:val="0"/>
              <w:autoSpaceDN w:val="0"/>
              <w:adjustRightInd w:val="0"/>
              <w:snapToGrid w:val="0"/>
              <w:spacing w:beforeLines="50" w:before="120" w:after="60" w:line="300" w:lineRule="auto"/>
              <w:rPr>
                <w:rFonts w:ascii="仿宋_GB2312" w:eastAsia="仿宋_GB2312"/>
                <w:b/>
                <w:color w:val="000000" w:themeColor="text1"/>
                <w:sz w:val="21"/>
                <w:szCs w:val="21"/>
                <w:lang w:eastAsia="zh-CN"/>
              </w:rPr>
            </w:pPr>
            <w:r w:rsidRPr="0046252E">
              <w:rPr>
                <w:rFonts w:ascii="仿宋_GB2312" w:eastAsia="仿宋_GB2312" w:hint="eastAsia"/>
                <w:b/>
                <w:color w:val="000000" w:themeColor="text1"/>
                <w:sz w:val="21"/>
                <w:szCs w:val="21"/>
                <w:lang w:eastAsia="zh-CN"/>
              </w:rPr>
              <w:t>调整财务报告编制基础或会计政策中的差异</w:t>
            </w:r>
          </w:p>
        </w:tc>
      </w:tr>
      <w:tr w:rsidR="009D65EB" w:rsidRPr="005B52EE" w14:paraId="0E4E8DBB" w14:textId="77777777" w:rsidTr="0046252E">
        <w:tc>
          <w:tcPr>
            <w:tcW w:w="4644" w:type="dxa"/>
            <w:shd w:val="clear" w:color="auto" w:fill="CCC0D9" w:themeFill="accent4" w:themeFillTint="66"/>
          </w:tcPr>
          <w:p w14:paraId="2541AE77" w14:textId="0523FFE8" w:rsidR="009D65EB" w:rsidRPr="005B52EE" w:rsidRDefault="009D65EB" w:rsidP="009D65EB">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执行了针对将组成部分财务信息按照适用的集团财务报表编制基础与选定的会计政策进行转换的</w:t>
            </w:r>
            <w:r w:rsidRPr="005B52EE">
              <w:rPr>
                <w:rFonts w:ascii="仿宋_GB2312" w:hint="eastAsia"/>
                <w:sz w:val="21"/>
                <w:szCs w:val="21"/>
                <w:lang w:eastAsia="zh-CN"/>
              </w:rPr>
              <w:lastRenderedPageBreak/>
              <w:t>审计程序？</w:t>
            </w:r>
          </w:p>
        </w:tc>
        <w:tc>
          <w:tcPr>
            <w:tcW w:w="4711" w:type="dxa"/>
            <w:shd w:val="clear" w:color="auto" w:fill="auto"/>
          </w:tcPr>
          <w:p w14:paraId="511D23BF" w14:textId="77777777" w:rsidR="009D65EB" w:rsidRPr="005B52EE" w:rsidRDefault="00E46262" w:rsidP="009D65EB">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396512093"/>
              </w:sdtPr>
              <w:sdtEndPr/>
              <w:sdtContent>
                <w:r w:rsidR="009D65EB" w:rsidRPr="005B52EE">
                  <w:rPr>
                    <w:rFonts w:ascii="Segoe UI Symbol" w:eastAsia="仿宋_GB2312" w:hAnsi="Segoe UI Symbol" w:cs="Segoe UI Symbol"/>
                    <w:color w:val="000000" w:themeColor="text1"/>
                    <w:sz w:val="21"/>
                    <w:szCs w:val="21"/>
                    <w:lang w:eastAsia="zh-CN"/>
                  </w:rPr>
                  <w:t>☐</w:t>
                </w:r>
              </w:sdtContent>
            </w:sdt>
            <w:r w:rsidR="009D65EB"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654339454"/>
              </w:sdtPr>
              <w:sdtEndPr/>
              <w:sdtContent>
                <w:r w:rsidR="009D65EB" w:rsidRPr="005B52EE">
                  <w:rPr>
                    <w:rFonts w:ascii="Segoe UI Symbol" w:eastAsia="仿宋_GB2312" w:hAnsi="Segoe UI Symbol" w:cs="Segoe UI Symbol"/>
                    <w:color w:val="000000" w:themeColor="text1"/>
                    <w:sz w:val="21"/>
                    <w:szCs w:val="21"/>
                    <w:lang w:eastAsia="zh-CN"/>
                  </w:rPr>
                  <w:t>☐</w:t>
                </w:r>
              </w:sdtContent>
            </w:sdt>
            <w:r w:rsidR="009D65EB"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606650916"/>
              </w:sdtPr>
              <w:sdtEndPr/>
              <w:sdtContent>
                <w:r w:rsidR="009D65EB" w:rsidRPr="005B52EE">
                  <w:rPr>
                    <w:rFonts w:ascii="Segoe UI Symbol" w:eastAsia="仿宋_GB2312" w:hAnsi="Segoe UI Symbol" w:cs="Segoe UI Symbol"/>
                    <w:color w:val="000000" w:themeColor="text1"/>
                    <w:sz w:val="21"/>
                    <w:szCs w:val="21"/>
                    <w:lang w:eastAsia="zh-CN"/>
                  </w:rPr>
                  <w:t>☐</w:t>
                </w:r>
              </w:sdtContent>
            </w:sdt>
            <w:r w:rsidR="009D65EB" w:rsidRPr="005B52EE">
              <w:rPr>
                <w:rFonts w:ascii="仿宋_GB2312" w:eastAsia="仿宋_GB2312" w:hint="eastAsia"/>
                <w:color w:val="000000" w:themeColor="text1"/>
                <w:sz w:val="21"/>
                <w:szCs w:val="21"/>
                <w:lang w:eastAsia="zh-CN"/>
              </w:rPr>
              <w:t xml:space="preserve"> 不适用</w:t>
            </w:r>
          </w:p>
          <w:p w14:paraId="63CEC453" w14:textId="65F146A1" w:rsidR="009D65EB" w:rsidRDefault="009D65EB" w:rsidP="009D65EB">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如果是，描述组成部分注册会计师执行的工作。</w:t>
            </w:r>
            <w:r w:rsidRPr="005B52EE">
              <w:rPr>
                <w:rFonts w:ascii="仿宋_GB2312" w:eastAsia="仿宋_GB2312" w:hint="eastAsia"/>
                <w:color w:val="FF0000"/>
                <w:sz w:val="21"/>
                <w:szCs w:val="21"/>
                <w:lang w:eastAsia="zh-CN"/>
              </w:rPr>
              <w:lastRenderedPageBreak/>
              <w:t>可填在下方“工作底稿复核概要”部分。如果不是，了解并记录原因。</w:t>
            </w:r>
          </w:p>
        </w:tc>
      </w:tr>
    </w:tbl>
    <w:p w14:paraId="0964D8AC" w14:textId="77777777" w:rsidR="001E20C2" w:rsidRPr="005B52EE" w:rsidRDefault="001E20C2" w:rsidP="005B52EE">
      <w:pPr>
        <w:snapToGrid w:val="0"/>
        <w:spacing w:beforeLines="50" w:before="120" w:line="300" w:lineRule="auto"/>
        <w:rPr>
          <w:rFonts w:ascii="仿宋_GB2312" w:eastAsia="仿宋_GB2312"/>
          <w:sz w:val="24"/>
          <w:szCs w:val="24"/>
          <w:lang w:eastAsia="zh-CN"/>
        </w:rPr>
      </w:pPr>
    </w:p>
    <w:p w14:paraId="28432D80" w14:textId="77777777" w:rsidR="00743996" w:rsidRPr="005B52EE" w:rsidRDefault="00EF2EDF"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工作底稿复核概要</w:t>
      </w:r>
    </w:p>
    <w:p w14:paraId="7BF8B9E6" w14:textId="21FC7F76" w:rsidR="00EA5AAE" w:rsidRPr="003F2CFD" w:rsidRDefault="00EA5AAE" w:rsidP="003F2CFD">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在以上遵守</w:t>
      </w:r>
      <w:r w:rsidR="00D66962" w:rsidRPr="003F2CFD">
        <w:rPr>
          <w:rFonts w:ascii="Arial Narrow" w:eastAsia="仿宋_GB2312" w:hAnsi="Arial Narrow" w:hint="eastAsia"/>
          <w:sz w:val="24"/>
          <w:szCs w:val="24"/>
          <w:lang w:eastAsia="zh-CN"/>
        </w:rPr>
        <w:t>《集团审计指令》</w:t>
      </w:r>
      <w:r w:rsidRPr="003F2CFD">
        <w:rPr>
          <w:rFonts w:ascii="Arial Narrow" w:eastAsia="仿宋_GB2312" w:hAnsi="Arial Narrow" w:hint="eastAsia"/>
          <w:sz w:val="24"/>
          <w:szCs w:val="24"/>
          <w:lang w:eastAsia="zh-CN"/>
        </w:rPr>
        <w:t>有关事项之外，对组成部分注册会计师执行工作的高度复核概要如下：</w:t>
      </w:r>
    </w:p>
    <w:p w14:paraId="1000A99D" w14:textId="77777777" w:rsidR="00EF2EDF" w:rsidRPr="005B52EE" w:rsidRDefault="00EF2EDF" w:rsidP="005B52EE">
      <w:pPr>
        <w:snapToGrid w:val="0"/>
        <w:spacing w:beforeLines="50" w:before="120" w:line="300" w:lineRule="auto"/>
        <w:rPr>
          <w:rFonts w:ascii="仿宋_GB2312" w:eastAsia="仿宋_GB2312"/>
          <w:sz w:val="24"/>
          <w:szCs w:val="24"/>
          <w:lang w:eastAsia="zh-CN"/>
        </w:rPr>
      </w:pPr>
    </w:p>
    <w:tbl>
      <w:tblPr>
        <w:tblStyle w:val="ab"/>
        <w:tblW w:w="9265" w:type="dxa"/>
        <w:tblLook w:val="04A0" w:firstRow="1" w:lastRow="0" w:firstColumn="1" w:lastColumn="0" w:noHBand="0" w:noVBand="1"/>
      </w:tblPr>
      <w:tblGrid>
        <w:gridCol w:w="2093"/>
        <w:gridCol w:w="7172"/>
      </w:tblGrid>
      <w:tr w:rsidR="000675A0" w:rsidRPr="005B52EE" w14:paraId="261014D8" w14:textId="77777777" w:rsidTr="00414379">
        <w:trPr>
          <w:trHeight w:val="800"/>
        </w:trPr>
        <w:tc>
          <w:tcPr>
            <w:tcW w:w="2093" w:type="dxa"/>
            <w:shd w:val="clear" w:color="auto" w:fill="CCC0D9" w:themeFill="accent4" w:themeFillTint="66"/>
          </w:tcPr>
          <w:p w14:paraId="067E4F27" w14:textId="77777777" w:rsidR="000675A0" w:rsidRPr="005B52EE" w:rsidRDefault="000675A0" w:rsidP="00414379">
            <w:pPr>
              <w:pStyle w:val="31"/>
              <w:snapToGrid w:val="0"/>
              <w:spacing w:beforeLines="50" w:before="120" w:after="60" w:line="300" w:lineRule="auto"/>
              <w:rPr>
                <w:rFonts w:ascii="仿宋_GB2312"/>
                <w:i/>
                <w:color w:val="FF0000"/>
                <w:sz w:val="21"/>
                <w:szCs w:val="21"/>
                <w:lang w:eastAsia="zh-CN"/>
              </w:rPr>
            </w:pPr>
            <w:r w:rsidRPr="007E0177">
              <w:rPr>
                <w:rFonts w:ascii="仿宋_GB2312" w:hint="eastAsia"/>
                <w:color w:val="FF0000"/>
                <w:sz w:val="21"/>
                <w:szCs w:val="21"/>
                <w:lang w:eastAsia="zh-CN"/>
              </w:rPr>
              <w:t>信息技术(IT)系统和IT一般控制</w:t>
            </w:r>
          </w:p>
        </w:tc>
        <w:tc>
          <w:tcPr>
            <w:tcW w:w="7172" w:type="dxa"/>
            <w:shd w:val="clear" w:color="auto" w:fill="auto"/>
          </w:tcPr>
          <w:p w14:paraId="36AF35BA" w14:textId="2CB3D35D" w:rsidR="000675A0" w:rsidRPr="007E0177" w:rsidRDefault="000675A0" w:rsidP="00414379">
            <w:pPr>
              <w:pStyle w:val="31"/>
              <w:snapToGrid w:val="0"/>
              <w:spacing w:beforeLines="50" w:before="120" w:after="60" w:line="300" w:lineRule="auto"/>
              <w:rPr>
                <w:rFonts w:ascii="仿宋_GB2312"/>
                <w:bCs w:val="0"/>
                <w:sz w:val="21"/>
                <w:szCs w:val="21"/>
                <w:lang w:eastAsia="zh-CN"/>
              </w:rPr>
            </w:pPr>
            <w:r>
              <w:rPr>
                <w:rFonts w:ascii="仿宋_GB2312" w:hint="eastAsia"/>
                <w:bCs w:val="0"/>
                <w:sz w:val="21"/>
                <w:szCs w:val="21"/>
                <w:lang w:eastAsia="zh-CN"/>
              </w:rPr>
              <w:t>概述组成部分注册会计师为了解组成部分的信息技术系统和信息技术一般控制（包括相关信息技术一般控制的设计和执行）执行工作的复核情况，</w:t>
            </w:r>
            <w:r w:rsidRPr="007E0177">
              <w:rPr>
                <w:rFonts w:ascii="仿宋_GB2312" w:hint="eastAsia"/>
                <w:bCs w:val="0"/>
                <w:sz w:val="21"/>
                <w:szCs w:val="21"/>
                <w:lang w:eastAsia="zh-CN"/>
              </w:rPr>
              <w:t>除非</w:t>
            </w:r>
            <w:r>
              <w:rPr>
                <w:rFonts w:ascii="仿宋_GB2312" w:hint="eastAsia"/>
                <w:bCs w:val="0"/>
                <w:sz w:val="21"/>
                <w:szCs w:val="21"/>
                <w:lang w:eastAsia="zh-CN"/>
              </w:rPr>
              <w:t>根据</w:t>
            </w:r>
            <w:r w:rsidRPr="007E0177">
              <w:rPr>
                <w:rFonts w:ascii="仿宋_GB2312" w:hint="eastAsia"/>
                <w:bCs w:val="0"/>
                <w:sz w:val="21"/>
                <w:szCs w:val="21"/>
                <w:lang w:eastAsia="zh-CN"/>
              </w:rPr>
              <w:t>《集团审计指令》</w:t>
            </w:r>
            <w:r>
              <w:rPr>
                <w:rFonts w:ascii="仿宋_GB2312" w:hint="eastAsia"/>
                <w:bCs w:val="0"/>
                <w:sz w:val="21"/>
                <w:szCs w:val="21"/>
                <w:lang w:eastAsia="zh-CN"/>
              </w:rPr>
              <w:t>无需执行上述工作</w:t>
            </w:r>
            <w:r w:rsidRPr="007E0177">
              <w:rPr>
                <w:rFonts w:ascii="仿宋_GB2312" w:hint="eastAsia"/>
                <w:bCs w:val="0"/>
                <w:sz w:val="21"/>
                <w:szCs w:val="21"/>
                <w:lang w:eastAsia="zh-CN"/>
              </w:rPr>
              <w:t>。</w:t>
            </w:r>
          </w:p>
          <w:p w14:paraId="7AAD0100" w14:textId="77777777" w:rsidR="000675A0" w:rsidRPr="005B52EE" w:rsidRDefault="000675A0"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5A0C546F" w14:textId="77777777" w:rsidR="000675A0" w:rsidRPr="005B52EE" w:rsidRDefault="000675A0"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EF2EDF" w:rsidRPr="005B52EE" w14:paraId="7A1D41DE" w14:textId="77777777" w:rsidTr="00E04258">
        <w:trPr>
          <w:trHeight w:val="800"/>
        </w:trPr>
        <w:tc>
          <w:tcPr>
            <w:tcW w:w="2093" w:type="dxa"/>
            <w:shd w:val="clear" w:color="auto" w:fill="CCC0D9" w:themeFill="accent4" w:themeFillTint="66"/>
          </w:tcPr>
          <w:p w14:paraId="71DBFF41" w14:textId="77777777" w:rsidR="00EA5AAE" w:rsidRPr="005B52EE" w:rsidRDefault="00EA5AAE"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1FDC4BFD" w14:textId="77777777" w:rsidR="00EF2EDF" w:rsidRPr="005B52EE" w:rsidRDefault="00EF2EDF"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615BE7A0"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1DD1C03D" w14:textId="71596668" w:rsidR="00EA5AAE"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12C8B935"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3975DFF3" w14:textId="77777777" w:rsidR="00EF2EDF"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EF2EDF" w:rsidRPr="005B52EE" w14:paraId="3DFFFC40" w14:textId="77777777" w:rsidTr="00E04258">
        <w:trPr>
          <w:trHeight w:val="397"/>
        </w:trPr>
        <w:tc>
          <w:tcPr>
            <w:tcW w:w="2093" w:type="dxa"/>
            <w:shd w:val="clear" w:color="auto" w:fill="CCC0D9" w:themeFill="accent4" w:themeFillTint="66"/>
          </w:tcPr>
          <w:p w14:paraId="4F74E49F" w14:textId="77777777" w:rsidR="00EA5AAE" w:rsidRPr="005B52EE" w:rsidRDefault="00EA5AAE" w:rsidP="005B52EE">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52739515" w14:textId="77777777" w:rsidR="00EF2EDF" w:rsidRPr="005B52EE" w:rsidRDefault="00EF2EDF" w:rsidP="005B52EE">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372B20FE"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0C9D8C5D" w14:textId="0DBA99F2" w:rsidR="00EA5AAE"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131E8855" w14:textId="77777777" w:rsidR="00EA5AAE" w:rsidRPr="005B52EE" w:rsidRDefault="00EA5AAE" w:rsidP="005B52EE">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1560CF5E" w14:textId="77777777" w:rsidR="00EF2EDF"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bl>
    <w:p w14:paraId="062CD35D" w14:textId="77777777" w:rsidR="00EF2EDF" w:rsidRPr="005B52EE" w:rsidRDefault="00EF2EDF" w:rsidP="005B52EE">
      <w:pPr>
        <w:pStyle w:val="a2"/>
        <w:snapToGrid w:val="0"/>
        <w:spacing w:beforeLines="50" w:before="120" w:afterLines="70" w:after="168" w:line="300" w:lineRule="auto"/>
        <w:rPr>
          <w:rFonts w:ascii="仿宋_GB2312" w:eastAsia="仿宋_GB2312"/>
          <w:sz w:val="24"/>
          <w:szCs w:val="24"/>
          <w:lang w:eastAsia="zh-CN"/>
        </w:rPr>
      </w:pPr>
    </w:p>
    <w:p w14:paraId="47532DFA" w14:textId="77777777" w:rsidR="00743996" w:rsidRPr="005B52EE" w:rsidRDefault="00EF2EDF" w:rsidP="003F2CFD">
      <w:pPr>
        <w:pStyle w:val="21"/>
        <w:keepNext w:val="0"/>
        <w:widowControl w:val="0"/>
        <w:adjustRightInd w:val="0"/>
        <w:snapToGrid w:val="0"/>
        <w:spacing w:beforeLines="50" w:before="120" w:afterLines="50" w:after="120" w:line="360" w:lineRule="auto"/>
        <w:jc w:val="both"/>
        <w:rPr>
          <w:lang w:eastAsia="zh-CN"/>
        </w:rPr>
      </w:pPr>
      <w:r w:rsidRPr="005B52EE">
        <w:rPr>
          <w:rFonts w:hint="eastAsia"/>
          <w:lang w:eastAsia="zh-CN"/>
        </w:rPr>
        <w:t>与组成部分注册会计师</w:t>
      </w:r>
      <w:r w:rsidR="00EA5AAE" w:rsidRPr="005B52EE">
        <w:rPr>
          <w:rFonts w:hint="eastAsia"/>
          <w:lang w:eastAsia="zh-CN"/>
        </w:rPr>
        <w:t>的</w:t>
      </w:r>
      <w:r w:rsidRPr="005B52EE">
        <w:rPr>
          <w:rFonts w:hint="eastAsia"/>
          <w:lang w:eastAsia="zh-CN"/>
        </w:rPr>
        <w:t>讨论</w:t>
      </w:r>
    </w:p>
    <w:p w14:paraId="6DEBEB83" w14:textId="38A22D4B" w:rsidR="00743996" w:rsidRPr="003F2CFD" w:rsidRDefault="005B742E"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07404C">
        <w:rPr>
          <w:rFonts w:ascii="Arial Narrow" w:eastAsia="仿宋_GB2312" w:hAnsi="Arial Narrow" w:hint="eastAsia"/>
          <w:sz w:val="24"/>
          <w:szCs w:val="24"/>
          <w:lang w:eastAsia="zh-CN"/>
        </w:rPr>
        <w:t>在</w:t>
      </w:r>
      <w:r>
        <w:rPr>
          <w:rFonts w:ascii="Arial Narrow" w:eastAsia="仿宋_GB2312" w:hAnsi="Arial Narrow" w:hint="eastAsia"/>
          <w:sz w:val="24"/>
          <w:szCs w:val="24"/>
          <w:lang w:eastAsia="zh-CN"/>
        </w:rPr>
        <w:t>复核</w:t>
      </w:r>
      <w:r w:rsidRPr="0007404C">
        <w:rPr>
          <w:rFonts w:ascii="Arial Narrow" w:eastAsia="仿宋_GB2312" w:hAnsi="Arial Narrow" w:hint="eastAsia"/>
          <w:sz w:val="24"/>
          <w:szCs w:val="24"/>
          <w:lang w:eastAsia="zh-CN"/>
        </w:rPr>
        <w:t>组成部分注册会计师的工作底稿期间</w:t>
      </w:r>
      <w:r w:rsidR="00EA5AAE" w:rsidRPr="003F2CFD">
        <w:rPr>
          <w:rFonts w:ascii="Arial Narrow" w:eastAsia="仿宋_GB2312" w:hAnsi="Arial Narrow" w:hint="eastAsia"/>
          <w:sz w:val="24"/>
          <w:szCs w:val="24"/>
          <w:lang w:eastAsia="zh-CN"/>
        </w:rPr>
        <w:t>与组成部分注册会计师讨论的重要事项概述如下：</w:t>
      </w:r>
    </w:p>
    <w:tbl>
      <w:tblPr>
        <w:tblStyle w:val="ab"/>
        <w:tblW w:w="9265" w:type="dxa"/>
        <w:tblLook w:val="04A0" w:firstRow="1" w:lastRow="0" w:firstColumn="1" w:lastColumn="0" w:noHBand="0" w:noVBand="1"/>
      </w:tblPr>
      <w:tblGrid>
        <w:gridCol w:w="3415"/>
        <w:gridCol w:w="5850"/>
      </w:tblGrid>
      <w:tr w:rsidR="00FC3B7C" w:rsidRPr="005B52EE" w14:paraId="2AB620D2" w14:textId="77777777" w:rsidTr="00E04258">
        <w:trPr>
          <w:trHeight w:val="800"/>
        </w:trPr>
        <w:tc>
          <w:tcPr>
            <w:tcW w:w="3415" w:type="dxa"/>
            <w:shd w:val="clear" w:color="auto" w:fill="CCC0D9" w:themeFill="accent4" w:themeFillTint="66"/>
          </w:tcPr>
          <w:p w14:paraId="44B21EF5"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讨论对象</w:t>
            </w:r>
          </w:p>
        </w:tc>
        <w:tc>
          <w:tcPr>
            <w:tcW w:w="5850" w:type="dxa"/>
            <w:shd w:val="clear" w:color="auto" w:fill="auto"/>
          </w:tcPr>
          <w:p w14:paraId="005A7E91" w14:textId="60FEF884" w:rsidR="00FC3B7C" w:rsidRPr="005B52EE" w:rsidRDefault="00EA5AAE"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FC3B7C" w:rsidRPr="005B52EE">
              <w:rPr>
                <w:rFonts w:ascii="仿宋_GB2312" w:eastAsia="仿宋_GB2312" w:hint="eastAsia"/>
                <w:color w:val="FF0000"/>
                <w:sz w:val="21"/>
                <w:szCs w:val="21"/>
                <w:lang w:eastAsia="zh-CN"/>
              </w:rPr>
              <w:t>参与讨论的</w:t>
            </w:r>
            <w:r w:rsidR="00520F89" w:rsidRPr="005B52EE">
              <w:rPr>
                <w:rFonts w:ascii="仿宋_GB2312" w:eastAsia="仿宋_GB2312" w:hint="eastAsia"/>
                <w:color w:val="FF0000"/>
                <w:sz w:val="21"/>
                <w:szCs w:val="21"/>
                <w:lang w:eastAsia="zh-CN"/>
              </w:rPr>
              <w:t>人员</w:t>
            </w:r>
          </w:p>
        </w:tc>
      </w:tr>
      <w:tr w:rsidR="00FC3B7C" w:rsidRPr="005B52EE" w14:paraId="03DECB39" w14:textId="77777777" w:rsidTr="00E04258">
        <w:trPr>
          <w:trHeight w:val="800"/>
        </w:trPr>
        <w:tc>
          <w:tcPr>
            <w:tcW w:w="3415" w:type="dxa"/>
            <w:shd w:val="clear" w:color="auto" w:fill="CCC0D9" w:themeFill="accent4" w:themeFillTint="66"/>
          </w:tcPr>
          <w:p w14:paraId="2815EF36"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讨论日期</w:t>
            </w:r>
          </w:p>
        </w:tc>
        <w:tc>
          <w:tcPr>
            <w:tcW w:w="5850" w:type="dxa"/>
            <w:shd w:val="clear" w:color="auto" w:fill="auto"/>
          </w:tcPr>
          <w:p w14:paraId="6C86A116"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FC3B7C" w:rsidRPr="005B52EE" w14:paraId="588582D5" w14:textId="77777777" w:rsidTr="00E04258">
        <w:trPr>
          <w:trHeight w:val="800"/>
        </w:trPr>
        <w:tc>
          <w:tcPr>
            <w:tcW w:w="3415" w:type="dxa"/>
            <w:shd w:val="clear" w:color="auto" w:fill="CCC0D9" w:themeFill="accent4" w:themeFillTint="66"/>
          </w:tcPr>
          <w:p w14:paraId="1526F17F" w14:textId="77777777" w:rsidR="00FC3B7C" w:rsidRPr="005B52EE" w:rsidRDefault="00EA5AAE"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t>识别</w:t>
            </w:r>
            <w:r w:rsidR="00FC3B7C" w:rsidRPr="005B52EE">
              <w:rPr>
                <w:rFonts w:ascii="仿宋_GB2312" w:hint="eastAsia"/>
                <w:color w:val="FF0000"/>
                <w:sz w:val="21"/>
                <w:szCs w:val="21"/>
                <w:lang w:eastAsia="zh-CN"/>
              </w:rPr>
              <w:t>讨论的重大事项</w:t>
            </w:r>
          </w:p>
        </w:tc>
        <w:tc>
          <w:tcPr>
            <w:tcW w:w="5850" w:type="dxa"/>
            <w:shd w:val="clear" w:color="auto" w:fill="auto"/>
          </w:tcPr>
          <w:p w14:paraId="120B59ED"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EA5AAE" w:rsidRPr="005B52EE">
              <w:rPr>
                <w:rFonts w:ascii="仿宋_GB2312" w:eastAsia="仿宋_GB2312" w:hint="eastAsia"/>
                <w:color w:val="FF0000"/>
                <w:sz w:val="21"/>
                <w:szCs w:val="21"/>
                <w:lang w:eastAsia="zh-CN"/>
              </w:rPr>
              <w:t>加</w:t>
            </w:r>
            <w:r w:rsidRPr="005B52EE">
              <w:rPr>
                <w:rFonts w:ascii="仿宋_GB2312" w:eastAsia="仿宋_GB2312" w:hint="eastAsia"/>
                <w:color w:val="FF0000"/>
                <w:sz w:val="21"/>
                <w:szCs w:val="21"/>
                <w:lang w:eastAsia="zh-CN"/>
              </w:rPr>
              <w:t>行</w:t>
            </w:r>
          </w:p>
        </w:tc>
      </w:tr>
      <w:tr w:rsidR="00FC3B7C" w:rsidRPr="005B52EE" w14:paraId="671DD9BD" w14:textId="77777777" w:rsidTr="00E04258">
        <w:trPr>
          <w:trHeight w:val="800"/>
        </w:trPr>
        <w:tc>
          <w:tcPr>
            <w:tcW w:w="3415" w:type="dxa"/>
            <w:shd w:val="clear" w:color="auto" w:fill="CCC0D9" w:themeFill="accent4" w:themeFillTint="66"/>
          </w:tcPr>
          <w:p w14:paraId="14F905E4" w14:textId="77777777" w:rsidR="00FC3B7C" w:rsidRPr="005B52EE" w:rsidRDefault="00FC3B7C" w:rsidP="005B52EE">
            <w:pPr>
              <w:pStyle w:val="a2"/>
              <w:snapToGrid w:val="0"/>
              <w:spacing w:beforeLines="50" w:before="120" w:line="300" w:lineRule="auto"/>
              <w:rPr>
                <w:rFonts w:ascii="仿宋_GB2312" w:eastAsia="仿宋_GB2312"/>
                <w:sz w:val="21"/>
                <w:szCs w:val="21"/>
                <w:lang w:eastAsia="zh-CN"/>
              </w:rPr>
            </w:pPr>
            <w:r w:rsidRPr="005B52EE">
              <w:rPr>
                <w:rFonts w:ascii="仿宋_GB2312" w:eastAsia="仿宋_GB2312" w:hint="eastAsia"/>
                <w:sz w:val="21"/>
                <w:szCs w:val="21"/>
                <w:lang w:eastAsia="zh-CN"/>
              </w:rPr>
              <w:t>通过向组成部分</w:t>
            </w:r>
            <w:r w:rsidR="00EA5AAE" w:rsidRPr="005B52EE">
              <w:rPr>
                <w:rFonts w:ascii="仿宋_GB2312" w:eastAsia="仿宋_GB2312" w:hint="eastAsia"/>
                <w:sz w:val="21"/>
                <w:szCs w:val="21"/>
                <w:lang w:eastAsia="zh-CN"/>
              </w:rPr>
              <w:t>项目</w:t>
            </w:r>
            <w:r w:rsidRPr="005B52EE">
              <w:rPr>
                <w:rFonts w:ascii="仿宋_GB2312" w:eastAsia="仿宋_GB2312" w:hint="eastAsia"/>
                <w:sz w:val="21"/>
                <w:szCs w:val="21"/>
                <w:lang w:eastAsia="zh-CN"/>
              </w:rPr>
              <w:t>合伙人（或，同等</w:t>
            </w:r>
            <w:r w:rsidR="00EA5AAE" w:rsidRPr="005B52EE">
              <w:rPr>
                <w:rFonts w:ascii="仿宋_GB2312" w:eastAsia="仿宋_GB2312" w:hint="eastAsia"/>
                <w:sz w:val="21"/>
                <w:szCs w:val="21"/>
                <w:lang w:eastAsia="zh-CN"/>
              </w:rPr>
              <w:t>角色</w:t>
            </w:r>
            <w:r w:rsidRPr="005B52EE">
              <w:rPr>
                <w:rFonts w:ascii="仿宋_GB2312" w:eastAsia="仿宋_GB2312" w:hint="eastAsia"/>
                <w:sz w:val="21"/>
                <w:szCs w:val="21"/>
                <w:lang w:eastAsia="zh-CN"/>
              </w:rPr>
              <w:t>）询问，是否有未解决重大事项？</w:t>
            </w:r>
          </w:p>
        </w:tc>
        <w:tc>
          <w:tcPr>
            <w:tcW w:w="5850" w:type="dxa"/>
            <w:shd w:val="clear" w:color="auto" w:fill="auto"/>
          </w:tcPr>
          <w:p w14:paraId="3063AD82" w14:textId="77777777" w:rsidR="00FC3B7C"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3999"/>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0"/>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w:t>
            </w:r>
          </w:p>
          <w:p w14:paraId="7B04181C" w14:textId="31685E6D"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如果是，了解并记录未解决事项并描述采取</w:t>
            </w:r>
            <w:r w:rsidR="005B742E">
              <w:rPr>
                <w:rFonts w:ascii="仿宋_GB2312" w:eastAsia="仿宋_GB2312" w:hint="eastAsia"/>
                <w:color w:val="FF0000"/>
                <w:sz w:val="21"/>
                <w:szCs w:val="21"/>
                <w:lang w:eastAsia="zh-CN"/>
              </w:rPr>
              <w:t>的</w:t>
            </w:r>
            <w:r w:rsidRPr="005B52EE">
              <w:rPr>
                <w:rFonts w:ascii="仿宋_GB2312" w:eastAsia="仿宋_GB2312" w:hint="eastAsia"/>
                <w:color w:val="FF0000"/>
                <w:sz w:val="21"/>
                <w:szCs w:val="21"/>
                <w:lang w:eastAsia="zh-CN"/>
              </w:rPr>
              <w:t>行动。</w:t>
            </w:r>
          </w:p>
        </w:tc>
      </w:tr>
    </w:tbl>
    <w:p w14:paraId="7F371354" w14:textId="77777777" w:rsidR="008216D7" w:rsidRPr="005B52EE" w:rsidRDefault="008216D7" w:rsidP="005B52EE">
      <w:pPr>
        <w:pStyle w:val="a2"/>
        <w:snapToGrid w:val="0"/>
        <w:spacing w:beforeLines="50" w:before="120" w:afterLines="70" w:after="168"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8216D7" w:rsidRPr="005B52EE" w14:paraId="5569B82D" w14:textId="77777777" w:rsidTr="00E04258">
        <w:tc>
          <w:tcPr>
            <w:tcW w:w="9260" w:type="dxa"/>
          </w:tcPr>
          <w:p w14:paraId="4ABDD600" w14:textId="742827B8" w:rsidR="008216D7" w:rsidRPr="005B52EE" w:rsidRDefault="003875EC" w:rsidP="005B52EE">
            <w:pPr>
              <w:pStyle w:val="21"/>
              <w:snapToGrid w:val="0"/>
              <w:spacing w:beforeLines="50" w:before="120" w:line="300" w:lineRule="auto"/>
              <w:rPr>
                <w:rFonts w:ascii="仿宋_GB2312"/>
                <w:b w:val="0"/>
                <w:color w:val="FF0000"/>
                <w:sz w:val="24"/>
                <w:lang w:eastAsia="zh-CN"/>
              </w:rPr>
            </w:pPr>
            <w:r w:rsidRPr="005B52EE">
              <w:rPr>
                <w:rFonts w:ascii="仿宋_GB2312" w:hint="eastAsia"/>
                <w:color w:val="FF0000"/>
                <w:sz w:val="24"/>
                <w:lang w:eastAsia="zh-CN"/>
              </w:rPr>
              <w:t>致集团</w:t>
            </w:r>
            <w:r w:rsidR="001F4FB8">
              <w:rPr>
                <w:rFonts w:ascii="仿宋_GB2312" w:hint="eastAsia"/>
                <w:color w:val="FF0000"/>
                <w:sz w:val="24"/>
                <w:lang w:eastAsia="zh-CN"/>
              </w:rPr>
              <w:t>注册会计师</w:t>
            </w:r>
            <w:r w:rsidRPr="005B52EE">
              <w:rPr>
                <w:rFonts w:ascii="仿宋_GB2312" w:hint="eastAsia"/>
                <w:color w:val="FF0000"/>
                <w:sz w:val="24"/>
                <w:lang w:eastAsia="zh-CN"/>
              </w:rPr>
              <w:t>复核人的指导性说明</w:t>
            </w:r>
          </w:p>
          <w:p w14:paraId="6FC78C99" w14:textId="6EE17043" w:rsidR="008216D7" w:rsidRPr="005B52EE" w:rsidRDefault="00EA5AAE" w:rsidP="005B52EE">
            <w:pPr>
              <w:pStyle w:val="a2"/>
              <w:snapToGrid w:val="0"/>
              <w:spacing w:beforeLines="50" w:before="120" w:after="0" w:line="300" w:lineRule="auto"/>
              <w:rPr>
                <w:rFonts w:ascii="仿宋_GB2312" w:eastAsia="仿宋_GB2312"/>
                <w:sz w:val="24"/>
                <w:szCs w:val="24"/>
                <w:lang w:eastAsia="zh-CN"/>
              </w:rPr>
            </w:pPr>
            <w:r w:rsidRPr="005B52EE">
              <w:rPr>
                <w:rFonts w:ascii="仿宋_GB2312" w:eastAsia="仿宋_GB2312" w:hint="eastAsia"/>
                <w:color w:val="FF0000"/>
                <w:sz w:val="24"/>
                <w:szCs w:val="24"/>
                <w:lang w:eastAsia="zh-CN"/>
              </w:rPr>
              <w:t>基于复核或与组成部分注册会计师的讨论，以下“额外要求的工作及相关复核”部分可用于集团</w:t>
            </w:r>
            <w:r w:rsidR="003948CA">
              <w:rPr>
                <w:rFonts w:ascii="仿宋_GB2312" w:eastAsia="仿宋_GB2312" w:hint="eastAsia"/>
                <w:color w:val="FF0000"/>
                <w:sz w:val="24"/>
                <w:szCs w:val="24"/>
                <w:lang w:eastAsia="zh-CN"/>
              </w:rPr>
              <w:t>注册会计师</w:t>
            </w:r>
            <w:r w:rsidRPr="005B52EE">
              <w:rPr>
                <w:rFonts w:ascii="仿宋_GB2312" w:eastAsia="仿宋_GB2312" w:hint="eastAsia"/>
                <w:color w:val="FF0000"/>
                <w:sz w:val="24"/>
                <w:szCs w:val="24"/>
                <w:lang w:eastAsia="zh-CN"/>
              </w:rPr>
              <w:t>提请组成部分注册会计师执行额外工作。额外工作的复核在以下“基于已执行复核的总体结论”前完成。</w:t>
            </w:r>
          </w:p>
        </w:tc>
      </w:tr>
    </w:tbl>
    <w:p w14:paraId="53CB7415" w14:textId="77777777" w:rsidR="008216D7" w:rsidRPr="005B52EE" w:rsidRDefault="008216D7" w:rsidP="005B52EE">
      <w:pPr>
        <w:pStyle w:val="a2"/>
        <w:snapToGrid w:val="0"/>
        <w:spacing w:beforeLines="50" w:before="120" w:afterLines="70" w:after="168" w:line="300" w:lineRule="auto"/>
        <w:rPr>
          <w:rFonts w:ascii="仿宋_GB2312" w:eastAsia="仿宋_GB2312"/>
          <w:sz w:val="24"/>
          <w:szCs w:val="24"/>
          <w:lang w:eastAsia="zh-CN"/>
        </w:rPr>
      </w:pPr>
    </w:p>
    <w:p w14:paraId="5C8094E0" w14:textId="77777777" w:rsidR="00743996" w:rsidRPr="005B52EE" w:rsidRDefault="00EA5AAE"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额外要求的工作及相关复核</w:t>
      </w:r>
    </w:p>
    <w:p w14:paraId="5A39F512" w14:textId="77777777" w:rsidR="00743996" w:rsidRPr="003F2CFD" w:rsidRDefault="00E04258"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w:t>
      </w:r>
      <w:r w:rsidR="008216D7" w:rsidRPr="003F2CFD">
        <w:rPr>
          <w:rFonts w:ascii="Arial Narrow" w:eastAsia="仿宋_GB2312" w:hAnsi="Arial Narrow" w:hint="eastAsia"/>
          <w:color w:val="FF0000"/>
          <w:sz w:val="24"/>
          <w:szCs w:val="24"/>
          <w:lang w:eastAsia="zh-CN"/>
        </w:rPr>
        <w:t>额外</w:t>
      </w:r>
      <w:r w:rsidR="00EA5AAE" w:rsidRPr="003F2CFD">
        <w:rPr>
          <w:rFonts w:ascii="Arial Narrow" w:eastAsia="仿宋_GB2312" w:hAnsi="Arial Narrow" w:hint="eastAsia"/>
          <w:color w:val="FF0000"/>
          <w:sz w:val="24"/>
          <w:szCs w:val="24"/>
          <w:lang w:eastAsia="zh-CN"/>
        </w:rPr>
        <w:t>要求的</w:t>
      </w:r>
      <w:r w:rsidR="008216D7" w:rsidRPr="003F2CFD">
        <w:rPr>
          <w:rFonts w:ascii="Arial Narrow" w:eastAsia="仿宋_GB2312" w:hAnsi="Arial Narrow" w:hint="eastAsia"/>
          <w:color w:val="FF0000"/>
          <w:sz w:val="24"/>
          <w:szCs w:val="24"/>
          <w:lang w:eastAsia="zh-CN"/>
        </w:rPr>
        <w:t>工作</w:t>
      </w:r>
      <w:r w:rsidR="00EA5AAE" w:rsidRPr="003F2CFD">
        <w:rPr>
          <w:rFonts w:ascii="Arial Narrow" w:eastAsia="仿宋_GB2312" w:hAnsi="Arial Narrow" w:hint="eastAsia"/>
          <w:color w:val="FF0000"/>
          <w:sz w:val="24"/>
          <w:szCs w:val="24"/>
          <w:lang w:eastAsia="zh-CN"/>
        </w:rPr>
        <w:t>及</w:t>
      </w:r>
      <w:r w:rsidR="008216D7" w:rsidRPr="003F2CFD">
        <w:rPr>
          <w:rFonts w:ascii="Arial Narrow" w:eastAsia="仿宋_GB2312" w:hAnsi="Arial Narrow" w:hint="eastAsia"/>
          <w:color w:val="FF0000"/>
          <w:sz w:val="24"/>
          <w:szCs w:val="24"/>
          <w:lang w:eastAsia="zh-CN"/>
        </w:rPr>
        <w:t>对该工作的复核，包括有关结果。</w:t>
      </w:r>
    </w:p>
    <w:p w14:paraId="2EFF04F7" w14:textId="77777777" w:rsidR="00743996" w:rsidRPr="005B52EE" w:rsidRDefault="008216D7"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EA5AAE" w:rsidRPr="005B52EE">
        <w:rPr>
          <w:rFonts w:ascii="仿宋_GB2312" w:hint="eastAsia"/>
          <w:sz w:val="24"/>
          <w:lang w:eastAsia="zh-CN"/>
        </w:rPr>
        <w:t>已</w:t>
      </w:r>
      <w:r w:rsidRPr="005B52EE">
        <w:rPr>
          <w:rFonts w:ascii="仿宋_GB2312" w:hint="eastAsia"/>
          <w:sz w:val="24"/>
          <w:lang w:eastAsia="zh-CN"/>
        </w:rPr>
        <w:t>执行复核的</w:t>
      </w:r>
      <w:r w:rsidR="00EA5AAE" w:rsidRPr="005B52EE">
        <w:rPr>
          <w:rFonts w:ascii="仿宋_GB2312" w:hint="eastAsia"/>
          <w:sz w:val="24"/>
          <w:lang w:eastAsia="zh-CN"/>
        </w:rPr>
        <w:t>总体</w:t>
      </w:r>
      <w:r w:rsidRPr="005B52EE">
        <w:rPr>
          <w:rFonts w:ascii="仿宋_GB2312" w:hint="eastAsia"/>
          <w:sz w:val="24"/>
          <w:lang w:eastAsia="zh-CN"/>
        </w:rPr>
        <w:t>结论</w:t>
      </w:r>
    </w:p>
    <w:p w14:paraId="0B365FF9" w14:textId="77777777" w:rsidR="00743996" w:rsidRPr="003F2CFD" w:rsidRDefault="008216D7"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复核结论表明：</w:t>
      </w:r>
    </w:p>
    <w:tbl>
      <w:tblPr>
        <w:tblStyle w:val="ab"/>
        <w:tblW w:w="9355" w:type="dxa"/>
        <w:tblLook w:val="04A0" w:firstRow="1" w:lastRow="0" w:firstColumn="1" w:lastColumn="0" w:noHBand="0" w:noVBand="1"/>
      </w:tblPr>
      <w:tblGrid>
        <w:gridCol w:w="4928"/>
        <w:gridCol w:w="4427"/>
      </w:tblGrid>
      <w:tr w:rsidR="008216D7" w:rsidRPr="005B52EE" w14:paraId="143C26B3" w14:textId="77777777" w:rsidTr="0046252E">
        <w:tc>
          <w:tcPr>
            <w:tcW w:w="4928" w:type="dxa"/>
            <w:shd w:val="clear" w:color="auto" w:fill="CCC0D9" w:themeFill="accent4" w:themeFillTint="66"/>
          </w:tcPr>
          <w:p w14:paraId="5180045D" w14:textId="00C59ACD" w:rsidR="008216D7" w:rsidRPr="005B52EE" w:rsidRDefault="0034638F"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已复核的工作底稿包括相互关联项目（例如，收入与应收账款、存货与应付款项，以及固定资产与折旧）的程序，以实现对某交易类别、账户余额或披露的审计目标。</w:t>
            </w:r>
          </w:p>
        </w:tc>
        <w:tc>
          <w:tcPr>
            <w:tcW w:w="4427" w:type="dxa"/>
            <w:shd w:val="clear" w:color="auto" w:fill="auto"/>
          </w:tcPr>
          <w:p w14:paraId="3734541B" w14:textId="77777777" w:rsidR="008216D7"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1"/>
              </w:sdtPr>
              <w:sdtEndPr/>
              <w:sdtContent>
                <w:r w:rsidR="008216D7" w:rsidRPr="005B52EE">
                  <w:rPr>
                    <w:rFonts w:ascii="Segoe UI Symbol" w:eastAsia="仿宋_GB2312" w:hAnsi="Segoe UI Symbol" w:cs="Segoe UI Symbol"/>
                    <w:color w:val="000000" w:themeColor="text1"/>
                    <w:sz w:val="21"/>
                    <w:szCs w:val="21"/>
                    <w:lang w:eastAsia="zh-CN"/>
                  </w:rPr>
                  <w:t>☐</w:t>
                </w:r>
              </w:sdtContent>
            </w:sdt>
            <w:r w:rsidR="008216D7"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2"/>
              </w:sdtPr>
              <w:sdtEndPr/>
              <w:sdtContent>
                <w:r w:rsidR="008216D7" w:rsidRPr="005B52EE">
                  <w:rPr>
                    <w:rFonts w:ascii="Segoe UI Symbol" w:eastAsia="仿宋_GB2312" w:hAnsi="Segoe UI Symbol" w:cs="Segoe UI Symbol"/>
                    <w:color w:val="000000" w:themeColor="text1"/>
                    <w:sz w:val="21"/>
                    <w:szCs w:val="21"/>
                    <w:lang w:eastAsia="zh-CN"/>
                  </w:rPr>
                  <w:t>☐</w:t>
                </w:r>
              </w:sdtContent>
            </w:sdt>
            <w:r w:rsidR="008216D7" w:rsidRPr="005B52EE">
              <w:rPr>
                <w:rFonts w:ascii="仿宋_GB2312" w:eastAsia="仿宋_GB2312" w:hint="eastAsia"/>
                <w:color w:val="000000" w:themeColor="text1"/>
                <w:sz w:val="21"/>
                <w:szCs w:val="21"/>
                <w:lang w:eastAsia="zh-CN"/>
              </w:rPr>
              <w:t xml:space="preserve"> 否  </w:t>
            </w:r>
          </w:p>
          <w:p w14:paraId="6D8B4DFF" w14:textId="77777777" w:rsidR="008216D7" w:rsidRPr="005B52EE" w:rsidRDefault="008216D7"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EA5AAE"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描述所作出的观察和所采取的行动。</w:t>
            </w:r>
          </w:p>
        </w:tc>
      </w:tr>
      <w:tr w:rsidR="00E309D9" w:rsidRPr="005B52EE" w14:paraId="45BC8B7C" w14:textId="77777777" w:rsidTr="0046252E">
        <w:tc>
          <w:tcPr>
            <w:tcW w:w="4928" w:type="dxa"/>
            <w:shd w:val="clear" w:color="auto" w:fill="CCC0D9" w:themeFill="accent4" w:themeFillTint="66"/>
          </w:tcPr>
          <w:p w14:paraId="62A56CA1" w14:textId="3D07FEAB"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已复核的工作底稿包括恰当</w:t>
            </w:r>
            <w:r w:rsidR="003948CA">
              <w:rPr>
                <w:rFonts w:ascii="仿宋_GB2312" w:hint="eastAsia"/>
                <w:sz w:val="21"/>
                <w:szCs w:val="21"/>
                <w:lang w:eastAsia="zh-CN"/>
              </w:rPr>
              <w:t>的</w:t>
            </w:r>
            <w:r w:rsidRPr="005B52EE">
              <w:rPr>
                <w:rFonts w:ascii="仿宋_GB2312" w:hint="eastAsia"/>
                <w:sz w:val="21"/>
                <w:szCs w:val="21"/>
                <w:lang w:eastAsia="zh-CN"/>
              </w:rPr>
              <w:t>审计记录，且基于已执行的复核，获取的审计证据支持得出的结论？</w:t>
            </w:r>
            <w:r w:rsidRPr="005B52EE" w:rsidDel="00EA5AAE">
              <w:rPr>
                <w:rFonts w:ascii="仿宋_GB2312" w:hint="eastAsia"/>
                <w:sz w:val="21"/>
                <w:szCs w:val="21"/>
                <w:lang w:eastAsia="zh-CN"/>
              </w:rPr>
              <w:t xml:space="preserve"> </w:t>
            </w:r>
          </w:p>
        </w:tc>
        <w:tc>
          <w:tcPr>
            <w:tcW w:w="4427" w:type="dxa"/>
            <w:shd w:val="clear" w:color="auto" w:fill="auto"/>
          </w:tcPr>
          <w:p w14:paraId="7F4540E3" w14:textId="77777777" w:rsidR="00E309D9"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87710255"/>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87710256"/>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1ED753F4"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如果否，描述所作出的观察和所采取的行动。</w:t>
            </w:r>
          </w:p>
        </w:tc>
      </w:tr>
      <w:tr w:rsidR="00E309D9" w:rsidRPr="005B52EE" w14:paraId="506F2377" w14:textId="77777777" w:rsidTr="0046252E">
        <w:trPr>
          <w:trHeight w:val="1046"/>
        </w:trPr>
        <w:tc>
          <w:tcPr>
            <w:tcW w:w="4928" w:type="dxa"/>
            <w:shd w:val="clear" w:color="auto" w:fill="CCC0D9" w:themeFill="accent4" w:themeFillTint="66"/>
          </w:tcPr>
          <w:p w14:paraId="6D3FF7B3" w14:textId="77777777"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已复核的工作底稿包括了监督与复核的证据？</w:t>
            </w:r>
          </w:p>
        </w:tc>
        <w:tc>
          <w:tcPr>
            <w:tcW w:w="4427" w:type="dxa"/>
            <w:shd w:val="clear" w:color="auto" w:fill="auto"/>
          </w:tcPr>
          <w:p w14:paraId="4A0E7E32" w14:textId="77777777" w:rsidR="00E309D9"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3"/>
              </w:sdtPr>
              <w:sdtEndPr/>
              <w:sdtContent/>
            </w:sdt>
            <w:sdt>
              <w:sdtPr>
                <w:rPr>
                  <w:rFonts w:ascii="仿宋_GB2312" w:eastAsia="仿宋_GB2312" w:hint="eastAsia"/>
                  <w:color w:val="000000" w:themeColor="text1"/>
                  <w:sz w:val="21"/>
                  <w:szCs w:val="21"/>
                </w:rPr>
                <w:id w:val="5924004"/>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5"/>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290C1ADC"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如果否，描述所作出的观察和所采取的行动。</w:t>
            </w:r>
          </w:p>
        </w:tc>
      </w:tr>
      <w:tr w:rsidR="00E309D9" w:rsidRPr="005B52EE" w14:paraId="08837DDD" w14:textId="77777777" w:rsidTr="0046252E">
        <w:tc>
          <w:tcPr>
            <w:tcW w:w="4928" w:type="dxa"/>
            <w:shd w:val="clear" w:color="auto" w:fill="CCC0D9" w:themeFill="accent4" w:themeFillTint="66"/>
          </w:tcPr>
          <w:p w14:paraId="52B07940" w14:textId="599C9E71"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w:t>
            </w:r>
            <w:r w:rsidR="003948CA">
              <w:rPr>
                <w:rFonts w:ascii="仿宋_GB2312" w:hint="eastAsia"/>
                <w:sz w:val="21"/>
                <w:szCs w:val="21"/>
                <w:lang w:eastAsia="zh-CN"/>
              </w:rPr>
              <w:t>注册会计师</w:t>
            </w:r>
            <w:r w:rsidRPr="005B52EE">
              <w:rPr>
                <w:rFonts w:ascii="仿宋_GB2312" w:hint="eastAsia"/>
                <w:sz w:val="21"/>
                <w:szCs w:val="21"/>
                <w:lang w:eastAsia="zh-CN"/>
              </w:rPr>
              <w:t>的组成部分财务信息与组成部分注册会计师工作底稿上的信息是否一致或调节相符？</w:t>
            </w:r>
          </w:p>
        </w:tc>
        <w:tc>
          <w:tcPr>
            <w:tcW w:w="4427" w:type="dxa"/>
            <w:shd w:val="clear" w:color="auto" w:fill="auto"/>
          </w:tcPr>
          <w:p w14:paraId="5728711A" w14:textId="77777777" w:rsidR="00E309D9"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6"/>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7"/>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4587DF04"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如果否，描述所作出的观察和所采取的行动。</w:t>
            </w:r>
          </w:p>
        </w:tc>
      </w:tr>
      <w:tr w:rsidR="00E309D9" w:rsidRPr="005B52EE" w14:paraId="0C950733" w14:textId="77777777" w:rsidTr="0046252E">
        <w:tc>
          <w:tcPr>
            <w:tcW w:w="4928" w:type="dxa"/>
            <w:shd w:val="clear" w:color="auto" w:fill="CCC0D9" w:themeFill="accent4" w:themeFillTint="66"/>
          </w:tcPr>
          <w:p w14:paraId="37803FDB" w14:textId="687748AA" w:rsidR="00E309D9" w:rsidRPr="005B52EE" w:rsidRDefault="00E309D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截止复核日期，组成部分注册会计师和集团</w:t>
            </w:r>
            <w:r w:rsidR="003948CA">
              <w:rPr>
                <w:rFonts w:ascii="仿宋_GB2312" w:hint="eastAsia"/>
                <w:sz w:val="21"/>
                <w:szCs w:val="21"/>
                <w:lang w:eastAsia="zh-CN"/>
              </w:rPr>
              <w:t>注册会计师</w:t>
            </w:r>
            <w:r w:rsidRPr="005B52EE">
              <w:rPr>
                <w:rFonts w:ascii="仿宋_GB2312" w:hint="eastAsia"/>
                <w:sz w:val="21"/>
                <w:szCs w:val="21"/>
                <w:lang w:eastAsia="zh-CN"/>
              </w:rPr>
              <w:t>的沟通与已复核工作底稿上的信息是否一致？</w:t>
            </w:r>
          </w:p>
        </w:tc>
        <w:tc>
          <w:tcPr>
            <w:tcW w:w="4427" w:type="dxa"/>
            <w:shd w:val="clear" w:color="auto" w:fill="auto"/>
          </w:tcPr>
          <w:p w14:paraId="4E1E93B8" w14:textId="77777777" w:rsidR="00E309D9"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08"/>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09"/>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0615C78C" w14:textId="77777777"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如果否，描述所作出的观察和所采取的行动。</w:t>
            </w:r>
          </w:p>
        </w:tc>
      </w:tr>
      <w:tr w:rsidR="00E309D9" w:rsidRPr="005B52EE" w14:paraId="06411B2D" w14:textId="77777777" w:rsidTr="0046252E">
        <w:tc>
          <w:tcPr>
            <w:tcW w:w="4928" w:type="dxa"/>
            <w:shd w:val="clear" w:color="auto" w:fill="CCC0D9" w:themeFill="accent4" w:themeFillTint="66"/>
          </w:tcPr>
          <w:p w14:paraId="4C41F1FD" w14:textId="645A303D" w:rsidR="00E309D9" w:rsidRPr="005B52EE" w:rsidRDefault="00AC2B49"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除此处另有说明外，对组成部分注册会计师底稿的复核和与组成部分注册会计师的讨论表明组成部分注册会计师遵守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427" w:type="dxa"/>
            <w:shd w:val="clear" w:color="auto" w:fill="auto"/>
          </w:tcPr>
          <w:p w14:paraId="18ED552C" w14:textId="77777777" w:rsidR="00E309D9"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0"/>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1"/>
              </w:sdtPr>
              <w:sdtEndPr/>
              <w:sdtContent>
                <w:r w:rsidR="00E309D9" w:rsidRPr="005B52EE">
                  <w:rPr>
                    <w:rFonts w:ascii="Segoe UI Symbol" w:eastAsia="仿宋_GB2312" w:hAnsi="Segoe UI Symbol" w:cs="Segoe UI Symbol"/>
                    <w:color w:val="000000" w:themeColor="text1"/>
                    <w:sz w:val="21"/>
                    <w:szCs w:val="21"/>
                    <w:lang w:eastAsia="zh-CN"/>
                  </w:rPr>
                  <w:t>☐</w:t>
                </w:r>
              </w:sdtContent>
            </w:sdt>
            <w:r w:rsidR="00E309D9" w:rsidRPr="005B52EE">
              <w:rPr>
                <w:rFonts w:ascii="仿宋_GB2312" w:eastAsia="仿宋_GB2312" w:hint="eastAsia"/>
                <w:color w:val="000000" w:themeColor="text1"/>
                <w:sz w:val="21"/>
                <w:szCs w:val="21"/>
                <w:lang w:eastAsia="zh-CN"/>
              </w:rPr>
              <w:t xml:space="preserve"> 否  </w:t>
            </w:r>
          </w:p>
          <w:p w14:paraId="63E93FCA" w14:textId="432B8603" w:rsidR="00E309D9" w:rsidRPr="005B52EE" w:rsidRDefault="00E309D9"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如果否，描述所作出的观察和所采取的行动。</w:t>
            </w:r>
          </w:p>
        </w:tc>
      </w:tr>
    </w:tbl>
    <w:p w14:paraId="0ABC4B51" w14:textId="77777777" w:rsidR="008216D7" w:rsidRPr="005B52EE" w:rsidRDefault="008216D7" w:rsidP="005B52EE">
      <w:pPr>
        <w:pStyle w:val="a2"/>
        <w:snapToGrid w:val="0"/>
        <w:spacing w:beforeLines="50" w:before="120" w:afterLines="70" w:after="168" w:line="300" w:lineRule="auto"/>
        <w:rPr>
          <w:rFonts w:ascii="仿宋_GB2312" w:eastAsia="仿宋_GB2312"/>
          <w:color w:val="000000" w:themeColor="text1"/>
          <w:sz w:val="24"/>
          <w:szCs w:val="24"/>
          <w:lang w:eastAsia="zh-CN"/>
        </w:rPr>
      </w:pPr>
    </w:p>
    <w:p w14:paraId="0A6E223D" w14:textId="4DC5EB9B" w:rsidR="00743996" w:rsidRPr="005B52EE" w:rsidRDefault="008216D7" w:rsidP="005B52EE">
      <w:pPr>
        <w:pStyle w:val="1"/>
        <w:snapToGrid w:val="0"/>
        <w:spacing w:beforeLines="50" w:before="120" w:afterLines="70" w:after="168" w:line="300" w:lineRule="auto"/>
        <w:rPr>
          <w:rFonts w:ascii="仿宋_GB2312" w:eastAsia="仿宋_GB2312"/>
          <w:b/>
          <w:color w:val="FF0000"/>
          <w:sz w:val="24"/>
          <w:szCs w:val="24"/>
          <w:lang w:eastAsia="zh-CN"/>
        </w:rPr>
      </w:pPr>
      <w:r w:rsidRPr="005B52EE">
        <w:rPr>
          <w:rFonts w:ascii="仿宋_GB2312" w:eastAsia="仿宋_GB2312" w:hint="eastAsia"/>
          <w:b/>
          <w:color w:val="FF0000"/>
          <w:sz w:val="24"/>
          <w:szCs w:val="24"/>
          <w:lang w:eastAsia="zh-CN"/>
        </w:rPr>
        <w:t>选项3</w:t>
      </w:r>
      <w:r w:rsidR="00AC2B49" w:rsidRPr="005B52EE">
        <w:rPr>
          <w:rFonts w:ascii="仿宋_GB2312" w:eastAsia="仿宋_GB2312" w:hint="eastAsia"/>
          <w:b/>
          <w:color w:val="FF0000"/>
          <w:sz w:val="24"/>
          <w:szCs w:val="24"/>
          <w:lang w:eastAsia="zh-CN"/>
        </w:rPr>
        <w:t>：</w:t>
      </w:r>
      <w:r w:rsidRPr="005B52EE">
        <w:rPr>
          <w:rFonts w:ascii="仿宋_GB2312" w:eastAsia="仿宋_GB2312" w:hint="eastAsia"/>
          <w:b/>
          <w:color w:val="FF0000"/>
          <w:sz w:val="24"/>
          <w:szCs w:val="24"/>
          <w:lang w:eastAsia="zh-CN"/>
        </w:rPr>
        <w:t>特定审计程序</w:t>
      </w:r>
      <w:r w:rsidR="006C4268">
        <w:rPr>
          <w:rFonts w:ascii="仿宋_GB2312" w:eastAsia="仿宋_GB2312" w:hint="eastAsia"/>
          <w:b/>
          <w:color w:val="FF0000"/>
          <w:sz w:val="24"/>
          <w:szCs w:val="24"/>
          <w:lang w:eastAsia="zh-CN"/>
        </w:rPr>
        <w:t>（由集团注册会计师设计）</w:t>
      </w:r>
    </w:p>
    <w:p w14:paraId="0DF2C77E" w14:textId="77777777" w:rsidR="00743996" w:rsidRPr="003F2CFD" w:rsidRDefault="00AC2B49"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3F2CFD">
        <w:rPr>
          <w:rFonts w:ascii="Arial Narrow" w:eastAsia="仿宋_GB2312" w:hAnsi="Arial Narrow" w:hint="eastAsia"/>
          <w:color w:val="000000" w:themeColor="text1"/>
          <w:sz w:val="24"/>
          <w:szCs w:val="24"/>
          <w:lang w:eastAsia="zh-CN"/>
        </w:rPr>
        <w:t>对</w:t>
      </w:r>
      <w:r w:rsidR="008216D7" w:rsidRPr="003F2CFD">
        <w:rPr>
          <w:rFonts w:ascii="Arial Narrow" w:eastAsia="仿宋_GB2312" w:hAnsi="Arial Narrow" w:hint="eastAsia"/>
          <w:color w:val="000000" w:themeColor="text1"/>
          <w:sz w:val="24"/>
          <w:szCs w:val="24"/>
          <w:lang w:eastAsia="zh-CN"/>
        </w:rPr>
        <w:t>组成部分注册会计师工作底稿</w:t>
      </w:r>
      <w:r w:rsidRPr="003F2CFD">
        <w:rPr>
          <w:rFonts w:ascii="Arial Narrow" w:eastAsia="仿宋_GB2312" w:hAnsi="Arial Narrow" w:hint="eastAsia"/>
          <w:color w:val="000000" w:themeColor="text1"/>
          <w:sz w:val="24"/>
          <w:szCs w:val="24"/>
          <w:lang w:eastAsia="zh-CN"/>
        </w:rPr>
        <w:t>的复核概述于下。</w:t>
      </w:r>
    </w:p>
    <w:p w14:paraId="512532AD" w14:textId="61376420" w:rsidR="00743996" w:rsidRPr="005B52EE" w:rsidRDefault="00FC3B7C"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遵守</w:t>
      </w:r>
      <w:r w:rsidR="00D66962" w:rsidRPr="005B52EE">
        <w:rPr>
          <w:rFonts w:ascii="仿宋_GB2312" w:hint="eastAsia"/>
          <w:sz w:val="24"/>
          <w:lang w:eastAsia="zh-CN"/>
        </w:rPr>
        <w:t>《集团审计指令》</w:t>
      </w:r>
    </w:p>
    <w:p w14:paraId="36B07FBA" w14:textId="474B49DA" w:rsidR="00D21AC0" w:rsidRPr="003F2CFD" w:rsidRDefault="00D21AC0"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基于已执行的工作底稿复核程序，组成部分注册会计师在以下方面遵守了</w:t>
      </w:r>
      <w:r w:rsidR="00D66962" w:rsidRPr="003F2CFD">
        <w:rPr>
          <w:rFonts w:ascii="Arial Narrow" w:eastAsia="仿宋_GB2312" w:hAnsi="Arial Narrow" w:hint="eastAsia"/>
          <w:sz w:val="24"/>
          <w:szCs w:val="24"/>
          <w:lang w:eastAsia="zh-CN"/>
        </w:rPr>
        <w:t>《集团审计指令》</w:t>
      </w:r>
      <w:r w:rsidR="006C4268">
        <w:rPr>
          <w:rFonts w:ascii="Arial Narrow" w:eastAsia="仿宋_GB2312" w:hAnsi="Arial Narrow" w:hint="eastAsia"/>
          <w:sz w:val="24"/>
          <w:szCs w:val="24"/>
          <w:lang w:eastAsia="zh-CN"/>
        </w:rPr>
        <w:t>和《组成部分注册会计师执行的工作》（以下称为《集团审计指令》）</w:t>
      </w:r>
      <w:r w:rsidRPr="003F2CFD">
        <w:rPr>
          <w:rFonts w:ascii="Arial Narrow" w:eastAsia="仿宋_GB2312" w:hAnsi="Arial Narrow" w:hint="eastAsia"/>
          <w:sz w:val="24"/>
          <w:szCs w:val="24"/>
          <w:lang w:eastAsia="zh-CN"/>
        </w:rPr>
        <w:t>：</w:t>
      </w:r>
    </w:p>
    <w:tbl>
      <w:tblPr>
        <w:tblStyle w:val="ab"/>
        <w:tblW w:w="9355" w:type="dxa"/>
        <w:tblLook w:val="04A0" w:firstRow="1" w:lastRow="0" w:firstColumn="1" w:lastColumn="0" w:noHBand="0" w:noVBand="1"/>
      </w:tblPr>
      <w:tblGrid>
        <w:gridCol w:w="4644"/>
        <w:gridCol w:w="4711"/>
      </w:tblGrid>
      <w:tr w:rsidR="00FC3B7C" w:rsidRPr="005B52EE" w14:paraId="3CE63521" w14:textId="77777777" w:rsidTr="00E04258">
        <w:trPr>
          <w:trHeight w:val="440"/>
        </w:trPr>
        <w:tc>
          <w:tcPr>
            <w:tcW w:w="9355" w:type="dxa"/>
            <w:gridSpan w:val="2"/>
            <w:shd w:val="clear" w:color="auto" w:fill="CCC0D9" w:themeFill="accent4" w:themeFillTint="66"/>
          </w:tcPr>
          <w:p w14:paraId="30B2229A" w14:textId="24A7B7E1" w:rsidR="00FC3B7C" w:rsidRPr="005B52EE" w:rsidRDefault="00FC3B7C"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组成部分</w:t>
            </w:r>
            <w:r w:rsidR="006C4268">
              <w:rPr>
                <w:rFonts w:ascii="仿宋_GB2312" w:hint="eastAsia"/>
                <w:b/>
                <w:sz w:val="21"/>
                <w:szCs w:val="21"/>
                <w:lang w:eastAsia="zh-CN"/>
              </w:rPr>
              <w:t>实际执行的</w:t>
            </w:r>
            <w:r w:rsidRPr="005B52EE">
              <w:rPr>
                <w:rFonts w:ascii="仿宋_GB2312" w:hint="eastAsia"/>
                <w:b/>
                <w:sz w:val="21"/>
                <w:szCs w:val="21"/>
                <w:lang w:eastAsia="zh-CN"/>
              </w:rPr>
              <w:t>重要性</w:t>
            </w:r>
          </w:p>
        </w:tc>
      </w:tr>
      <w:tr w:rsidR="00FC3B7C" w:rsidRPr="005B52EE" w14:paraId="42654DEA" w14:textId="77777777" w:rsidTr="00E04258">
        <w:trPr>
          <w:trHeight w:val="800"/>
        </w:trPr>
        <w:tc>
          <w:tcPr>
            <w:tcW w:w="4644" w:type="dxa"/>
            <w:shd w:val="clear" w:color="auto" w:fill="CCC0D9" w:themeFill="accent4" w:themeFillTint="66"/>
          </w:tcPr>
          <w:p w14:paraId="6690FBE4" w14:textId="77C0FC46"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应用</w:t>
            </w:r>
            <w:r w:rsidR="00D21AC0" w:rsidRPr="005B52EE">
              <w:rPr>
                <w:rFonts w:ascii="仿宋_GB2312" w:hint="eastAsia"/>
                <w:sz w:val="21"/>
                <w:szCs w:val="21"/>
                <w:lang w:eastAsia="zh-CN"/>
              </w:rPr>
              <w:t>了</w:t>
            </w:r>
            <w:r w:rsidRPr="005B52EE">
              <w:rPr>
                <w:rFonts w:ascii="仿宋_GB2312" w:hint="eastAsia"/>
                <w:sz w:val="21"/>
                <w:szCs w:val="21"/>
                <w:lang w:eastAsia="zh-CN"/>
              </w:rPr>
              <w:t>等于或低于集团</w:t>
            </w:r>
            <w:r w:rsidR="006C426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沟通的</w:t>
            </w:r>
            <w:r w:rsidR="006C4268">
              <w:rPr>
                <w:rFonts w:ascii="仿宋_GB2312" w:hint="eastAsia"/>
                <w:sz w:val="21"/>
                <w:szCs w:val="21"/>
                <w:lang w:eastAsia="zh-CN"/>
              </w:rPr>
              <w:t>组成部分实际执行的</w:t>
            </w:r>
            <w:r w:rsidRPr="005B52EE">
              <w:rPr>
                <w:rFonts w:ascii="仿宋_GB2312" w:hint="eastAsia"/>
                <w:sz w:val="21"/>
                <w:szCs w:val="21"/>
                <w:lang w:eastAsia="zh-CN"/>
              </w:rPr>
              <w:t>重要性？</w:t>
            </w:r>
          </w:p>
        </w:tc>
        <w:tc>
          <w:tcPr>
            <w:tcW w:w="4711" w:type="dxa"/>
            <w:shd w:val="clear" w:color="auto" w:fill="auto"/>
          </w:tcPr>
          <w:p w14:paraId="631C4FEA" w14:textId="77777777" w:rsidR="00FC3B7C"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2"/>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3"/>
              </w:sdtPr>
              <w:sdtEndPr/>
              <w:sdtContent>
                <w:r w:rsidR="00FC3B7C" w:rsidRPr="005B52EE">
                  <w:rPr>
                    <w:rFonts w:ascii="Segoe UI Symbol" w:eastAsia="仿宋_GB2312" w:hAnsi="Segoe UI Symbol" w:cs="Segoe UI Symbol"/>
                    <w:color w:val="000000" w:themeColor="text1"/>
                    <w:sz w:val="21"/>
                    <w:szCs w:val="21"/>
                    <w:lang w:eastAsia="zh-CN"/>
                  </w:rPr>
                  <w:t>☐</w:t>
                </w:r>
                <w:r w:rsidR="00FC3B7C" w:rsidRPr="005B52EE">
                  <w:rPr>
                    <w:rFonts w:ascii="仿宋_GB2312" w:eastAsia="仿宋_GB2312" w:hAnsi="MS Gothic" w:hint="eastAsia"/>
                    <w:color w:val="000000" w:themeColor="text1"/>
                    <w:sz w:val="21"/>
                    <w:szCs w:val="21"/>
                    <w:lang w:eastAsia="zh-CN"/>
                  </w:rPr>
                  <w:t xml:space="preserve"> </w:t>
                </w:r>
              </w:sdtContent>
            </w:sdt>
            <w:r w:rsidR="00FC3B7C" w:rsidRPr="005B52EE">
              <w:rPr>
                <w:rFonts w:ascii="仿宋_GB2312" w:eastAsia="仿宋_GB2312" w:hint="eastAsia"/>
                <w:color w:val="000000" w:themeColor="text1"/>
                <w:sz w:val="21"/>
                <w:szCs w:val="21"/>
                <w:lang w:eastAsia="zh-CN"/>
              </w:rPr>
              <w:t xml:space="preserve">否  </w:t>
            </w:r>
            <w:sdt>
              <w:sdtPr>
                <w:rPr>
                  <w:rFonts w:ascii="仿宋_GB2312" w:eastAsia="仿宋_GB2312" w:hint="eastAsia"/>
                  <w:color w:val="000000" w:themeColor="text1"/>
                  <w:sz w:val="21"/>
                  <w:szCs w:val="21"/>
                </w:rPr>
                <w:id w:val="5924014"/>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w:t>
            </w:r>
          </w:p>
          <w:p w14:paraId="5032A809" w14:textId="6F1F4C11"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如果否，了解并记录原因并写明应用的</w:t>
            </w:r>
            <w:r w:rsidR="006C4268">
              <w:rPr>
                <w:rFonts w:ascii="仿宋_GB2312" w:eastAsia="仿宋_GB2312" w:hint="eastAsia"/>
                <w:color w:val="FF0000"/>
                <w:sz w:val="21"/>
                <w:szCs w:val="21"/>
                <w:lang w:eastAsia="zh-CN"/>
              </w:rPr>
              <w:t>组成部分实际执行的</w:t>
            </w:r>
            <w:r w:rsidRPr="005B52EE">
              <w:rPr>
                <w:rFonts w:ascii="仿宋_GB2312" w:eastAsia="仿宋_GB2312" w:hint="eastAsia"/>
                <w:color w:val="FF0000"/>
                <w:sz w:val="21"/>
                <w:szCs w:val="21"/>
                <w:lang w:eastAsia="zh-CN"/>
              </w:rPr>
              <w:t>重要性金额。</w:t>
            </w:r>
          </w:p>
        </w:tc>
      </w:tr>
      <w:tr w:rsidR="00FC3B7C" w:rsidRPr="005B52EE" w14:paraId="78E17469" w14:textId="77777777" w:rsidTr="00E04258">
        <w:trPr>
          <w:trHeight w:val="440"/>
        </w:trPr>
        <w:tc>
          <w:tcPr>
            <w:tcW w:w="9355" w:type="dxa"/>
            <w:gridSpan w:val="2"/>
            <w:shd w:val="clear" w:color="auto" w:fill="CCC0D9" w:themeFill="accent4" w:themeFillTint="66"/>
          </w:tcPr>
          <w:p w14:paraId="436AF262" w14:textId="77777777" w:rsidR="00FC3B7C" w:rsidRPr="005B52EE" w:rsidRDefault="00FC3B7C"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关联方</w:t>
            </w:r>
          </w:p>
        </w:tc>
      </w:tr>
      <w:tr w:rsidR="00FC3B7C" w:rsidRPr="005B52EE" w14:paraId="08EA3E84" w14:textId="77777777" w:rsidTr="00E04258">
        <w:trPr>
          <w:trHeight w:val="800"/>
        </w:trPr>
        <w:tc>
          <w:tcPr>
            <w:tcW w:w="4644" w:type="dxa"/>
            <w:shd w:val="clear" w:color="auto" w:fill="CCC0D9" w:themeFill="accent4" w:themeFillTint="66"/>
          </w:tcPr>
          <w:p w14:paraId="7C3BE60A" w14:textId="3E99F1E7" w:rsidR="00FC3B7C" w:rsidRPr="005B52EE" w:rsidRDefault="00D21AC0"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执行了识别组成部分关联方的审计程序，并与集团</w:t>
            </w:r>
            <w:r w:rsidR="006C4268">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提供的已识别关联方清单核对，确认其正确性与完整性？</w:t>
            </w:r>
          </w:p>
        </w:tc>
        <w:tc>
          <w:tcPr>
            <w:tcW w:w="4711" w:type="dxa"/>
            <w:shd w:val="clear" w:color="auto" w:fill="auto"/>
          </w:tcPr>
          <w:p w14:paraId="20F4FE41" w14:textId="77777777" w:rsidR="00FC3B7C"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5"/>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6"/>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w:t>
            </w:r>
          </w:p>
          <w:p w14:paraId="71CAB763"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如果是，描述组成部分注册会计师执行的工作。可填在下方“工作底稿复核概要”部分。如果不是，了解并记录原因。</w:t>
            </w:r>
            <w:r w:rsidRPr="005B52EE">
              <w:rPr>
                <w:rFonts w:ascii="仿宋_GB2312" w:eastAsia="仿宋_GB2312" w:hint="eastAsia"/>
                <w:color w:val="FF0000"/>
                <w:sz w:val="21"/>
                <w:szCs w:val="21"/>
              </w:rPr>
              <w:t>.</w:t>
            </w:r>
          </w:p>
        </w:tc>
      </w:tr>
      <w:tr w:rsidR="00FC3B7C" w:rsidRPr="005B52EE" w14:paraId="7758C799" w14:textId="77777777" w:rsidTr="00E04258">
        <w:trPr>
          <w:trHeight w:val="440"/>
        </w:trPr>
        <w:tc>
          <w:tcPr>
            <w:tcW w:w="9355" w:type="dxa"/>
            <w:gridSpan w:val="2"/>
            <w:shd w:val="clear" w:color="auto" w:fill="CCC0D9" w:themeFill="accent4" w:themeFillTint="66"/>
          </w:tcPr>
          <w:p w14:paraId="1D6CF0A6" w14:textId="77777777" w:rsidR="00FC3B7C" w:rsidRPr="005B52EE" w:rsidRDefault="00D21AC0" w:rsidP="005B52EE">
            <w:pPr>
              <w:pStyle w:val="31"/>
              <w:keepNext w:val="0"/>
              <w:snapToGrid w:val="0"/>
              <w:spacing w:beforeLines="50" w:before="120" w:after="60" w:line="300" w:lineRule="auto"/>
              <w:rPr>
                <w:rFonts w:ascii="仿宋_GB2312"/>
                <w:color w:val="000000" w:themeColor="text1"/>
                <w:sz w:val="21"/>
                <w:szCs w:val="21"/>
                <w:lang w:eastAsia="zh-CN"/>
              </w:rPr>
            </w:pPr>
            <w:r w:rsidRPr="005B52EE">
              <w:rPr>
                <w:rFonts w:ascii="仿宋_GB2312" w:hint="eastAsia"/>
                <w:b/>
                <w:sz w:val="21"/>
                <w:szCs w:val="21"/>
                <w:lang w:eastAsia="zh-CN"/>
              </w:rPr>
              <w:t>特别</w:t>
            </w:r>
            <w:r w:rsidR="00FC3B7C" w:rsidRPr="005B52EE">
              <w:rPr>
                <w:rFonts w:ascii="仿宋_GB2312" w:hint="eastAsia"/>
                <w:b/>
                <w:sz w:val="21"/>
                <w:szCs w:val="21"/>
                <w:lang w:eastAsia="zh-CN"/>
              </w:rPr>
              <w:t>风险</w:t>
            </w:r>
          </w:p>
        </w:tc>
      </w:tr>
      <w:tr w:rsidR="00FC3B7C" w:rsidRPr="005B52EE" w14:paraId="23E2EEB1" w14:textId="77777777" w:rsidTr="00E04258">
        <w:tc>
          <w:tcPr>
            <w:tcW w:w="4644" w:type="dxa"/>
            <w:shd w:val="clear" w:color="auto" w:fill="CCC0D9" w:themeFill="accent4" w:themeFillTint="66"/>
          </w:tcPr>
          <w:p w14:paraId="23EE3ABC" w14:textId="2C140CD4" w:rsidR="00FC3B7C" w:rsidRPr="005B52EE" w:rsidRDefault="006C4268" w:rsidP="009921F7">
            <w:pPr>
              <w:pStyle w:val="31"/>
              <w:keepNext w:val="0"/>
              <w:snapToGrid w:val="0"/>
              <w:spacing w:beforeLines="50" w:before="120" w:after="60" w:line="300" w:lineRule="auto"/>
              <w:rPr>
                <w:rFonts w:ascii="仿宋_GB2312"/>
                <w:sz w:val="21"/>
                <w:szCs w:val="21"/>
                <w:lang w:eastAsia="zh-CN"/>
              </w:rPr>
            </w:pPr>
            <w:r>
              <w:rPr>
                <w:rFonts w:ascii="仿宋_GB2312" w:hint="eastAsia"/>
                <w:sz w:val="21"/>
                <w:szCs w:val="21"/>
                <w:lang w:eastAsia="zh-CN"/>
              </w:rPr>
              <w:t>针对</w:t>
            </w:r>
            <w:r w:rsidRPr="006C4268">
              <w:rPr>
                <w:rFonts w:ascii="仿宋_GB2312" w:hint="eastAsia"/>
                <w:sz w:val="21"/>
                <w:szCs w:val="21"/>
                <w:lang w:eastAsia="zh-CN"/>
              </w:rPr>
              <w:t>已识别</w:t>
            </w:r>
            <w:r>
              <w:rPr>
                <w:rFonts w:ascii="仿宋_GB2312" w:hint="eastAsia"/>
                <w:sz w:val="21"/>
                <w:szCs w:val="21"/>
                <w:lang w:eastAsia="zh-CN"/>
              </w:rPr>
              <w:t>的特别风险，了解了其内部控制（包括设计和执行</w:t>
            </w:r>
            <w:r w:rsidRPr="006C4268">
              <w:rPr>
                <w:rFonts w:ascii="仿宋_GB2312" w:hint="eastAsia"/>
                <w:sz w:val="21"/>
                <w:szCs w:val="21"/>
                <w:lang w:eastAsia="zh-CN"/>
              </w:rPr>
              <w:t>）？</w:t>
            </w:r>
          </w:p>
        </w:tc>
        <w:tc>
          <w:tcPr>
            <w:tcW w:w="4711" w:type="dxa"/>
            <w:shd w:val="clear" w:color="auto" w:fill="auto"/>
          </w:tcPr>
          <w:p w14:paraId="05500568" w14:textId="77777777" w:rsidR="00FC3B7C"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17"/>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18"/>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4019"/>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  </w:t>
            </w:r>
          </w:p>
          <w:p w14:paraId="69EC28B7"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如果是，描述组成部分注册会计师执行的控制有关的工作。可填在下方“工作底稿复核概要”部分。如果不是，了解并记录原因。</w:t>
            </w:r>
          </w:p>
        </w:tc>
      </w:tr>
      <w:tr w:rsidR="00FC3B7C" w:rsidRPr="005B52EE" w14:paraId="153BC607" w14:textId="77777777" w:rsidTr="00E04258">
        <w:tc>
          <w:tcPr>
            <w:tcW w:w="9355" w:type="dxa"/>
            <w:gridSpan w:val="2"/>
            <w:shd w:val="clear" w:color="auto" w:fill="CCC0D9" w:themeFill="accent4" w:themeFillTint="66"/>
          </w:tcPr>
          <w:p w14:paraId="53EBB997" w14:textId="3B185AB1" w:rsidR="00743996" w:rsidRPr="005B52EE" w:rsidRDefault="00FC3B7C" w:rsidP="005B52EE">
            <w:pPr>
              <w:pStyle w:val="31"/>
              <w:keepNext w:val="0"/>
              <w:snapToGrid w:val="0"/>
              <w:spacing w:beforeLines="50" w:before="120" w:after="60" w:line="300" w:lineRule="auto"/>
              <w:rPr>
                <w:rFonts w:ascii="仿宋_GB2312"/>
                <w:color w:val="FF0000"/>
                <w:sz w:val="21"/>
                <w:szCs w:val="21"/>
                <w:lang w:eastAsia="zh-CN"/>
              </w:rPr>
            </w:pPr>
            <w:r w:rsidRPr="005B52EE">
              <w:rPr>
                <w:rFonts w:ascii="仿宋_GB2312" w:hint="eastAsia"/>
                <w:b/>
                <w:sz w:val="21"/>
                <w:szCs w:val="21"/>
                <w:lang w:eastAsia="zh-CN"/>
              </w:rPr>
              <w:t>交易</w:t>
            </w:r>
            <w:r w:rsidR="0015576F" w:rsidRPr="005B52EE">
              <w:rPr>
                <w:rFonts w:ascii="仿宋_GB2312" w:hint="eastAsia"/>
                <w:b/>
                <w:sz w:val="21"/>
                <w:szCs w:val="21"/>
                <w:lang w:eastAsia="zh-CN"/>
              </w:rPr>
              <w:t>类别</w:t>
            </w:r>
            <w:r w:rsidRPr="005B52EE">
              <w:rPr>
                <w:rFonts w:ascii="仿宋_GB2312" w:hint="eastAsia"/>
                <w:b/>
                <w:sz w:val="21"/>
                <w:szCs w:val="21"/>
                <w:lang w:eastAsia="zh-CN"/>
              </w:rPr>
              <w:t>、</w:t>
            </w:r>
            <w:r w:rsidR="0034638F" w:rsidRPr="005B52EE">
              <w:rPr>
                <w:rFonts w:ascii="仿宋_GB2312" w:hint="eastAsia"/>
                <w:b/>
                <w:sz w:val="21"/>
                <w:szCs w:val="21"/>
                <w:lang w:eastAsia="zh-CN"/>
              </w:rPr>
              <w:t>账户</w:t>
            </w:r>
            <w:r w:rsidRPr="005B52EE">
              <w:rPr>
                <w:rFonts w:ascii="仿宋_GB2312" w:hint="eastAsia"/>
                <w:b/>
                <w:sz w:val="21"/>
                <w:szCs w:val="21"/>
                <w:lang w:eastAsia="zh-CN"/>
              </w:rPr>
              <w:t>余额</w:t>
            </w:r>
            <w:r w:rsidR="0015576F" w:rsidRPr="005B52EE">
              <w:rPr>
                <w:rFonts w:ascii="仿宋_GB2312" w:hint="eastAsia"/>
                <w:b/>
                <w:sz w:val="21"/>
                <w:szCs w:val="21"/>
                <w:lang w:eastAsia="zh-CN"/>
              </w:rPr>
              <w:t>和</w:t>
            </w:r>
            <w:r w:rsidRPr="005B52EE">
              <w:rPr>
                <w:rFonts w:ascii="仿宋_GB2312" w:hint="eastAsia"/>
                <w:b/>
                <w:sz w:val="21"/>
                <w:szCs w:val="21"/>
                <w:lang w:eastAsia="zh-CN"/>
              </w:rPr>
              <w:t>披露</w:t>
            </w:r>
          </w:p>
        </w:tc>
      </w:tr>
      <w:tr w:rsidR="00FC3B7C" w:rsidRPr="005B52EE" w14:paraId="303A10FB" w14:textId="77777777" w:rsidTr="00E04258">
        <w:tc>
          <w:tcPr>
            <w:tcW w:w="4644" w:type="dxa"/>
            <w:shd w:val="clear" w:color="auto" w:fill="CCC0D9" w:themeFill="accent4" w:themeFillTint="66"/>
          </w:tcPr>
          <w:p w14:paraId="3128AACC" w14:textId="436C973B" w:rsidR="00FC3B7C" w:rsidRPr="005B52EE" w:rsidRDefault="00D21A1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9921F7">
              <w:rPr>
                <w:rFonts w:ascii="仿宋_GB2312" w:hint="eastAsia"/>
                <w:sz w:val="21"/>
                <w:szCs w:val="21"/>
                <w:lang w:eastAsia="zh-CN"/>
              </w:rPr>
              <w:t>注册会计师</w:t>
            </w:r>
            <w:r w:rsidRPr="005B52EE">
              <w:rPr>
                <w:rFonts w:ascii="仿宋_GB2312" w:hint="eastAsia"/>
                <w:sz w:val="21"/>
                <w:szCs w:val="21"/>
                <w:lang w:eastAsia="zh-CN"/>
              </w:rPr>
              <w:t>通过</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要求的、针对已确认交易类别、</w:t>
            </w:r>
            <w:r w:rsidR="0034638F" w:rsidRPr="005B52EE">
              <w:rPr>
                <w:rFonts w:ascii="仿宋_GB2312" w:hint="eastAsia"/>
                <w:sz w:val="21"/>
                <w:szCs w:val="21"/>
                <w:lang w:eastAsia="zh-CN"/>
              </w:rPr>
              <w:t>账户</w:t>
            </w:r>
            <w:r w:rsidRPr="005B52EE">
              <w:rPr>
                <w:rFonts w:ascii="仿宋_GB2312" w:hint="eastAsia"/>
                <w:sz w:val="21"/>
                <w:szCs w:val="21"/>
                <w:lang w:eastAsia="zh-CN"/>
              </w:rPr>
              <w:t>余额和披露的审计程序？</w:t>
            </w:r>
          </w:p>
        </w:tc>
        <w:tc>
          <w:tcPr>
            <w:tcW w:w="4711" w:type="dxa"/>
            <w:shd w:val="clear" w:color="auto" w:fill="auto"/>
          </w:tcPr>
          <w:p w14:paraId="002D2D0E" w14:textId="77777777" w:rsidR="00FC3B7C"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20"/>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21"/>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924022"/>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不适用</w:t>
            </w:r>
          </w:p>
          <w:p w14:paraId="60261680"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F0241D" w:rsidRPr="005B52EE" w14:paraId="69031602" w14:textId="77777777" w:rsidTr="0046252E">
        <w:tc>
          <w:tcPr>
            <w:tcW w:w="9355" w:type="dxa"/>
            <w:gridSpan w:val="2"/>
            <w:shd w:val="clear" w:color="auto" w:fill="CCC0D9" w:themeFill="accent4" w:themeFillTint="66"/>
          </w:tcPr>
          <w:p w14:paraId="3106B2B8" w14:textId="77777777" w:rsidR="00F0241D" w:rsidRPr="005B52EE" w:rsidRDefault="00F0241D" w:rsidP="00414379">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t>控制测试</w:t>
            </w:r>
          </w:p>
        </w:tc>
      </w:tr>
      <w:tr w:rsidR="00F0241D" w:rsidRPr="005B52EE" w14:paraId="73B2AA3F" w14:textId="77777777" w:rsidTr="0046252E">
        <w:tc>
          <w:tcPr>
            <w:tcW w:w="4644" w:type="dxa"/>
            <w:shd w:val="clear" w:color="auto" w:fill="CCC0D9" w:themeFill="accent4" w:themeFillTint="66"/>
          </w:tcPr>
          <w:p w14:paraId="36702A69" w14:textId="086B4210" w:rsidR="00F0241D" w:rsidRPr="005B52EE" w:rsidRDefault="00F0241D" w:rsidP="00414379">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9921F7">
              <w:rPr>
                <w:rFonts w:ascii="仿宋_GB2312" w:hint="eastAsia"/>
                <w:sz w:val="21"/>
                <w:szCs w:val="21"/>
                <w:lang w:eastAsia="zh-CN"/>
              </w:rPr>
              <w:t>注册会计师</w:t>
            </w:r>
            <w:r w:rsidRPr="005B52EE">
              <w:rPr>
                <w:rFonts w:ascii="仿宋_GB2312" w:hint="eastAsia"/>
                <w:sz w:val="21"/>
                <w:szCs w:val="21"/>
                <w:lang w:eastAsia="zh-CN"/>
              </w:rPr>
              <w:t>通过《集团审计指令》要求的</w:t>
            </w:r>
            <w:r>
              <w:rPr>
                <w:rFonts w:ascii="仿宋_GB2312" w:hint="eastAsia"/>
                <w:sz w:val="21"/>
                <w:szCs w:val="21"/>
                <w:lang w:eastAsia="zh-CN"/>
              </w:rPr>
              <w:t>控制测试</w:t>
            </w:r>
            <w:r w:rsidRPr="005B52EE">
              <w:rPr>
                <w:rFonts w:ascii="仿宋_GB2312" w:hint="eastAsia"/>
                <w:sz w:val="21"/>
                <w:szCs w:val="21"/>
                <w:lang w:eastAsia="zh-CN"/>
              </w:rPr>
              <w:t>？</w:t>
            </w:r>
          </w:p>
        </w:tc>
        <w:tc>
          <w:tcPr>
            <w:tcW w:w="4711" w:type="dxa"/>
            <w:shd w:val="clear" w:color="auto" w:fill="auto"/>
          </w:tcPr>
          <w:p w14:paraId="0817D644" w14:textId="77777777" w:rsidR="00F0241D"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834728979"/>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315887733"/>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98300166"/>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不适用 </w:t>
            </w:r>
          </w:p>
          <w:p w14:paraId="15839332" w14:textId="77777777" w:rsidR="00F0241D" w:rsidRPr="005B52EE" w:rsidRDefault="00F0241D"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r w:rsidR="00F0241D" w:rsidRPr="005B52EE" w14:paraId="58BEAE05" w14:textId="77777777" w:rsidTr="0046252E">
        <w:tc>
          <w:tcPr>
            <w:tcW w:w="9355" w:type="dxa"/>
            <w:gridSpan w:val="2"/>
            <w:shd w:val="clear" w:color="auto" w:fill="CCC0D9" w:themeFill="accent4" w:themeFillTint="66"/>
          </w:tcPr>
          <w:p w14:paraId="283A1EDC" w14:textId="77777777" w:rsidR="00F0241D" w:rsidRPr="005B52EE" w:rsidRDefault="00F0241D" w:rsidP="00414379">
            <w:pPr>
              <w:pStyle w:val="31"/>
              <w:keepNext w:val="0"/>
              <w:snapToGrid w:val="0"/>
              <w:spacing w:beforeLines="50" w:before="120" w:after="60" w:line="300" w:lineRule="auto"/>
              <w:rPr>
                <w:rFonts w:ascii="仿宋_GB2312"/>
                <w:color w:val="FF0000"/>
                <w:sz w:val="21"/>
                <w:szCs w:val="21"/>
                <w:lang w:eastAsia="zh-CN"/>
              </w:rPr>
            </w:pPr>
            <w:r>
              <w:rPr>
                <w:rFonts w:ascii="仿宋_GB2312" w:hint="eastAsia"/>
                <w:b/>
                <w:sz w:val="21"/>
                <w:szCs w:val="21"/>
                <w:lang w:eastAsia="zh-CN"/>
              </w:rPr>
              <w:lastRenderedPageBreak/>
              <w:t>内部交易和账户余额</w:t>
            </w:r>
          </w:p>
        </w:tc>
      </w:tr>
      <w:tr w:rsidR="00F0241D" w:rsidRPr="005B52EE" w14:paraId="142A6BEE" w14:textId="77777777" w:rsidTr="0046252E">
        <w:tc>
          <w:tcPr>
            <w:tcW w:w="4644" w:type="dxa"/>
            <w:shd w:val="clear" w:color="auto" w:fill="CCC0D9" w:themeFill="accent4" w:themeFillTint="66"/>
          </w:tcPr>
          <w:p w14:paraId="2626D653" w14:textId="224F70D5" w:rsidR="00F0241D" w:rsidRPr="005B52EE" w:rsidRDefault="00F0241D" w:rsidP="00414379">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执行了集团</w:t>
            </w:r>
            <w:r w:rsidR="009921F7">
              <w:rPr>
                <w:rFonts w:ascii="仿宋_GB2312" w:hint="eastAsia"/>
                <w:sz w:val="21"/>
                <w:szCs w:val="21"/>
                <w:lang w:eastAsia="zh-CN"/>
              </w:rPr>
              <w:t>注册会计师</w:t>
            </w:r>
            <w:r w:rsidRPr="005B52EE">
              <w:rPr>
                <w:rFonts w:ascii="仿宋_GB2312" w:hint="eastAsia"/>
                <w:sz w:val="21"/>
                <w:szCs w:val="21"/>
                <w:lang w:eastAsia="zh-CN"/>
              </w:rPr>
              <w:t>通过《集团审计指令》要求的、针对</w:t>
            </w:r>
            <w:r>
              <w:rPr>
                <w:rFonts w:ascii="仿宋_GB2312" w:hint="eastAsia"/>
                <w:sz w:val="21"/>
                <w:szCs w:val="21"/>
                <w:lang w:eastAsia="zh-CN"/>
              </w:rPr>
              <w:t>内部交易和账户余额</w:t>
            </w:r>
            <w:r w:rsidRPr="005B52EE">
              <w:rPr>
                <w:rFonts w:ascii="仿宋_GB2312" w:hint="eastAsia"/>
                <w:sz w:val="21"/>
                <w:szCs w:val="21"/>
                <w:lang w:eastAsia="zh-CN"/>
              </w:rPr>
              <w:t>的审计程序？</w:t>
            </w:r>
          </w:p>
        </w:tc>
        <w:tc>
          <w:tcPr>
            <w:tcW w:w="4711" w:type="dxa"/>
            <w:shd w:val="clear" w:color="auto" w:fill="auto"/>
          </w:tcPr>
          <w:p w14:paraId="3AF90632" w14:textId="77777777" w:rsidR="00F0241D"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796982007"/>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083674388"/>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57013517"/>
              </w:sdtPr>
              <w:sdtEndPr/>
              <w:sdtContent>
                <w:r w:rsidR="00F0241D" w:rsidRPr="005B52EE">
                  <w:rPr>
                    <w:rFonts w:ascii="Segoe UI Symbol" w:eastAsia="仿宋_GB2312" w:hAnsi="Segoe UI Symbol" w:cs="Segoe UI Symbol"/>
                    <w:color w:val="000000" w:themeColor="text1"/>
                    <w:sz w:val="21"/>
                    <w:szCs w:val="21"/>
                    <w:lang w:eastAsia="zh-CN"/>
                  </w:rPr>
                  <w:t>☐</w:t>
                </w:r>
              </w:sdtContent>
            </w:sdt>
            <w:r w:rsidR="00F0241D" w:rsidRPr="005B52EE">
              <w:rPr>
                <w:rFonts w:ascii="仿宋_GB2312" w:eastAsia="仿宋_GB2312" w:hint="eastAsia"/>
                <w:color w:val="000000" w:themeColor="text1"/>
                <w:sz w:val="21"/>
                <w:szCs w:val="21"/>
                <w:lang w:eastAsia="zh-CN"/>
              </w:rPr>
              <w:t xml:space="preserve"> 不适用 </w:t>
            </w:r>
          </w:p>
          <w:p w14:paraId="7E6F700C" w14:textId="77777777" w:rsidR="00F0241D" w:rsidRPr="005B52EE" w:rsidRDefault="00F0241D"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如果不是，了解并记录原因。</w:t>
            </w:r>
          </w:p>
        </w:tc>
      </w:tr>
    </w:tbl>
    <w:p w14:paraId="31AFFE2C" w14:textId="77777777" w:rsidR="00FC3B7C" w:rsidRDefault="00FC3B7C" w:rsidP="005B52EE">
      <w:pPr>
        <w:pStyle w:val="a2"/>
        <w:snapToGrid w:val="0"/>
        <w:spacing w:beforeLines="50" w:before="120" w:afterLines="70" w:after="168" w:line="300" w:lineRule="auto"/>
        <w:rPr>
          <w:rFonts w:ascii="仿宋_GB2312" w:eastAsia="仿宋_GB2312"/>
          <w:sz w:val="24"/>
          <w:szCs w:val="24"/>
          <w:lang w:eastAsia="zh-CN"/>
        </w:rPr>
      </w:pPr>
    </w:p>
    <w:tbl>
      <w:tblPr>
        <w:tblStyle w:val="ab"/>
        <w:tblW w:w="0" w:type="auto"/>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Look w:val="04A0" w:firstRow="1" w:lastRow="0" w:firstColumn="1" w:lastColumn="0" w:noHBand="0" w:noVBand="1"/>
      </w:tblPr>
      <w:tblGrid>
        <w:gridCol w:w="9243"/>
      </w:tblGrid>
      <w:tr w:rsidR="00847A69" w14:paraId="574D845E" w14:textId="77777777" w:rsidTr="0046252E">
        <w:tc>
          <w:tcPr>
            <w:tcW w:w="9243" w:type="dxa"/>
          </w:tcPr>
          <w:p w14:paraId="6177FA83" w14:textId="44E72292" w:rsidR="00847A69" w:rsidRPr="005B52EE" w:rsidRDefault="00847A69" w:rsidP="00847A69">
            <w:pPr>
              <w:pStyle w:val="21"/>
              <w:snapToGrid w:val="0"/>
              <w:spacing w:beforeLines="50" w:before="120" w:line="300" w:lineRule="auto"/>
              <w:rPr>
                <w:rFonts w:ascii="仿宋_GB2312"/>
                <w:b w:val="0"/>
                <w:color w:val="FF0000"/>
                <w:sz w:val="24"/>
                <w:lang w:eastAsia="zh-CN"/>
              </w:rPr>
            </w:pPr>
            <w:r w:rsidRPr="005B52EE">
              <w:rPr>
                <w:rFonts w:ascii="仿宋_GB2312" w:hint="eastAsia"/>
                <w:color w:val="FF0000"/>
                <w:sz w:val="24"/>
                <w:lang w:eastAsia="zh-CN"/>
              </w:rPr>
              <w:t>致集团</w:t>
            </w:r>
            <w:r w:rsidR="009921F7">
              <w:rPr>
                <w:rFonts w:ascii="仿宋_GB2312" w:hint="eastAsia"/>
                <w:color w:val="FF0000"/>
                <w:sz w:val="24"/>
                <w:lang w:eastAsia="zh-CN"/>
              </w:rPr>
              <w:t>注册会计师</w:t>
            </w:r>
            <w:r w:rsidRPr="005B52EE">
              <w:rPr>
                <w:rFonts w:ascii="仿宋_GB2312" w:hint="eastAsia"/>
                <w:color w:val="FF0000"/>
                <w:sz w:val="24"/>
                <w:lang w:eastAsia="zh-CN"/>
              </w:rPr>
              <w:t>复核人的指导性说明</w:t>
            </w:r>
          </w:p>
          <w:p w14:paraId="0C2735F4" w14:textId="722622AA" w:rsidR="00847A69" w:rsidRDefault="00264C9E" w:rsidP="00847A69">
            <w:pPr>
              <w:pStyle w:val="a2"/>
              <w:snapToGrid w:val="0"/>
              <w:spacing w:beforeLines="50" w:before="120" w:afterLines="70" w:after="168" w:line="300" w:lineRule="auto"/>
              <w:rPr>
                <w:rFonts w:ascii="仿宋_GB2312" w:eastAsia="仿宋_GB2312"/>
                <w:sz w:val="24"/>
                <w:szCs w:val="24"/>
                <w:lang w:eastAsia="zh-CN"/>
              </w:rPr>
            </w:pPr>
            <w:r w:rsidRPr="00264C9E">
              <w:rPr>
                <w:rFonts w:ascii="仿宋_GB2312" w:eastAsia="仿宋_GB2312" w:hint="eastAsia"/>
                <w:color w:val="FF0000"/>
                <w:sz w:val="24"/>
                <w:szCs w:val="24"/>
                <w:lang w:eastAsia="zh-CN"/>
              </w:rPr>
              <w:t>以下</w:t>
            </w:r>
            <w:r>
              <w:rPr>
                <w:rFonts w:ascii="仿宋_GB2312" w:eastAsia="仿宋_GB2312" w:hint="eastAsia"/>
                <w:color w:val="FF0000"/>
                <w:sz w:val="24"/>
                <w:szCs w:val="24"/>
                <w:lang w:eastAsia="zh-CN"/>
              </w:rPr>
              <w:t>“工作底稿复核概要”</w:t>
            </w:r>
            <w:r w:rsidRPr="00264C9E">
              <w:rPr>
                <w:rFonts w:ascii="仿宋_GB2312" w:eastAsia="仿宋_GB2312" w:hint="eastAsia"/>
                <w:color w:val="FF0000"/>
                <w:sz w:val="24"/>
                <w:szCs w:val="24"/>
                <w:lang w:eastAsia="zh-CN"/>
              </w:rPr>
              <w:t>部分</w:t>
            </w:r>
            <w:r>
              <w:rPr>
                <w:rFonts w:ascii="仿宋_GB2312" w:eastAsia="仿宋_GB2312" w:hint="eastAsia"/>
                <w:color w:val="FF0000"/>
                <w:sz w:val="24"/>
                <w:szCs w:val="24"/>
                <w:lang w:eastAsia="zh-CN"/>
              </w:rPr>
              <w:t>，</w:t>
            </w:r>
            <w:r w:rsidRPr="00264C9E">
              <w:rPr>
                <w:rFonts w:ascii="仿宋_GB2312" w:eastAsia="仿宋_GB2312" w:hint="eastAsia"/>
                <w:color w:val="FF0000"/>
                <w:sz w:val="24"/>
                <w:szCs w:val="24"/>
                <w:lang w:eastAsia="zh-CN"/>
              </w:rPr>
              <w:t>取决于组成部分</w:t>
            </w:r>
            <w:r>
              <w:rPr>
                <w:rFonts w:ascii="仿宋_GB2312" w:eastAsia="仿宋_GB2312" w:hint="eastAsia"/>
                <w:color w:val="FF0000"/>
                <w:sz w:val="24"/>
                <w:szCs w:val="24"/>
                <w:lang w:eastAsia="zh-CN"/>
              </w:rPr>
              <w:t>注册会计师</w:t>
            </w:r>
            <w:r w:rsidRPr="00264C9E">
              <w:rPr>
                <w:rFonts w:ascii="仿宋_GB2312" w:eastAsia="仿宋_GB2312" w:hint="eastAsia"/>
                <w:color w:val="FF0000"/>
                <w:sz w:val="24"/>
                <w:szCs w:val="24"/>
                <w:lang w:eastAsia="zh-CN"/>
              </w:rPr>
              <w:t>是否向集团</w:t>
            </w:r>
            <w:r w:rsidR="009921F7">
              <w:rPr>
                <w:rFonts w:ascii="仿宋_GB2312" w:eastAsia="仿宋_GB2312" w:hint="eastAsia"/>
                <w:color w:val="FF0000"/>
                <w:sz w:val="24"/>
                <w:szCs w:val="24"/>
                <w:lang w:eastAsia="zh-CN"/>
              </w:rPr>
              <w:t>注册会计师</w:t>
            </w:r>
            <w:r w:rsidRPr="00264C9E">
              <w:rPr>
                <w:rFonts w:ascii="仿宋_GB2312" w:eastAsia="仿宋_GB2312" w:hint="eastAsia"/>
                <w:color w:val="FF0000"/>
                <w:sz w:val="24"/>
                <w:szCs w:val="24"/>
                <w:lang w:eastAsia="zh-CN"/>
              </w:rPr>
              <w:t>提供某些工作底稿。</w:t>
            </w:r>
          </w:p>
        </w:tc>
      </w:tr>
    </w:tbl>
    <w:p w14:paraId="1A515848" w14:textId="77777777" w:rsidR="00762D12" w:rsidRPr="005B52EE" w:rsidRDefault="00762D12" w:rsidP="00762D12">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工作底稿复核概要</w:t>
      </w:r>
    </w:p>
    <w:p w14:paraId="3DB47D6D" w14:textId="23A85AF9" w:rsidR="00762D12" w:rsidRPr="003F2CFD" w:rsidRDefault="00762D12" w:rsidP="00762D12">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在以上遵守《集团审计指令》有关事项之外，对组成部分注册会计师执行工作的高度复核概要如下：</w:t>
      </w:r>
    </w:p>
    <w:tbl>
      <w:tblPr>
        <w:tblStyle w:val="ab"/>
        <w:tblW w:w="9265" w:type="dxa"/>
        <w:tblLook w:val="04A0" w:firstRow="1" w:lastRow="0" w:firstColumn="1" w:lastColumn="0" w:noHBand="0" w:noVBand="1"/>
      </w:tblPr>
      <w:tblGrid>
        <w:gridCol w:w="2093"/>
        <w:gridCol w:w="7172"/>
      </w:tblGrid>
      <w:tr w:rsidR="00847A69" w:rsidRPr="005B52EE" w14:paraId="351BC6A3" w14:textId="77777777" w:rsidTr="00414379">
        <w:trPr>
          <w:trHeight w:val="800"/>
        </w:trPr>
        <w:tc>
          <w:tcPr>
            <w:tcW w:w="2093" w:type="dxa"/>
            <w:shd w:val="clear" w:color="auto" w:fill="CCC0D9" w:themeFill="accent4" w:themeFillTint="66"/>
          </w:tcPr>
          <w:p w14:paraId="7113F70E" w14:textId="77777777" w:rsidR="00847A69" w:rsidRPr="005B52EE" w:rsidRDefault="00847A69" w:rsidP="00414379">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25F9C84D" w14:textId="77777777" w:rsidR="00847A69" w:rsidRPr="005B52EE" w:rsidRDefault="00847A69" w:rsidP="00414379">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7A860152" w14:textId="77777777" w:rsidR="00847A69" w:rsidRPr="005B52EE" w:rsidRDefault="00847A69"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01ED8E58" w14:textId="3C0CB59D" w:rsidR="00847A69" w:rsidRPr="005B52EE" w:rsidRDefault="00847A69"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117A7AA6" w14:textId="77777777" w:rsidR="00847A69" w:rsidRPr="005B52EE" w:rsidRDefault="00847A69"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22BFDA05" w14:textId="77777777" w:rsidR="00847A69" w:rsidRPr="005B52EE" w:rsidRDefault="00847A69"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847A69" w:rsidRPr="005B52EE" w14:paraId="518C124D" w14:textId="77777777" w:rsidTr="00414379">
        <w:trPr>
          <w:trHeight w:val="397"/>
        </w:trPr>
        <w:tc>
          <w:tcPr>
            <w:tcW w:w="2093" w:type="dxa"/>
            <w:shd w:val="clear" w:color="auto" w:fill="CCC0D9" w:themeFill="accent4" w:themeFillTint="66"/>
          </w:tcPr>
          <w:p w14:paraId="05A0265F" w14:textId="77777777" w:rsidR="00847A69" w:rsidRPr="005B52EE" w:rsidRDefault="00847A69" w:rsidP="00414379">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6BECC51A" w14:textId="77777777" w:rsidR="00847A69" w:rsidRPr="005B52EE" w:rsidRDefault="00847A69" w:rsidP="00414379">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7552784B" w14:textId="77777777" w:rsidR="00847A69" w:rsidRPr="005B52EE" w:rsidRDefault="00847A69"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77DDCD34" w14:textId="4EA02A91" w:rsidR="00847A69" w:rsidRPr="005B52EE" w:rsidRDefault="00847A69"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13163CC1" w14:textId="77777777" w:rsidR="00847A69" w:rsidRPr="005B52EE" w:rsidRDefault="00847A69"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57256B23" w14:textId="77777777" w:rsidR="00847A69" w:rsidRPr="005B52EE" w:rsidRDefault="00847A69"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r w:rsidR="00847A69" w:rsidRPr="005B52EE" w14:paraId="70F8C3E1" w14:textId="77777777" w:rsidTr="00414379">
        <w:trPr>
          <w:trHeight w:val="397"/>
        </w:trPr>
        <w:tc>
          <w:tcPr>
            <w:tcW w:w="2093" w:type="dxa"/>
            <w:shd w:val="clear" w:color="auto" w:fill="CCC0D9" w:themeFill="accent4" w:themeFillTint="66"/>
          </w:tcPr>
          <w:p w14:paraId="05A70618" w14:textId="77777777" w:rsidR="00847A69" w:rsidRPr="005B52EE" w:rsidRDefault="00847A69" w:rsidP="00414379">
            <w:pPr>
              <w:pStyle w:val="31"/>
              <w:snapToGrid w:val="0"/>
              <w:spacing w:beforeLines="50" w:before="120" w:after="60" w:line="300" w:lineRule="auto"/>
              <w:rPr>
                <w:rFonts w:ascii="仿宋_GB2312"/>
                <w:color w:val="FF0000"/>
                <w:sz w:val="21"/>
                <w:szCs w:val="21"/>
                <w:lang w:eastAsia="zh-CN"/>
              </w:rPr>
            </w:pPr>
            <w:r w:rsidRPr="005B52EE">
              <w:rPr>
                <w:rFonts w:ascii="仿宋_GB2312" w:hint="eastAsia"/>
                <w:color w:val="FF0000"/>
                <w:sz w:val="21"/>
                <w:szCs w:val="21"/>
                <w:lang w:eastAsia="zh-CN"/>
              </w:rPr>
              <w:t>已识别领域</w:t>
            </w:r>
          </w:p>
          <w:p w14:paraId="73A16C54" w14:textId="77777777" w:rsidR="00847A69" w:rsidRPr="005B52EE" w:rsidRDefault="00847A69" w:rsidP="00414379">
            <w:pPr>
              <w:pStyle w:val="31"/>
              <w:snapToGrid w:val="0"/>
              <w:spacing w:beforeLines="50" w:before="120" w:after="60" w:line="300" w:lineRule="auto"/>
              <w:rPr>
                <w:rFonts w:ascii="仿宋_GB2312"/>
                <w:i/>
                <w:color w:val="FF0000"/>
                <w:sz w:val="21"/>
                <w:szCs w:val="21"/>
                <w:lang w:eastAsia="zh-CN"/>
              </w:rPr>
            </w:pPr>
            <w:r w:rsidRPr="005B52EE">
              <w:rPr>
                <w:rFonts w:ascii="仿宋_GB2312" w:hAnsi="Garamond" w:hint="eastAsia"/>
                <w:bCs w:val="0"/>
                <w:color w:val="FF0000"/>
                <w:kern w:val="0"/>
                <w:sz w:val="21"/>
                <w:szCs w:val="21"/>
                <w:lang w:eastAsia="zh-CN"/>
              </w:rPr>
              <w:t>必要时加行或删行</w:t>
            </w:r>
          </w:p>
        </w:tc>
        <w:tc>
          <w:tcPr>
            <w:tcW w:w="7172" w:type="dxa"/>
            <w:shd w:val="clear" w:color="auto" w:fill="auto"/>
          </w:tcPr>
          <w:p w14:paraId="12C5D9C4" w14:textId="77777777" w:rsidR="00847A69" w:rsidRPr="005B52EE" w:rsidRDefault="00847A69"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实质性程序</w:t>
            </w:r>
          </w:p>
          <w:p w14:paraId="4B3FE26F" w14:textId="718DD10B" w:rsidR="00847A69" w:rsidRPr="005B52EE" w:rsidRDefault="00847A69"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概述对组成部分注册会计师执行工作的复核情况，可能包括对细节测试或实质性分析程序的性质、时间安排和范围及其相关结果的概述。</w:t>
            </w:r>
          </w:p>
          <w:p w14:paraId="6CDE98EF" w14:textId="77777777" w:rsidR="00847A69" w:rsidRPr="005B52EE" w:rsidRDefault="00847A69" w:rsidP="00414379">
            <w:pPr>
              <w:pStyle w:val="31"/>
              <w:snapToGrid w:val="0"/>
              <w:spacing w:beforeLines="50" w:before="120" w:after="60" w:line="300" w:lineRule="auto"/>
              <w:rPr>
                <w:rFonts w:ascii="仿宋_GB2312"/>
                <w:b/>
                <w:sz w:val="21"/>
                <w:szCs w:val="21"/>
                <w:lang w:eastAsia="zh-CN"/>
              </w:rPr>
            </w:pPr>
            <w:r w:rsidRPr="005B52EE">
              <w:rPr>
                <w:rFonts w:ascii="仿宋_GB2312" w:hint="eastAsia"/>
                <w:b/>
                <w:sz w:val="21"/>
                <w:szCs w:val="21"/>
                <w:lang w:eastAsia="zh-CN"/>
              </w:rPr>
              <w:t>控制测试</w:t>
            </w:r>
          </w:p>
          <w:p w14:paraId="329DF625" w14:textId="77777777" w:rsidR="00847A69" w:rsidRPr="005B52EE" w:rsidRDefault="00847A69"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概述对组成部分注册会计师执行工作的复核情况，可能包括对控制测试的性质、时间安排和范围及其相关结果的概述。</w:t>
            </w:r>
          </w:p>
        </w:tc>
      </w:tr>
    </w:tbl>
    <w:p w14:paraId="320A5CEA" w14:textId="77777777" w:rsidR="00762D12" w:rsidRPr="00847A69" w:rsidRDefault="00762D12" w:rsidP="005B52EE">
      <w:pPr>
        <w:pStyle w:val="a2"/>
        <w:snapToGrid w:val="0"/>
        <w:spacing w:beforeLines="50" w:before="120" w:afterLines="70" w:after="168" w:line="300" w:lineRule="auto"/>
        <w:rPr>
          <w:rFonts w:ascii="仿宋_GB2312" w:eastAsia="仿宋_GB2312"/>
          <w:sz w:val="24"/>
          <w:szCs w:val="24"/>
          <w:lang w:eastAsia="zh-CN"/>
        </w:rPr>
      </w:pPr>
    </w:p>
    <w:p w14:paraId="446CB137" w14:textId="77777777" w:rsidR="00743996" w:rsidRPr="005B52EE" w:rsidRDefault="00FC3B7C" w:rsidP="005B52EE">
      <w:pPr>
        <w:pStyle w:val="21"/>
        <w:snapToGrid w:val="0"/>
        <w:spacing w:beforeLines="50" w:before="120" w:afterLines="70" w:after="168" w:line="300" w:lineRule="auto"/>
        <w:rPr>
          <w:rFonts w:ascii="仿宋_GB2312"/>
          <w:sz w:val="24"/>
          <w:lang w:eastAsia="zh-CN"/>
        </w:rPr>
      </w:pPr>
      <w:r w:rsidRPr="005B52EE">
        <w:rPr>
          <w:rFonts w:ascii="仿宋_GB2312" w:hint="eastAsia"/>
          <w:sz w:val="24"/>
          <w:lang w:eastAsia="zh-CN"/>
        </w:rPr>
        <w:lastRenderedPageBreak/>
        <w:t>与组成部分注册会计师</w:t>
      </w:r>
      <w:r w:rsidR="00D21A1B" w:rsidRPr="005B52EE">
        <w:rPr>
          <w:rFonts w:ascii="仿宋_GB2312" w:hint="eastAsia"/>
          <w:sz w:val="24"/>
          <w:lang w:eastAsia="zh-CN"/>
        </w:rPr>
        <w:t>的</w:t>
      </w:r>
      <w:r w:rsidRPr="005B52EE">
        <w:rPr>
          <w:rFonts w:ascii="仿宋_GB2312" w:hint="eastAsia"/>
          <w:sz w:val="24"/>
          <w:lang w:eastAsia="zh-CN"/>
        </w:rPr>
        <w:t>讨论</w:t>
      </w:r>
    </w:p>
    <w:p w14:paraId="1CECDF50" w14:textId="2EED755E" w:rsidR="00743996" w:rsidRPr="003F2CFD" w:rsidRDefault="00DD2B50"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07404C">
        <w:rPr>
          <w:rFonts w:ascii="Arial Narrow" w:eastAsia="仿宋_GB2312" w:hAnsi="Arial Narrow" w:hint="eastAsia"/>
          <w:sz w:val="24"/>
          <w:szCs w:val="24"/>
          <w:lang w:eastAsia="zh-CN"/>
        </w:rPr>
        <w:t>在</w:t>
      </w:r>
      <w:r>
        <w:rPr>
          <w:rFonts w:ascii="Arial Narrow" w:eastAsia="仿宋_GB2312" w:hAnsi="Arial Narrow" w:hint="eastAsia"/>
          <w:sz w:val="24"/>
          <w:szCs w:val="24"/>
          <w:lang w:eastAsia="zh-CN"/>
        </w:rPr>
        <w:t>复核</w:t>
      </w:r>
      <w:r w:rsidRPr="0007404C">
        <w:rPr>
          <w:rFonts w:ascii="Arial Narrow" w:eastAsia="仿宋_GB2312" w:hAnsi="Arial Narrow" w:hint="eastAsia"/>
          <w:sz w:val="24"/>
          <w:szCs w:val="24"/>
          <w:lang w:eastAsia="zh-CN"/>
        </w:rPr>
        <w:t>组成部分注册会计师的工作底稿期间</w:t>
      </w:r>
      <w:r w:rsidR="00D21A1B" w:rsidRPr="003F2CFD">
        <w:rPr>
          <w:rFonts w:ascii="Arial Narrow" w:eastAsia="仿宋_GB2312" w:hAnsi="Arial Narrow" w:hint="eastAsia"/>
          <w:sz w:val="24"/>
          <w:szCs w:val="24"/>
          <w:lang w:eastAsia="zh-CN"/>
        </w:rPr>
        <w:t>与组成部分注册会计师讨论的重要事项概述如下：</w:t>
      </w:r>
    </w:p>
    <w:tbl>
      <w:tblPr>
        <w:tblStyle w:val="ab"/>
        <w:tblW w:w="9265" w:type="dxa"/>
        <w:tblLook w:val="04A0" w:firstRow="1" w:lastRow="0" w:firstColumn="1" w:lastColumn="0" w:noHBand="0" w:noVBand="1"/>
      </w:tblPr>
      <w:tblGrid>
        <w:gridCol w:w="3415"/>
        <w:gridCol w:w="5850"/>
      </w:tblGrid>
      <w:tr w:rsidR="00FC3B7C" w:rsidRPr="005B52EE" w14:paraId="32FAA170" w14:textId="77777777" w:rsidTr="00E04258">
        <w:trPr>
          <w:trHeight w:val="800"/>
        </w:trPr>
        <w:tc>
          <w:tcPr>
            <w:tcW w:w="3415" w:type="dxa"/>
            <w:shd w:val="clear" w:color="auto" w:fill="CCC0D9" w:themeFill="accent4" w:themeFillTint="66"/>
          </w:tcPr>
          <w:p w14:paraId="774ECD5B"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讨论对象</w:t>
            </w:r>
          </w:p>
        </w:tc>
        <w:tc>
          <w:tcPr>
            <w:tcW w:w="5850" w:type="dxa"/>
            <w:shd w:val="clear" w:color="auto" w:fill="auto"/>
          </w:tcPr>
          <w:p w14:paraId="25290D94" w14:textId="4F8C7658" w:rsidR="00FC3B7C" w:rsidRPr="005B52EE" w:rsidRDefault="00D21A1B"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识别</w:t>
            </w:r>
            <w:r w:rsidR="00FC3B7C" w:rsidRPr="005B52EE">
              <w:rPr>
                <w:rFonts w:ascii="仿宋_GB2312" w:eastAsia="仿宋_GB2312" w:hint="eastAsia"/>
                <w:color w:val="FF0000"/>
                <w:sz w:val="21"/>
                <w:szCs w:val="21"/>
                <w:lang w:eastAsia="zh-CN"/>
              </w:rPr>
              <w:t>参与讨论的</w:t>
            </w:r>
            <w:r w:rsidR="0034638F" w:rsidRPr="005B52EE">
              <w:rPr>
                <w:rFonts w:ascii="仿宋_GB2312" w:eastAsia="仿宋_GB2312" w:hint="eastAsia"/>
                <w:color w:val="FF0000"/>
                <w:sz w:val="21"/>
                <w:szCs w:val="21"/>
                <w:lang w:eastAsia="zh-CN"/>
              </w:rPr>
              <w:t>人员</w:t>
            </w:r>
          </w:p>
        </w:tc>
      </w:tr>
      <w:tr w:rsidR="00FC3B7C" w:rsidRPr="005B52EE" w14:paraId="634AC246" w14:textId="77777777" w:rsidTr="00E04258">
        <w:trPr>
          <w:trHeight w:val="800"/>
        </w:trPr>
        <w:tc>
          <w:tcPr>
            <w:tcW w:w="3415" w:type="dxa"/>
            <w:shd w:val="clear" w:color="auto" w:fill="CCC0D9" w:themeFill="accent4" w:themeFillTint="66"/>
          </w:tcPr>
          <w:p w14:paraId="541001C7" w14:textId="77777777" w:rsidR="00FC3B7C" w:rsidRPr="005B52EE" w:rsidRDefault="00FC3B7C"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讨论日期</w:t>
            </w:r>
          </w:p>
        </w:tc>
        <w:tc>
          <w:tcPr>
            <w:tcW w:w="5850" w:type="dxa"/>
            <w:shd w:val="clear" w:color="auto" w:fill="auto"/>
          </w:tcPr>
          <w:p w14:paraId="05212310"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包括日期</w:t>
            </w:r>
          </w:p>
        </w:tc>
      </w:tr>
      <w:tr w:rsidR="00FC3B7C" w:rsidRPr="005B52EE" w14:paraId="759C8720" w14:textId="77777777" w:rsidTr="00E04258">
        <w:trPr>
          <w:trHeight w:val="800"/>
        </w:trPr>
        <w:tc>
          <w:tcPr>
            <w:tcW w:w="3415" w:type="dxa"/>
            <w:shd w:val="clear" w:color="auto" w:fill="CCC0D9" w:themeFill="accent4" w:themeFillTint="66"/>
          </w:tcPr>
          <w:p w14:paraId="460BF0BD" w14:textId="77777777" w:rsidR="00FC3B7C" w:rsidRPr="005B52EE" w:rsidRDefault="00D21A1B"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color w:val="FF0000"/>
                <w:sz w:val="21"/>
                <w:szCs w:val="21"/>
                <w:lang w:eastAsia="zh-CN"/>
              </w:rPr>
              <w:t>识别</w:t>
            </w:r>
            <w:r w:rsidR="00FC3B7C" w:rsidRPr="005B52EE">
              <w:rPr>
                <w:rFonts w:ascii="仿宋_GB2312" w:hint="eastAsia"/>
                <w:color w:val="FF0000"/>
                <w:sz w:val="21"/>
                <w:szCs w:val="21"/>
                <w:lang w:eastAsia="zh-CN"/>
              </w:rPr>
              <w:t>讨论的重大事项</w:t>
            </w:r>
          </w:p>
        </w:tc>
        <w:tc>
          <w:tcPr>
            <w:tcW w:w="5850" w:type="dxa"/>
            <w:shd w:val="clear" w:color="auto" w:fill="auto"/>
          </w:tcPr>
          <w:p w14:paraId="531F5F6C" w14:textId="77777777"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简述讨论的重大事项，必要时</w:t>
            </w:r>
            <w:r w:rsidR="00D21A1B" w:rsidRPr="005B52EE">
              <w:rPr>
                <w:rFonts w:ascii="仿宋_GB2312" w:eastAsia="仿宋_GB2312" w:hint="eastAsia"/>
                <w:color w:val="FF0000"/>
                <w:sz w:val="21"/>
                <w:szCs w:val="21"/>
                <w:lang w:eastAsia="zh-CN"/>
              </w:rPr>
              <w:t>加</w:t>
            </w:r>
            <w:r w:rsidRPr="005B52EE">
              <w:rPr>
                <w:rFonts w:ascii="仿宋_GB2312" w:eastAsia="仿宋_GB2312" w:hint="eastAsia"/>
                <w:color w:val="FF0000"/>
                <w:sz w:val="21"/>
                <w:szCs w:val="21"/>
                <w:lang w:eastAsia="zh-CN"/>
              </w:rPr>
              <w:t>行</w:t>
            </w:r>
          </w:p>
        </w:tc>
      </w:tr>
      <w:tr w:rsidR="00FC3B7C" w:rsidRPr="005B52EE" w14:paraId="3FE6C8DB" w14:textId="77777777" w:rsidTr="00E04258">
        <w:trPr>
          <w:trHeight w:val="800"/>
        </w:trPr>
        <w:tc>
          <w:tcPr>
            <w:tcW w:w="3415" w:type="dxa"/>
            <w:shd w:val="clear" w:color="auto" w:fill="CCC0D9" w:themeFill="accent4" w:themeFillTint="66"/>
          </w:tcPr>
          <w:p w14:paraId="10F8CF1D" w14:textId="77777777" w:rsidR="00FC3B7C" w:rsidRPr="005B52EE" w:rsidRDefault="00FC3B7C" w:rsidP="005B52EE">
            <w:pPr>
              <w:pStyle w:val="a2"/>
              <w:snapToGrid w:val="0"/>
              <w:spacing w:beforeLines="50" w:before="120" w:line="300" w:lineRule="auto"/>
              <w:rPr>
                <w:rFonts w:ascii="仿宋_GB2312" w:eastAsia="仿宋_GB2312"/>
                <w:sz w:val="21"/>
                <w:szCs w:val="21"/>
                <w:lang w:eastAsia="zh-CN"/>
              </w:rPr>
            </w:pPr>
            <w:r w:rsidRPr="005B52EE">
              <w:rPr>
                <w:rFonts w:ascii="仿宋_GB2312" w:eastAsia="仿宋_GB2312" w:hint="eastAsia"/>
                <w:sz w:val="21"/>
                <w:szCs w:val="21"/>
                <w:lang w:eastAsia="zh-CN"/>
              </w:rPr>
              <w:t>通过向组成部分</w:t>
            </w:r>
            <w:r w:rsidR="00D21A1B" w:rsidRPr="005B52EE">
              <w:rPr>
                <w:rFonts w:ascii="仿宋_GB2312" w:eastAsia="仿宋_GB2312" w:hint="eastAsia"/>
                <w:sz w:val="21"/>
                <w:szCs w:val="21"/>
                <w:lang w:eastAsia="zh-CN"/>
              </w:rPr>
              <w:t>项目</w:t>
            </w:r>
            <w:r w:rsidRPr="005B52EE">
              <w:rPr>
                <w:rFonts w:ascii="仿宋_GB2312" w:eastAsia="仿宋_GB2312" w:hint="eastAsia"/>
                <w:sz w:val="21"/>
                <w:szCs w:val="21"/>
                <w:lang w:eastAsia="zh-CN"/>
              </w:rPr>
              <w:t>合伙人（或，同等</w:t>
            </w:r>
            <w:r w:rsidR="00D21A1B" w:rsidRPr="005B52EE">
              <w:rPr>
                <w:rFonts w:ascii="仿宋_GB2312" w:eastAsia="仿宋_GB2312" w:hint="eastAsia"/>
                <w:sz w:val="21"/>
                <w:szCs w:val="21"/>
                <w:lang w:eastAsia="zh-CN"/>
              </w:rPr>
              <w:t>角色</w:t>
            </w:r>
            <w:r w:rsidRPr="005B52EE">
              <w:rPr>
                <w:rFonts w:ascii="仿宋_GB2312" w:eastAsia="仿宋_GB2312" w:hint="eastAsia"/>
                <w:sz w:val="21"/>
                <w:szCs w:val="21"/>
                <w:lang w:eastAsia="zh-CN"/>
              </w:rPr>
              <w:t>）询问，是否有未解决重大事项？</w:t>
            </w:r>
          </w:p>
        </w:tc>
        <w:tc>
          <w:tcPr>
            <w:tcW w:w="5850" w:type="dxa"/>
            <w:shd w:val="clear" w:color="auto" w:fill="auto"/>
          </w:tcPr>
          <w:p w14:paraId="342E4202" w14:textId="77777777" w:rsidR="00FC3B7C"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34"/>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35"/>
              </w:sdtPr>
              <w:sdtEndPr/>
              <w:sdtContent>
                <w:r w:rsidR="00FC3B7C" w:rsidRPr="005B52EE">
                  <w:rPr>
                    <w:rFonts w:ascii="Segoe UI Symbol" w:eastAsia="仿宋_GB2312" w:hAnsi="Segoe UI Symbol" w:cs="Segoe UI Symbol"/>
                    <w:color w:val="000000" w:themeColor="text1"/>
                    <w:sz w:val="21"/>
                    <w:szCs w:val="21"/>
                    <w:lang w:eastAsia="zh-CN"/>
                  </w:rPr>
                  <w:t>☐</w:t>
                </w:r>
              </w:sdtContent>
            </w:sdt>
            <w:r w:rsidR="00FC3B7C" w:rsidRPr="005B52EE">
              <w:rPr>
                <w:rFonts w:ascii="仿宋_GB2312" w:eastAsia="仿宋_GB2312" w:hint="eastAsia"/>
                <w:color w:val="000000" w:themeColor="text1"/>
                <w:sz w:val="21"/>
                <w:szCs w:val="21"/>
                <w:lang w:eastAsia="zh-CN"/>
              </w:rPr>
              <w:t xml:space="preserve"> 否</w:t>
            </w:r>
          </w:p>
          <w:p w14:paraId="6DA72296" w14:textId="7D5560B6" w:rsidR="00FC3B7C" w:rsidRPr="005B52EE" w:rsidRDefault="00FC3B7C"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如果是，了解并记录未解决事项并描述采取</w:t>
            </w:r>
            <w:r w:rsidR="00DD2B50">
              <w:rPr>
                <w:rFonts w:ascii="仿宋_GB2312" w:eastAsia="仿宋_GB2312" w:hint="eastAsia"/>
                <w:color w:val="FF0000"/>
                <w:sz w:val="21"/>
                <w:szCs w:val="21"/>
                <w:lang w:eastAsia="zh-CN"/>
              </w:rPr>
              <w:t>的</w:t>
            </w:r>
            <w:r w:rsidRPr="005B52EE">
              <w:rPr>
                <w:rFonts w:ascii="仿宋_GB2312" w:eastAsia="仿宋_GB2312" w:hint="eastAsia"/>
                <w:color w:val="FF0000"/>
                <w:sz w:val="21"/>
                <w:szCs w:val="21"/>
                <w:lang w:eastAsia="zh-CN"/>
              </w:rPr>
              <w:t>行动。</w:t>
            </w:r>
          </w:p>
        </w:tc>
      </w:tr>
    </w:tbl>
    <w:p w14:paraId="24C12219" w14:textId="77777777" w:rsidR="00535FB3" w:rsidRPr="005B52EE" w:rsidRDefault="00535FB3" w:rsidP="005B52EE">
      <w:pPr>
        <w:snapToGrid w:val="0"/>
        <w:spacing w:beforeLines="50" w:before="120" w:line="300" w:lineRule="auto"/>
        <w:rPr>
          <w:rFonts w:ascii="仿宋_GB2312" w:eastAsia="仿宋_GB2312"/>
          <w:sz w:val="24"/>
          <w:szCs w:val="24"/>
          <w:lang w:eastAsia="zh-CN"/>
        </w:rPr>
      </w:pPr>
    </w:p>
    <w:tbl>
      <w:tblPr>
        <w:tblStyle w:val="GTITableStyle1"/>
        <w:tblW w:w="92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260"/>
      </w:tblGrid>
      <w:tr w:rsidR="00FC3B7C" w:rsidRPr="005B52EE" w14:paraId="29E131A5" w14:textId="77777777" w:rsidTr="00E04258">
        <w:tc>
          <w:tcPr>
            <w:tcW w:w="9260" w:type="dxa"/>
          </w:tcPr>
          <w:p w14:paraId="2045D7E0" w14:textId="6E6DA8B7" w:rsidR="00FC3B7C" w:rsidRPr="005B52EE" w:rsidRDefault="003875EC" w:rsidP="005B52EE">
            <w:pPr>
              <w:pStyle w:val="21"/>
              <w:snapToGrid w:val="0"/>
              <w:spacing w:beforeLines="50" w:before="120" w:line="300" w:lineRule="auto"/>
              <w:rPr>
                <w:rFonts w:ascii="仿宋_GB2312"/>
                <w:b w:val="0"/>
                <w:color w:val="FF0000"/>
                <w:sz w:val="24"/>
                <w:lang w:eastAsia="zh-CN"/>
              </w:rPr>
            </w:pPr>
            <w:r w:rsidRPr="005B52EE">
              <w:rPr>
                <w:rFonts w:ascii="仿宋_GB2312" w:hint="eastAsia"/>
                <w:color w:val="FF0000"/>
                <w:sz w:val="24"/>
                <w:lang w:eastAsia="zh-CN"/>
              </w:rPr>
              <w:t>致集团</w:t>
            </w:r>
            <w:r w:rsidR="00DD2B50">
              <w:rPr>
                <w:rFonts w:ascii="仿宋_GB2312" w:hint="eastAsia"/>
                <w:color w:val="FF0000"/>
                <w:sz w:val="24"/>
                <w:lang w:eastAsia="zh-CN"/>
              </w:rPr>
              <w:t>注册会计师</w:t>
            </w:r>
            <w:r w:rsidRPr="005B52EE">
              <w:rPr>
                <w:rFonts w:ascii="仿宋_GB2312" w:hint="eastAsia"/>
                <w:color w:val="FF0000"/>
                <w:sz w:val="24"/>
                <w:lang w:eastAsia="zh-CN"/>
              </w:rPr>
              <w:t>复核人的指导性说明</w:t>
            </w:r>
          </w:p>
          <w:p w14:paraId="32776818" w14:textId="76087D0C" w:rsidR="00FC3B7C" w:rsidRPr="005B52EE" w:rsidRDefault="00D21A1B" w:rsidP="005B52EE">
            <w:pPr>
              <w:pStyle w:val="a2"/>
              <w:snapToGrid w:val="0"/>
              <w:spacing w:beforeLines="50" w:before="120" w:after="0" w:line="300" w:lineRule="auto"/>
              <w:rPr>
                <w:rFonts w:ascii="仿宋_GB2312" w:eastAsia="仿宋_GB2312"/>
                <w:sz w:val="24"/>
                <w:szCs w:val="24"/>
                <w:lang w:eastAsia="zh-CN"/>
              </w:rPr>
            </w:pPr>
            <w:r w:rsidRPr="005B52EE">
              <w:rPr>
                <w:rFonts w:ascii="仿宋_GB2312" w:eastAsia="仿宋_GB2312" w:hint="eastAsia"/>
                <w:color w:val="FF0000"/>
                <w:sz w:val="24"/>
                <w:szCs w:val="24"/>
                <w:lang w:eastAsia="zh-CN"/>
              </w:rPr>
              <w:t>基于复核或与组成部分注册会计师的讨论，以下“额外要求的工作及相关复核”部分可用于集团</w:t>
            </w:r>
            <w:r w:rsidR="00DD2B50">
              <w:rPr>
                <w:rFonts w:ascii="仿宋_GB2312" w:eastAsia="仿宋_GB2312" w:hint="eastAsia"/>
                <w:color w:val="FF0000"/>
                <w:sz w:val="24"/>
                <w:szCs w:val="24"/>
                <w:lang w:eastAsia="zh-CN"/>
              </w:rPr>
              <w:t>注册会计师</w:t>
            </w:r>
            <w:r w:rsidRPr="005B52EE">
              <w:rPr>
                <w:rFonts w:ascii="仿宋_GB2312" w:eastAsia="仿宋_GB2312" w:hint="eastAsia"/>
                <w:color w:val="FF0000"/>
                <w:sz w:val="24"/>
                <w:szCs w:val="24"/>
                <w:lang w:eastAsia="zh-CN"/>
              </w:rPr>
              <w:t>提请组成部分注册会计师执行额外工作。额外工作的复核在以下“基于已执行复核的总体结论”前完成。</w:t>
            </w:r>
          </w:p>
        </w:tc>
      </w:tr>
    </w:tbl>
    <w:p w14:paraId="3F3A4103" w14:textId="77777777" w:rsidR="00FC3B7C" w:rsidRPr="005B52EE" w:rsidRDefault="00FC3B7C" w:rsidP="005B52EE">
      <w:pPr>
        <w:pStyle w:val="a2"/>
        <w:snapToGrid w:val="0"/>
        <w:spacing w:beforeLines="50" w:before="120" w:line="300" w:lineRule="auto"/>
        <w:rPr>
          <w:rFonts w:ascii="仿宋_GB2312" w:eastAsia="仿宋_GB2312"/>
          <w:sz w:val="24"/>
          <w:szCs w:val="24"/>
          <w:lang w:eastAsia="zh-CN"/>
        </w:rPr>
      </w:pPr>
    </w:p>
    <w:p w14:paraId="0CB6D044" w14:textId="77777777" w:rsidR="00743996" w:rsidRPr="005B52EE" w:rsidRDefault="000E3643"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额外</w:t>
      </w:r>
      <w:r w:rsidR="00D21A1B" w:rsidRPr="005B52EE">
        <w:rPr>
          <w:rFonts w:ascii="仿宋_GB2312" w:hint="eastAsia"/>
          <w:sz w:val="24"/>
          <w:lang w:eastAsia="zh-CN"/>
        </w:rPr>
        <w:t>要求的</w:t>
      </w:r>
      <w:r w:rsidRPr="005B52EE">
        <w:rPr>
          <w:rFonts w:ascii="仿宋_GB2312" w:hint="eastAsia"/>
          <w:sz w:val="24"/>
          <w:lang w:eastAsia="zh-CN"/>
        </w:rPr>
        <w:t>工作</w:t>
      </w:r>
      <w:r w:rsidR="00D21A1B" w:rsidRPr="005B52EE">
        <w:rPr>
          <w:rFonts w:ascii="仿宋_GB2312" w:hint="eastAsia"/>
          <w:sz w:val="24"/>
          <w:lang w:eastAsia="zh-CN"/>
        </w:rPr>
        <w:t>及相关</w:t>
      </w:r>
      <w:r w:rsidRPr="005B52EE">
        <w:rPr>
          <w:rFonts w:ascii="仿宋_GB2312" w:hint="eastAsia"/>
          <w:sz w:val="24"/>
          <w:lang w:eastAsia="zh-CN"/>
        </w:rPr>
        <w:t>复核</w:t>
      </w:r>
    </w:p>
    <w:p w14:paraId="7E891585" w14:textId="77777777" w:rsidR="00743996" w:rsidRPr="003F2CFD" w:rsidRDefault="00D21A1B"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3F2CFD">
        <w:rPr>
          <w:rFonts w:ascii="Arial Narrow" w:eastAsia="仿宋_GB2312" w:hAnsi="Arial Narrow" w:hint="eastAsia"/>
          <w:color w:val="FF0000"/>
          <w:sz w:val="24"/>
          <w:szCs w:val="24"/>
          <w:lang w:eastAsia="zh-CN"/>
        </w:rPr>
        <w:t>概述额外要求的工作及对该工作的复核，包括相关结果。</w:t>
      </w:r>
    </w:p>
    <w:p w14:paraId="14B2BA71" w14:textId="77777777" w:rsidR="00743996" w:rsidRPr="005B52EE" w:rsidRDefault="000E3643" w:rsidP="005B52EE">
      <w:pPr>
        <w:pStyle w:val="21"/>
        <w:snapToGrid w:val="0"/>
        <w:spacing w:beforeLines="50" w:before="120" w:afterLines="70" w:after="168" w:line="300" w:lineRule="auto"/>
        <w:rPr>
          <w:rFonts w:ascii="仿宋_GB2312"/>
          <w:b w:val="0"/>
          <w:sz w:val="24"/>
          <w:lang w:eastAsia="zh-CN"/>
        </w:rPr>
      </w:pPr>
      <w:r w:rsidRPr="005B52EE">
        <w:rPr>
          <w:rFonts w:ascii="仿宋_GB2312" w:hint="eastAsia"/>
          <w:sz w:val="24"/>
          <w:lang w:eastAsia="zh-CN"/>
        </w:rPr>
        <w:t>基于</w:t>
      </w:r>
      <w:r w:rsidR="00D21A1B" w:rsidRPr="005B52EE">
        <w:rPr>
          <w:rFonts w:ascii="仿宋_GB2312" w:hint="eastAsia"/>
          <w:sz w:val="24"/>
          <w:lang w:eastAsia="zh-CN"/>
        </w:rPr>
        <w:t>已</w:t>
      </w:r>
      <w:r w:rsidRPr="005B52EE">
        <w:rPr>
          <w:rFonts w:ascii="仿宋_GB2312" w:hint="eastAsia"/>
          <w:sz w:val="24"/>
          <w:lang w:eastAsia="zh-CN"/>
        </w:rPr>
        <w:t>执行复核的</w:t>
      </w:r>
      <w:r w:rsidR="00D21A1B" w:rsidRPr="005B52EE">
        <w:rPr>
          <w:rFonts w:ascii="仿宋_GB2312" w:hint="eastAsia"/>
          <w:sz w:val="24"/>
          <w:lang w:eastAsia="zh-CN"/>
        </w:rPr>
        <w:t>总体</w:t>
      </w:r>
      <w:r w:rsidRPr="005B52EE">
        <w:rPr>
          <w:rFonts w:ascii="仿宋_GB2312" w:hint="eastAsia"/>
          <w:sz w:val="24"/>
          <w:lang w:eastAsia="zh-CN"/>
        </w:rPr>
        <w:t>结论</w:t>
      </w:r>
    </w:p>
    <w:p w14:paraId="53A57B94" w14:textId="77777777" w:rsidR="00743996" w:rsidRPr="003F2CFD" w:rsidRDefault="000E3643" w:rsidP="003F2CFD">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3F2CFD">
        <w:rPr>
          <w:rFonts w:ascii="Arial Narrow" w:eastAsia="仿宋_GB2312" w:hAnsi="Arial Narrow" w:hint="eastAsia"/>
          <w:sz w:val="24"/>
          <w:szCs w:val="24"/>
          <w:lang w:eastAsia="zh-CN"/>
        </w:rPr>
        <w:t>复核结论表明：</w:t>
      </w:r>
    </w:p>
    <w:tbl>
      <w:tblPr>
        <w:tblStyle w:val="ab"/>
        <w:tblW w:w="9355" w:type="dxa"/>
        <w:tblLook w:val="04A0" w:firstRow="1" w:lastRow="0" w:firstColumn="1" w:lastColumn="0" w:noHBand="0" w:noVBand="1"/>
      </w:tblPr>
      <w:tblGrid>
        <w:gridCol w:w="4928"/>
        <w:gridCol w:w="4427"/>
      </w:tblGrid>
      <w:tr w:rsidR="000E3643" w:rsidRPr="005B52EE" w14:paraId="66A9878B" w14:textId="77777777" w:rsidTr="0046252E">
        <w:tc>
          <w:tcPr>
            <w:tcW w:w="4928" w:type="dxa"/>
            <w:shd w:val="clear" w:color="auto" w:fill="CCC0D9" w:themeFill="accent4" w:themeFillTint="66"/>
          </w:tcPr>
          <w:p w14:paraId="684F6FC8" w14:textId="63739434" w:rsidR="000E3643" w:rsidRPr="005B52EE" w:rsidRDefault="003B60F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已复核的工作底稿包括恰当</w:t>
            </w:r>
            <w:r w:rsidR="00DD2B50">
              <w:rPr>
                <w:rFonts w:ascii="仿宋_GB2312" w:hint="eastAsia"/>
                <w:sz w:val="21"/>
                <w:szCs w:val="21"/>
                <w:lang w:eastAsia="zh-CN"/>
              </w:rPr>
              <w:t>的</w:t>
            </w:r>
            <w:r w:rsidRPr="005B52EE">
              <w:rPr>
                <w:rFonts w:ascii="仿宋_GB2312" w:hint="eastAsia"/>
                <w:sz w:val="21"/>
                <w:szCs w:val="21"/>
                <w:lang w:eastAsia="zh-CN"/>
              </w:rPr>
              <w:t>审计记录，且基于已执行的复核，获取的审计证据支持得出的结论？</w:t>
            </w:r>
          </w:p>
        </w:tc>
        <w:tc>
          <w:tcPr>
            <w:tcW w:w="4427" w:type="dxa"/>
            <w:shd w:val="clear" w:color="auto" w:fill="auto"/>
          </w:tcPr>
          <w:p w14:paraId="4A802D10" w14:textId="77777777" w:rsidR="000E3643"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36"/>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37"/>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324D9DBF"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描述所作出的观察和所采取的行动。</w:t>
            </w:r>
          </w:p>
        </w:tc>
      </w:tr>
      <w:tr w:rsidR="00264C9E" w:rsidRPr="005B52EE" w14:paraId="0018EED5" w14:textId="77777777" w:rsidTr="0046252E">
        <w:tc>
          <w:tcPr>
            <w:tcW w:w="4928" w:type="dxa"/>
            <w:shd w:val="clear" w:color="auto" w:fill="CCC0D9" w:themeFill="accent4" w:themeFillTint="66"/>
          </w:tcPr>
          <w:p w14:paraId="694C7313" w14:textId="76FFE58C" w:rsidR="00264C9E" w:rsidRPr="005B52EE" w:rsidRDefault="006473B2" w:rsidP="00414379">
            <w:pPr>
              <w:pStyle w:val="31"/>
              <w:keepNext w:val="0"/>
              <w:snapToGrid w:val="0"/>
              <w:spacing w:beforeLines="50" w:before="120" w:after="60" w:line="300" w:lineRule="auto"/>
              <w:rPr>
                <w:rFonts w:ascii="仿宋_GB2312"/>
                <w:sz w:val="21"/>
                <w:szCs w:val="21"/>
                <w:lang w:eastAsia="zh-CN"/>
              </w:rPr>
            </w:pPr>
            <w:r w:rsidRPr="006473B2">
              <w:rPr>
                <w:rFonts w:ascii="仿宋_GB2312" w:hint="eastAsia"/>
                <w:sz w:val="21"/>
                <w:szCs w:val="21"/>
                <w:lang w:eastAsia="zh-CN"/>
              </w:rPr>
              <w:t>已复核的工作底稿包括了监督与复核的证据？</w:t>
            </w:r>
          </w:p>
        </w:tc>
        <w:tc>
          <w:tcPr>
            <w:tcW w:w="4427" w:type="dxa"/>
            <w:shd w:val="clear" w:color="auto" w:fill="auto"/>
          </w:tcPr>
          <w:p w14:paraId="34E7879B" w14:textId="77777777" w:rsidR="00264C9E" w:rsidRPr="005B52EE" w:rsidRDefault="00E46262" w:rsidP="00414379">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867797069"/>
              </w:sdtPr>
              <w:sdtEndPr/>
              <w:sdtContent>
                <w:r w:rsidR="00264C9E" w:rsidRPr="005B52EE">
                  <w:rPr>
                    <w:rFonts w:ascii="Segoe UI Symbol" w:eastAsia="仿宋_GB2312" w:hAnsi="Segoe UI Symbol" w:cs="Segoe UI Symbol"/>
                    <w:color w:val="000000" w:themeColor="text1"/>
                    <w:sz w:val="21"/>
                    <w:szCs w:val="21"/>
                    <w:lang w:eastAsia="zh-CN"/>
                  </w:rPr>
                  <w:t>☐</w:t>
                </w:r>
              </w:sdtContent>
            </w:sdt>
            <w:r w:rsidR="00264C9E"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284611097"/>
              </w:sdtPr>
              <w:sdtEndPr/>
              <w:sdtContent>
                <w:r w:rsidR="00264C9E" w:rsidRPr="005B52EE">
                  <w:rPr>
                    <w:rFonts w:ascii="Segoe UI Symbol" w:eastAsia="仿宋_GB2312" w:hAnsi="Segoe UI Symbol" w:cs="Segoe UI Symbol"/>
                    <w:color w:val="000000" w:themeColor="text1"/>
                    <w:sz w:val="21"/>
                    <w:szCs w:val="21"/>
                    <w:lang w:eastAsia="zh-CN"/>
                  </w:rPr>
                  <w:t>☐</w:t>
                </w:r>
              </w:sdtContent>
            </w:sdt>
            <w:r w:rsidR="00264C9E" w:rsidRPr="005B52EE">
              <w:rPr>
                <w:rFonts w:ascii="仿宋_GB2312" w:eastAsia="仿宋_GB2312" w:hint="eastAsia"/>
                <w:color w:val="000000" w:themeColor="text1"/>
                <w:sz w:val="21"/>
                <w:szCs w:val="21"/>
                <w:lang w:eastAsia="zh-CN"/>
              </w:rPr>
              <w:t xml:space="preserve"> 否  </w:t>
            </w:r>
          </w:p>
          <w:p w14:paraId="314A07C5" w14:textId="77777777" w:rsidR="00264C9E" w:rsidRPr="005B52EE" w:rsidRDefault="00264C9E" w:rsidP="00414379">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如果否，描述所作出的观察和所采取的行动。</w:t>
            </w:r>
          </w:p>
        </w:tc>
      </w:tr>
      <w:tr w:rsidR="000E3643" w:rsidRPr="005B52EE" w14:paraId="4EF8B153" w14:textId="77777777" w:rsidTr="0046252E">
        <w:trPr>
          <w:trHeight w:val="1046"/>
        </w:trPr>
        <w:tc>
          <w:tcPr>
            <w:tcW w:w="4928" w:type="dxa"/>
            <w:shd w:val="clear" w:color="auto" w:fill="CCC0D9" w:themeFill="accent4" w:themeFillTint="66"/>
          </w:tcPr>
          <w:p w14:paraId="10C1D390" w14:textId="2C71B41F" w:rsidR="000E3643" w:rsidRPr="005B52EE" w:rsidRDefault="0034638F"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提供给集团</w:t>
            </w:r>
            <w:r w:rsidR="00DD2B50">
              <w:rPr>
                <w:rFonts w:ascii="仿宋_GB2312" w:hint="eastAsia"/>
                <w:sz w:val="21"/>
                <w:szCs w:val="21"/>
                <w:lang w:eastAsia="zh-CN"/>
              </w:rPr>
              <w:t>注册会计师</w:t>
            </w:r>
            <w:r w:rsidRPr="005B52EE">
              <w:rPr>
                <w:rFonts w:ascii="仿宋_GB2312" w:hint="eastAsia"/>
                <w:sz w:val="21"/>
                <w:szCs w:val="21"/>
                <w:lang w:eastAsia="zh-CN"/>
              </w:rPr>
              <w:t>的组成部分财务信息与组成部分注册会计师工作底稿上的信息是否一致或调节相符？</w:t>
            </w:r>
          </w:p>
        </w:tc>
        <w:tc>
          <w:tcPr>
            <w:tcW w:w="4427" w:type="dxa"/>
            <w:shd w:val="clear" w:color="auto" w:fill="auto"/>
          </w:tcPr>
          <w:p w14:paraId="76DDFCA6" w14:textId="77777777" w:rsidR="000E3643"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38"/>
              </w:sdtPr>
              <w:sdtEndPr/>
              <w:sdtContent/>
            </w:sdt>
            <w:sdt>
              <w:sdtPr>
                <w:rPr>
                  <w:rFonts w:ascii="仿宋_GB2312" w:eastAsia="仿宋_GB2312" w:hint="eastAsia"/>
                  <w:color w:val="000000" w:themeColor="text1"/>
                  <w:sz w:val="21"/>
                  <w:szCs w:val="21"/>
                </w:rPr>
                <w:id w:val="5924039"/>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40"/>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3D325521"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FF0000"/>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描述所作出的观察和所采取的行动。</w:t>
            </w:r>
          </w:p>
        </w:tc>
      </w:tr>
      <w:tr w:rsidR="000E3643" w:rsidRPr="005B52EE" w14:paraId="61BC319F" w14:textId="77777777" w:rsidTr="0046252E">
        <w:tc>
          <w:tcPr>
            <w:tcW w:w="4928" w:type="dxa"/>
            <w:shd w:val="clear" w:color="auto" w:fill="CCC0D9" w:themeFill="accent4" w:themeFillTint="66"/>
          </w:tcPr>
          <w:p w14:paraId="5C8F53A8" w14:textId="2117C0F0" w:rsidR="000E3643" w:rsidRPr="005B52EE" w:rsidRDefault="003B60F4">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lastRenderedPageBreak/>
              <w:t>截止复核日期，组成部分注册会计师和集团</w:t>
            </w:r>
            <w:r w:rsidR="00DD2B50">
              <w:rPr>
                <w:rFonts w:ascii="仿宋_GB2312" w:hint="eastAsia"/>
                <w:sz w:val="21"/>
                <w:szCs w:val="21"/>
                <w:lang w:eastAsia="zh-CN"/>
              </w:rPr>
              <w:t>注册会计师</w:t>
            </w:r>
            <w:r w:rsidRPr="005B52EE">
              <w:rPr>
                <w:rFonts w:ascii="仿宋_GB2312" w:hint="eastAsia"/>
                <w:sz w:val="21"/>
                <w:szCs w:val="21"/>
                <w:lang w:eastAsia="zh-CN"/>
              </w:rPr>
              <w:t>的沟通与已复核工作底稿上的信息是否一致？</w:t>
            </w:r>
          </w:p>
        </w:tc>
        <w:tc>
          <w:tcPr>
            <w:tcW w:w="4427" w:type="dxa"/>
            <w:shd w:val="clear" w:color="auto" w:fill="auto"/>
          </w:tcPr>
          <w:p w14:paraId="01893238" w14:textId="77777777" w:rsidR="000E3643"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43"/>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44"/>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07584E30"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描述所作出的观察和所采取的行动。</w:t>
            </w:r>
          </w:p>
        </w:tc>
      </w:tr>
      <w:tr w:rsidR="000E3643" w:rsidRPr="005B52EE" w14:paraId="362B1E29" w14:textId="77777777" w:rsidTr="0046252E">
        <w:tc>
          <w:tcPr>
            <w:tcW w:w="4928" w:type="dxa"/>
            <w:shd w:val="clear" w:color="auto" w:fill="CCC0D9" w:themeFill="accent4" w:themeFillTint="66"/>
          </w:tcPr>
          <w:p w14:paraId="0BC89039" w14:textId="7B4A6A83" w:rsidR="000E3643" w:rsidRPr="005B52EE" w:rsidRDefault="003B60F4" w:rsidP="005B52EE">
            <w:pPr>
              <w:pStyle w:val="31"/>
              <w:keepNext w:val="0"/>
              <w:snapToGrid w:val="0"/>
              <w:spacing w:beforeLines="50" w:before="120" w:after="60" w:line="300" w:lineRule="auto"/>
              <w:rPr>
                <w:rFonts w:ascii="仿宋_GB2312"/>
                <w:sz w:val="21"/>
                <w:szCs w:val="21"/>
                <w:lang w:eastAsia="zh-CN"/>
              </w:rPr>
            </w:pPr>
            <w:r w:rsidRPr="005B52EE">
              <w:rPr>
                <w:rFonts w:ascii="仿宋_GB2312" w:hint="eastAsia"/>
                <w:sz w:val="21"/>
                <w:szCs w:val="21"/>
                <w:lang w:eastAsia="zh-CN"/>
              </w:rPr>
              <w:t>除此处另有说明外，对组成部分注册会计师底稿的复核和与组成部分注册会计师的讨论表明组成部分注册会计师遵守</w:t>
            </w:r>
            <w:r w:rsidR="00D66962" w:rsidRPr="005B52EE">
              <w:rPr>
                <w:rFonts w:ascii="仿宋_GB2312" w:hint="eastAsia"/>
                <w:sz w:val="21"/>
                <w:szCs w:val="21"/>
                <w:lang w:eastAsia="zh-CN"/>
              </w:rPr>
              <w:t>《集团审计指令》</w:t>
            </w:r>
            <w:r w:rsidRPr="005B52EE">
              <w:rPr>
                <w:rFonts w:ascii="仿宋_GB2312" w:hint="eastAsia"/>
                <w:sz w:val="21"/>
                <w:szCs w:val="21"/>
                <w:lang w:eastAsia="zh-CN"/>
              </w:rPr>
              <w:t>？</w:t>
            </w:r>
          </w:p>
        </w:tc>
        <w:tc>
          <w:tcPr>
            <w:tcW w:w="4427" w:type="dxa"/>
            <w:shd w:val="clear" w:color="auto" w:fill="auto"/>
          </w:tcPr>
          <w:p w14:paraId="28518245" w14:textId="77777777" w:rsidR="000E3643" w:rsidRPr="005B52EE" w:rsidRDefault="00E46262"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5924045"/>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5924046"/>
              </w:sdtPr>
              <w:sdtEndPr/>
              <w:sdtContent>
                <w:r w:rsidR="000E3643" w:rsidRPr="005B52EE">
                  <w:rPr>
                    <w:rFonts w:ascii="Segoe UI Symbol" w:eastAsia="仿宋_GB2312" w:hAnsi="Segoe UI Symbol" w:cs="Segoe UI Symbol"/>
                    <w:color w:val="000000" w:themeColor="text1"/>
                    <w:sz w:val="21"/>
                    <w:szCs w:val="21"/>
                    <w:lang w:eastAsia="zh-CN"/>
                  </w:rPr>
                  <w:t>☐</w:t>
                </w:r>
              </w:sdtContent>
            </w:sdt>
            <w:r w:rsidR="000E3643" w:rsidRPr="005B52EE">
              <w:rPr>
                <w:rFonts w:ascii="仿宋_GB2312" w:eastAsia="仿宋_GB2312" w:hint="eastAsia"/>
                <w:color w:val="000000" w:themeColor="text1"/>
                <w:sz w:val="21"/>
                <w:szCs w:val="21"/>
                <w:lang w:eastAsia="zh-CN"/>
              </w:rPr>
              <w:t xml:space="preserve"> 否  </w:t>
            </w:r>
          </w:p>
          <w:p w14:paraId="59FF674F" w14:textId="77777777" w:rsidR="000E3643" w:rsidRPr="005B52EE" w:rsidRDefault="000E3643" w:rsidP="005B52EE">
            <w:pPr>
              <w:autoSpaceDE w:val="0"/>
              <w:autoSpaceDN w:val="0"/>
              <w:adjustRightInd w:val="0"/>
              <w:snapToGrid w:val="0"/>
              <w:spacing w:beforeLines="50" w:before="120" w:after="60" w:line="300" w:lineRule="auto"/>
              <w:rPr>
                <w:rFonts w:ascii="仿宋_GB2312" w:eastAsia="仿宋_GB2312"/>
                <w:color w:val="000000" w:themeColor="text1"/>
                <w:sz w:val="21"/>
                <w:szCs w:val="21"/>
                <w:lang w:eastAsia="zh-CN"/>
              </w:rPr>
            </w:pPr>
            <w:r w:rsidRPr="005B52EE">
              <w:rPr>
                <w:rFonts w:ascii="仿宋_GB2312" w:eastAsia="仿宋_GB2312" w:hint="eastAsia"/>
                <w:color w:val="FF0000"/>
                <w:sz w:val="21"/>
                <w:szCs w:val="21"/>
                <w:lang w:eastAsia="zh-CN"/>
              </w:rPr>
              <w:t>如果否</w:t>
            </w:r>
            <w:r w:rsidR="003B60F4" w:rsidRPr="005B52EE">
              <w:rPr>
                <w:rFonts w:ascii="仿宋_GB2312" w:eastAsia="仿宋_GB2312" w:hint="eastAsia"/>
                <w:color w:val="FF0000"/>
                <w:sz w:val="21"/>
                <w:szCs w:val="21"/>
                <w:lang w:eastAsia="zh-CN"/>
              </w:rPr>
              <w:t>，</w:t>
            </w:r>
            <w:r w:rsidRPr="005B52EE">
              <w:rPr>
                <w:rFonts w:ascii="仿宋_GB2312" w:eastAsia="仿宋_GB2312" w:hint="eastAsia"/>
                <w:color w:val="FF0000"/>
                <w:sz w:val="21"/>
                <w:szCs w:val="21"/>
                <w:lang w:eastAsia="zh-CN"/>
              </w:rPr>
              <w:t>描述所作出的观察和所采取的行动。</w:t>
            </w:r>
          </w:p>
        </w:tc>
      </w:tr>
    </w:tbl>
    <w:p w14:paraId="0B6D9F90" w14:textId="77777777" w:rsidR="00437D91" w:rsidRPr="005B52EE" w:rsidRDefault="00437D91" w:rsidP="0046252E">
      <w:pPr>
        <w:pStyle w:val="a2"/>
        <w:widowControl w:val="0"/>
        <w:adjustRightInd w:val="0"/>
        <w:snapToGrid w:val="0"/>
        <w:spacing w:beforeLines="50" w:before="120" w:afterLines="50" w:after="120" w:line="300" w:lineRule="auto"/>
        <w:ind w:firstLineChars="200" w:firstLine="480"/>
        <w:jc w:val="both"/>
        <w:rPr>
          <w:rFonts w:ascii="仿宋_GB2312" w:eastAsia="仿宋_GB2312"/>
          <w:color w:val="000000" w:themeColor="text1"/>
          <w:sz w:val="24"/>
          <w:szCs w:val="24"/>
          <w:lang w:eastAsia="zh-CN"/>
        </w:rPr>
      </w:pPr>
    </w:p>
    <w:sectPr w:rsidR="00437D91" w:rsidRPr="005B52EE" w:rsidSect="00E71391">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BFFC26" w14:textId="77777777" w:rsidR="00E46262" w:rsidRDefault="00E46262">
      <w:r>
        <w:separator/>
      </w:r>
    </w:p>
  </w:endnote>
  <w:endnote w:type="continuationSeparator" w:id="0">
    <w:p w14:paraId="0066F0F7" w14:textId="77777777" w:rsidR="00E46262" w:rsidRDefault="00E46262">
      <w:r>
        <w:continuationSeparator/>
      </w:r>
    </w:p>
  </w:endnote>
  <w:endnote w:type="continuationNotice" w:id="1">
    <w:p w14:paraId="3AE9899B" w14:textId="77777777" w:rsidR="00E46262" w:rsidRDefault="00E462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arter Com">
    <w:altName w:val="Cambria Math"/>
    <w:charset w:val="00"/>
    <w:family w:val="roman"/>
    <w:pitch w:val="variable"/>
    <w:sig w:usb0="800000AF" w:usb1="5000204A" w:usb2="00000000"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panose1 w:val="00000000000000000000"/>
    <w:charset w:val="00"/>
    <w:family w:val="swiss"/>
    <w:notTrueType/>
    <w:pitch w:val="variable"/>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57CFE" w14:textId="77777777" w:rsidR="00E46262" w:rsidRDefault="00E46262">
      <w:r>
        <w:separator/>
      </w:r>
    </w:p>
  </w:footnote>
  <w:footnote w:type="continuationSeparator" w:id="0">
    <w:p w14:paraId="7EFE45C3" w14:textId="77777777" w:rsidR="00E46262" w:rsidRDefault="00E46262">
      <w:r>
        <w:continuationSeparator/>
      </w:r>
    </w:p>
  </w:footnote>
  <w:footnote w:type="continuationNotice" w:id="1">
    <w:p w14:paraId="282291BA" w14:textId="77777777" w:rsidR="00E46262" w:rsidRDefault="00E4626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F6AB7" w14:textId="5B3245F0" w:rsidR="00414379" w:rsidRDefault="00414379" w:rsidP="00AA30F1">
    <w:pPr>
      <w:pStyle w:val="a8"/>
      <w:jc w:val="right"/>
    </w:pPr>
    <w:r>
      <w:rPr>
        <w:rStyle w:val="ac"/>
      </w:rPr>
      <w:fldChar w:fldCharType="begin"/>
    </w:r>
    <w:r>
      <w:rPr>
        <w:rStyle w:val="ac"/>
      </w:rPr>
      <w:instrText xml:space="preserve"> PAGE </w:instrText>
    </w:r>
    <w:r>
      <w:rPr>
        <w:rStyle w:val="ac"/>
      </w:rPr>
      <w:fldChar w:fldCharType="separate"/>
    </w:r>
    <w:r w:rsidR="0046252E">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0B2F6" w14:textId="744789A2" w:rsidR="00414379" w:rsidRDefault="00414379">
    <w:pPr>
      <w:pStyle w:val="a8"/>
    </w:pPr>
  </w:p>
  <w:p w14:paraId="283E7C42" w14:textId="77777777" w:rsidR="00414379" w:rsidRDefault="00414379">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75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5"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7"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541EF"/>
    <w:multiLevelType w:val="multilevel"/>
    <w:tmpl w:val="117C369A"/>
    <w:lvl w:ilvl="0">
      <w:start w:val="5"/>
      <w:numFmt w:val="decimal"/>
      <w:pStyle w:val="NumHead"/>
      <w:lvlText w:val="%1"/>
      <w:lvlJc w:val="left"/>
      <w:pPr>
        <w:tabs>
          <w:tab w:val="num" w:pos="0"/>
        </w:tabs>
        <w:ind w:left="0" w:hanging="567"/>
      </w:pPr>
      <w:rPr>
        <w:rFonts w:hint="default"/>
      </w:rPr>
    </w:lvl>
    <w:lvl w:ilvl="1">
      <w:start w:val="1"/>
      <w:numFmt w:val="decimal"/>
      <w:lvlText w:val="1.%2"/>
      <w:lvlJc w:val="right"/>
      <w:pPr>
        <w:tabs>
          <w:tab w:val="num" w:pos="0"/>
        </w:tabs>
        <w:ind w:left="0" w:hanging="567"/>
      </w:pPr>
      <w:rPr>
        <w:rFonts w:hint="eastAsia"/>
        <w:color w:val="auto"/>
      </w:rPr>
    </w:lvl>
    <w:lvl w:ilvl="2">
      <w:start w:val="1"/>
      <w:numFmt w:val="decimal"/>
      <w:lvlText w:val="2.7.%3"/>
      <w:lvlJc w:val="left"/>
      <w:pPr>
        <w:tabs>
          <w:tab w:val="num" w:pos="2880"/>
        </w:tabs>
        <w:ind w:left="1224" w:hanging="504"/>
      </w:pPr>
      <w:rPr>
        <w:rFonts w:hint="eastAsia"/>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21" w15:restartNumberingAfterBreak="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86652F"/>
    <w:multiLevelType w:val="multilevel"/>
    <w:tmpl w:val="EDFED6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541279"/>
    <w:multiLevelType w:val="multilevel"/>
    <w:tmpl w:val="CAB86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FB5F99"/>
    <w:multiLevelType w:val="multilevel"/>
    <w:tmpl w:val="95E03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9C2B37"/>
    <w:multiLevelType w:val="hybridMultilevel"/>
    <w:tmpl w:val="2350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33" w15:restartNumberingAfterBreak="0">
    <w:nsid w:val="6B295A1C"/>
    <w:multiLevelType w:val="hybridMultilevel"/>
    <w:tmpl w:val="BD48F77E"/>
    <w:lvl w:ilvl="0" w:tplc="4DE4B4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6"/>
  </w:num>
  <w:num w:numId="2">
    <w:abstractNumId w:val="7"/>
  </w:num>
  <w:num w:numId="3">
    <w:abstractNumId w:val="36"/>
  </w:num>
  <w:num w:numId="4">
    <w:abstractNumId w:val="9"/>
  </w:num>
  <w:num w:numId="5">
    <w:abstractNumId w:val="16"/>
  </w:num>
  <w:num w:numId="6">
    <w:abstractNumId w:val="16"/>
  </w:num>
  <w:num w:numId="7">
    <w:abstractNumId w:val="16"/>
  </w:num>
  <w:num w:numId="8">
    <w:abstractNumId w:val="16"/>
  </w:num>
  <w:num w:numId="9">
    <w:abstractNumId w:val="16"/>
  </w:num>
  <w:num w:numId="10">
    <w:abstractNumId w:val="7"/>
  </w:num>
  <w:num w:numId="11">
    <w:abstractNumId w:val="7"/>
  </w:num>
  <w:num w:numId="12">
    <w:abstractNumId w:val="36"/>
  </w:num>
  <w:num w:numId="13">
    <w:abstractNumId w:val="36"/>
  </w:num>
  <w:num w:numId="14">
    <w:abstractNumId w:val="36"/>
  </w:num>
  <w:num w:numId="15">
    <w:abstractNumId w:val="17"/>
  </w:num>
  <w:num w:numId="16">
    <w:abstractNumId w:val="17"/>
  </w:num>
  <w:num w:numId="17">
    <w:abstractNumId w:val="9"/>
  </w:num>
  <w:num w:numId="18">
    <w:abstractNumId w:val="9"/>
  </w:num>
  <w:num w:numId="19">
    <w:abstractNumId w:val="4"/>
  </w:num>
  <w:num w:numId="20">
    <w:abstractNumId w:val="3"/>
  </w:num>
  <w:num w:numId="21">
    <w:abstractNumId w:val="2"/>
  </w:num>
  <w:num w:numId="22">
    <w:abstractNumId w:val="1"/>
  </w:num>
  <w:num w:numId="23">
    <w:abstractNumId w:val="0"/>
  </w:num>
  <w:num w:numId="24">
    <w:abstractNumId w:val="35"/>
  </w:num>
  <w:num w:numId="25">
    <w:abstractNumId w:val="10"/>
  </w:num>
  <w:num w:numId="26">
    <w:abstractNumId w:val="34"/>
  </w:num>
  <w:num w:numId="27">
    <w:abstractNumId w:val="15"/>
  </w:num>
  <w:num w:numId="28">
    <w:abstractNumId w:val="23"/>
  </w:num>
  <w:num w:numId="29">
    <w:abstractNumId w:val="29"/>
  </w:num>
  <w:num w:numId="30">
    <w:abstractNumId w:val="19"/>
  </w:num>
  <w:num w:numId="31">
    <w:abstractNumId w:val="5"/>
  </w:num>
  <w:num w:numId="32">
    <w:abstractNumId w:val="32"/>
  </w:num>
  <w:num w:numId="33">
    <w:abstractNumId w:val="13"/>
  </w:num>
  <w:num w:numId="34">
    <w:abstractNumId w:val="25"/>
  </w:num>
  <w:num w:numId="35">
    <w:abstractNumId w:val="6"/>
  </w:num>
  <w:num w:numId="36">
    <w:abstractNumId w:val="28"/>
  </w:num>
  <w:num w:numId="37">
    <w:abstractNumId w:val="26"/>
  </w:num>
  <w:num w:numId="38">
    <w:abstractNumId w:val="22"/>
  </w:num>
  <w:num w:numId="39">
    <w:abstractNumId w:val="30"/>
  </w:num>
  <w:num w:numId="40">
    <w:abstractNumId w:val="24"/>
  </w:num>
  <w:num w:numId="41">
    <w:abstractNumId w:val="14"/>
  </w:num>
  <w:num w:numId="42">
    <w:abstractNumId w:val="8"/>
  </w:num>
  <w:num w:numId="43">
    <w:abstractNumId w:val="12"/>
  </w:num>
  <w:num w:numId="44">
    <w:abstractNumId w:val="11"/>
  </w:num>
  <w:num w:numId="45">
    <w:abstractNumId w:val="27"/>
  </w:num>
  <w:num w:numId="46">
    <w:abstractNumId w:val="18"/>
  </w:num>
  <w:num w:numId="47">
    <w:abstractNumId w:val="31"/>
  </w:num>
  <w:num w:numId="48">
    <w:abstractNumId w:val="33"/>
  </w:num>
  <w:num w:numId="49">
    <w:abstractNumId w:val="21"/>
  </w:num>
  <w:num w:numId="50">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406"/>
    <w:rsid w:val="00005F7B"/>
    <w:rsid w:val="00006809"/>
    <w:rsid w:val="00007C91"/>
    <w:rsid w:val="0001038F"/>
    <w:rsid w:val="00011CAD"/>
    <w:rsid w:val="0001295F"/>
    <w:rsid w:val="00014AB5"/>
    <w:rsid w:val="0002078E"/>
    <w:rsid w:val="000226B6"/>
    <w:rsid w:val="00024002"/>
    <w:rsid w:val="00031C64"/>
    <w:rsid w:val="00033189"/>
    <w:rsid w:val="000345F2"/>
    <w:rsid w:val="000400C1"/>
    <w:rsid w:val="0004663B"/>
    <w:rsid w:val="0005235D"/>
    <w:rsid w:val="00053719"/>
    <w:rsid w:val="0005430C"/>
    <w:rsid w:val="00054C4A"/>
    <w:rsid w:val="00065477"/>
    <w:rsid w:val="00066947"/>
    <w:rsid w:val="000675A0"/>
    <w:rsid w:val="000701DD"/>
    <w:rsid w:val="00070A0E"/>
    <w:rsid w:val="000710F2"/>
    <w:rsid w:val="00071D25"/>
    <w:rsid w:val="00073E90"/>
    <w:rsid w:val="0007404C"/>
    <w:rsid w:val="0008346F"/>
    <w:rsid w:val="000909DF"/>
    <w:rsid w:val="00092435"/>
    <w:rsid w:val="0009467D"/>
    <w:rsid w:val="000960B0"/>
    <w:rsid w:val="0009716A"/>
    <w:rsid w:val="00097F6D"/>
    <w:rsid w:val="000A2339"/>
    <w:rsid w:val="000A355D"/>
    <w:rsid w:val="000A3BB8"/>
    <w:rsid w:val="000A4A60"/>
    <w:rsid w:val="000A4BAF"/>
    <w:rsid w:val="000A68FB"/>
    <w:rsid w:val="000A7692"/>
    <w:rsid w:val="000B08AB"/>
    <w:rsid w:val="000B0ED9"/>
    <w:rsid w:val="000B475C"/>
    <w:rsid w:val="000B4E6D"/>
    <w:rsid w:val="000B4EA8"/>
    <w:rsid w:val="000C0497"/>
    <w:rsid w:val="000C1764"/>
    <w:rsid w:val="000C19E2"/>
    <w:rsid w:val="000C1BD5"/>
    <w:rsid w:val="000C298C"/>
    <w:rsid w:val="000C30F5"/>
    <w:rsid w:val="000C60B9"/>
    <w:rsid w:val="000C7CDB"/>
    <w:rsid w:val="000D06D5"/>
    <w:rsid w:val="000D618C"/>
    <w:rsid w:val="000E05DA"/>
    <w:rsid w:val="000E0C82"/>
    <w:rsid w:val="000E3643"/>
    <w:rsid w:val="000E7648"/>
    <w:rsid w:val="000F1BEB"/>
    <w:rsid w:val="000F1DB6"/>
    <w:rsid w:val="000F1F8C"/>
    <w:rsid w:val="000F2FF4"/>
    <w:rsid w:val="000F4735"/>
    <w:rsid w:val="000F5E97"/>
    <w:rsid w:val="000F7F8B"/>
    <w:rsid w:val="00103A5A"/>
    <w:rsid w:val="00104C29"/>
    <w:rsid w:val="00105BA8"/>
    <w:rsid w:val="00106C09"/>
    <w:rsid w:val="00112FE3"/>
    <w:rsid w:val="00115883"/>
    <w:rsid w:val="001217FE"/>
    <w:rsid w:val="00123604"/>
    <w:rsid w:val="00125856"/>
    <w:rsid w:val="00125B5B"/>
    <w:rsid w:val="0012729A"/>
    <w:rsid w:val="00134F61"/>
    <w:rsid w:val="00136139"/>
    <w:rsid w:val="0014072D"/>
    <w:rsid w:val="00140B10"/>
    <w:rsid w:val="00140CAE"/>
    <w:rsid w:val="00140D09"/>
    <w:rsid w:val="00143E28"/>
    <w:rsid w:val="001458CD"/>
    <w:rsid w:val="00145AA4"/>
    <w:rsid w:val="0014616B"/>
    <w:rsid w:val="00150A84"/>
    <w:rsid w:val="00154597"/>
    <w:rsid w:val="001548AA"/>
    <w:rsid w:val="0015576F"/>
    <w:rsid w:val="001558AF"/>
    <w:rsid w:val="001559CD"/>
    <w:rsid w:val="001579CC"/>
    <w:rsid w:val="00157CB5"/>
    <w:rsid w:val="00161F4E"/>
    <w:rsid w:val="001629A1"/>
    <w:rsid w:val="00170199"/>
    <w:rsid w:val="00170523"/>
    <w:rsid w:val="00172495"/>
    <w:rsid w:val="00172D6F"/>
    <w:rsid w:val="00176701"/>
    <w:rsid w:val="00184245"/>
    <w:rsid w:val="00184BBA"/>
    <w:rsid w:val="001852D8"/>
    <w:rsid w:val="001878B4"/>
    <w:rsid w:val="00193416"/>
    <w:rsid w:val="001945DB"/>
    <w:rsid w:val="00195369"/>
    <w:rsid w:val="00196D15"/>
    <w:rsid w:val="001A21F9"/>
    <w:rsid w:val="001A4F10"/>
    <w:rsid w:val="001A668F"/>
    <w:rsid w:val="001A6DA9"/>
    <w:rsid w:val="001A6FA9"/>
    <w:rsid w:val="001B0A67"/>
    <w:rsid w:val="001B17D4"/>
    <w:rsid w:val="001B56EF"/>
    <w:rsid w:val="001B5C1A"/>
    <w:rsid w:val="001B7F1C"/>
    <w:rsid w:val="001C205B"/>
    <w:rsid w:val="001C3732"/>
    <w:rsid w:val="001C5D12"/>
    <w:rsid w:val="001C5DD6"/>
    <w:rsid w:val="001C6396"/>
    <w:rsid w:val="001D1A4F"/>
    <w:rsid w:val="001D3C49"/>
    <w:rsid w:val="001D4ECE"/>
    <w:rsid w:val="001D5B8F"/>
    <w:rsid w:val="001D75B6"/>
    <w:rsid w:val="001E05D7"/>
    <w:rsid w:val="001E0CA0"/>
    <w:rsid w:val="001E15CE"/>
    <w:rsid w:val="001E20C2"/>
    <w:rsid w:val="001E227A"/>
    <w:rsid w:val="001E232A"/>
    <w:rsid w:val="001E524B"/>
    <w:rsid w:val="001F4FB8"/>
    <w:rsid w:val="00201B6F"/>
    <w:rsid w:val="00203071"/>
    <w:rsid w:val="00206450"/>
    <w:rsid w:val="00207D7F"/>
    <w:rsid w:val="00210D8D"/>
    <w:rsid w:val="00212666"/>
    <w:rsid w:val="00213286"/>
    <w:rsid w:val="00213ABF"/>
    <w:rsid w:val="00214511"/>
    <w:rsid w:val="00215284"/>
    <w:rsid w:val="00216B66"/>
    <w:rsid w:val="002174A7"/>
    <w:rsid w:val="002179B4"/>
    <w:rsid w:val="00217ABB"/>
    <w:rsid w:val="002202D5"/>
    <w:rsid w:val="002268C3"/>
    <w:rsid w:val="00230A79"/>
    <w:rsid w:val="00231B7A"/>
    <w:rsid w:val="00231E6A"/>
    <w:rsid w:val="00237AE0"/>
    <w:rsid w:val="00245402"/>
    <w:rsid w:val="00245B89"/>
    <w:rsid w:val="002470BE"/>
    <w:rsid w:val="00250A7A"/>
    <w:rsid w:val="00250E1A"/>
    <w:rsid w:val="00251454"/>
    <w:rsid w:val="00251A21"/>
    <w:rsid w:val="00253326"/>
    <w:rsid w:val="00253B70"/>
    <w:rsid w:val="002555BE"/>
    <w:rsid w:val="00261884"/>
    <w:rsid w:val="00262303"/>
    <w:rsid w:val="00263C0E"/>
    <w:rsid w:val="00264C9E"/>
    <w:rsid w:val="00265B0F"/>
    <w:rsid w:val="00266918"/>
    <w:rsid w:val="00271371"/>
    <w:rsid w:val="002752C8"/>
    <w:rsid w:val="00277D23"/>
    <w:rsid w:val="00280A4D"/>
    <w:rsid w:val="00281A64"/>
    <w:rsid w:val="00283987"/>
    <w:rsid w:val="0029476E"/>
    <w:rsid w:val="00295869"/>
    <w:rsid w:val="002965F2"/>
    <w:rsid w:val="002A17FC"/>
    <w:rsid w:val="002A2340"/>
    <w:rsid w:val="002A2778"/>
    <w:rsid w:val="002A2BD7"/>
    <w:rsid w:val="002A4605"/>
    <w:rsid w:val="002B0FDD"/>
    <w:rsid w:val="002B5C62"/>
    <w:rsid w:val="002C234E"/>
    <w:rsid w:val="002C25B8"/>
    <w:rsid w:val="002C6101"/>
    <w:rsid w:val="002C7884"/>
    <w:rsid w:val="002D0593"/>
    <w:rsid w:val="002D0840"/>
    <w:rsid w:val="002D2F38"/>
    <w:rsid w:val="002D3F18"/>
    <w:rsid w:val="002D6C80"/>
    <w:rsid w:val="002E005B"/>
    <w:rsid w:val="002E1CA4"/>
    <w:rsid w:val="002E3654"/>
    <w:rsid w:val="002E3DEE"/>
    <w:rsid w:val="002E5B38"/>
    <w:rsid w:val="002E5C4A"/>
    <w:rsid w:val="002E6EC7"/>
    <w:rsid w:val="002F0648"/>
    <w:rsid w:val="002F066A"/>
    <w:rsid w:val="002F08AB"/>
    <w:rsid w:val="002F25A1"/>
    <w:rsid w:val="002F32B5"/>
    <w:rsid w:val="002F684B"/>
    <w:rsid w:val="00302901"/>
    <w:rsid w:val="00303EFF"/>
    <w:rsid w:val="00305E95"/>
    <w:rsid w:val="00306685"/>
    <w:rsid w:val="00307AFF"/>
    <w:rsid w:val="00310438"/>
    <w:rsid w:val="003110CF"/>
    <w:rsid w:val="00315274"/>
    <w:rsid w:val="00320D93"/>
    <w:rsid w:val="00322637"/>
    <w:rsid w:val="00322A89"/>
    <w:rsid w:val="003239DF"/>
    <w:rsid w:val="003257A9"/>
    <w:rsid w:val="00325FCA"/>
    <w:rsid w:val="003262FA"/>
    <w:rsid w:val="00327C13"/>
    <w:rsid w:val="00327CD1"/>
    <w:rsid w:val="00330728"/>
    <w:rsid w:val="00330A69"/>
    <w:rsid w:val="00330E69"/>
    <w:rsid w:val="00330EFF"/>
    <w:rsid w:val="00335F54"/>
    <w:rsid w:val="00336B4A"/>
    <w:rsid w:val="00340E50"/>
    <w:rsid w:val="00341502"/>
    <w:rsid w:val="0034389A"/>
    <w:rsid w:val="0034430B"/>
    <w:rsid w:val="003443A1"/>
    <w:rsid w:val="003449EB"/>
    <w:rsid w:val="0034515C"/>
    <w:rsid w:val="00345F05"/>
    <w:rsid w:val="0034638F"/>
    <w:rsid w:val="0034775A"/>
    <w:rsid w:val="00354995"/>
    <w:rsid w:val="00364424"/>
    <w:rsid w:val="00364A13"/>
    <w:rsid w:val="003669E9"/>
    <w:rsid w:val="00366FD4"/>
    <w:rsid w:val="00367509"/>
    <w:rsid w:val="00367675"/>
    <w:rsid w:val="0037006F"/>
    <w:rsid w:val="003724BA"/>
    <w:rsid w:val="00374A01"/>
    <w:rsid w:val="003776DB"/>
    <w:rsid w:val="00377BC2"/>
    <w:rsid w:val="00377E81"/>
    <w:rsid w:val="003801A4"/>
    <w:rsid w:val="0038089C"/>
    <w:rsid w:val="00380C47"/>
    <w:rsid w:val="003814EC"/>
    <w:rsid w:val="00381780"/>
    <w:rsid w:val="0038260E"/>
    <w:rsid w:val="0038435B"/>
    <w:rsid w:val="00385160"/>
    <w:rsid w:val="00385E99"/>
    <w:rsid w:val="00386340"/>
    <w:rsid w:val="00387218"/>
    <w:rsid w:val="0038741A"/>
    <w:rsid w:val="003875EC"/>
    <w:rsid w:val="003879CC"/>
    <w:rsid w:val="00391428"/>
    <w:rsid w:val="003916F6"/>
    <w:rsid w:val="00391AD9"/>
    <w:rsid w:val="00392295"/>
    <w:rsid w:val="003948CA"/>
    <w:rsid w:val="00395BC9"/>
    <w:rsid w:val="00395EF6"/>
    <w:rsid w:val="003A012E"/>
    <w:rsid w:val="003A15AB"/>
    <w:rsid w:val="003A5690"/>
    <w:rsid w:val="003B0A58"/>
    <w:rsid w:val="003B48A2"/>
    <w:rsid w:val="003B5125"/>
    <w:rsid w:val="003B5679"/>
    <w:rsid w:val="003B60F4"/>
    <w:rsid w:val="003C5C36"/>
    <w:rsid w:val="003D1869"/>
    <w:rsid w:val="003D1C3C"/>
    <w:rsid w:val="003D29EB"/>
    <w:rsid w:val="003D2C20"/>
    <w:rsid w:val="003D2C50"/>
    <w:rsid w:val="003D3D94"/>
    <w:rsid w:val="003D4515"/>
    <w:rsid w:val="003D477D"/>
    <w:rsid w:val="003D5290"/>
    <w:rsid w:val="003E05C5"/>
    <w:rsid w:val="003E06DC"/>
    <w:rsid w:val="003E235D"/>
    <w:rsid w:val="003E4A47"/>
    <w:rsid w:val="003F0E66"/>
    <w:rsid w:val="003F2CFD"/>
    <w:rsid w:val="003F2F6C"/>
    <w:rsid w:val="003F70E1"/>
    <w:rsid w:val="004005B9"/>
    <w:rsid w:val="00401BA8"/>
    <w:rsid w:val="0040253F"/>
    <w:rsid w:val="004042F6"/>
    <w:rsid w:val="004046FA"/>
    <w:rsid w:val="00404B4F"/>
    <w:rsid w:val="00404D29"/>
    <w:rsid w:val="004057CB"/>
    <w:rsid w:val="00406915"/>
    <w:rsid w:val="00406A1C"/>
    <w:rsid w:val="00407DBC"/>
    <w:rsid w:val="00410763"/>
    <w:rsid w:val="004121EA"/>
    <w:rsid w:val="00413761"/>
    <w:rsid w:val="00414379"/>
    <w:rsid w:val="004145AA"/>
    <w:rsid w:val="00416571"/>
    <w:rsid w:val="00417281"/>
    <w:rsid w:val="00420159"/>
    <w:rsid w:val="00422A01"/>
    <w:rsid w:val="00424B07"/>
    <w:rsid w:val="0042730E"/>
    <w:rsid w:val="004302DF"/>
    <w:rsid w:val="004323FD"/>
    <w:rsid w:val="00433277"/>
    <w:rsid w:val="00433980"/>
    <w:rsid w:val="0043403B"/>
    <w:rsid w:val="00437D91"/>
    <w:rsid w:val="0044254C"/>
    <w:rsid w:val="0044371C"/>
    <w:rsid w:val="0044662A"/>
    <w:rsid w:val="004478E4"/>
    <w:rsid w:val="00447B50"/>
    <w:rsid w:val="00452223"/>
    <w:rsid w:val="00455114"/>
    <w:rsid w:val="00455F0E"/>
    <w:rsid w:val="00460D02"/>
    <w:rsid w:val="0046252E"/>
    <w:rsid w:val="0046329C"/>
    <w:rsid w:val="00466BB1"/>
    <w:rsid w:val="00467481"/>
    <w:rsid w:val="004706A1"/>
    <w:rsid w:val="00473B6C"/>
    <w:rsid w:val="00474A10"/>
    <w:rsid w:val="00475D64"/>
    <w:rsid w:val="00476AA4"/>
    <w:rsid w:val="00482862"/>
    <w:rsid w:val="00482F5A"/>
    <w:rsid w:val="0048586E"/>
    <w:rsid w:val="0048715C"/>
    <w:rsid w:val="00487813"/>
    <w:rsid w:val="004900D0"/>
    <w:rsid w:val="00493C8B"/>
    <w:rsid w:val="00494BA3"/>
    <w:rsid w:val="00495D4B"/>
    <w:rsid w:val="0049706C"/>
    <w:rsid w:val="0049776E"/>
    <w:rsid w:val="004A024B"/>
    <w:rsid w:val="004A7803"/>
    <w:rsid w:val="004B1D0D"/>
    <w:rsid w:val="004B1F3D"/>
    <w:rsid w:val="004B236F"/>
    <w:rsid w:val="004B3353"/>
    <w:rsid w:val="004B50D1"/>
    <w:rsid w:val="004B5ADC"/>
    <w:rsid w:val="004C0795"/>
    <w:rsid w:val="004C1735"/>
    <w:rsid w:val="004C2DE9"/>
    <w:rsid w:val="004C2F65"/>
    <w:rsid w:val="004C3BDF"/>
    <w:rsid w:val="004C7160"/>
    <w:rsid w:val="004D0087"/>
    <w:rsid w:val="004D1B98"/>
    <w:rsid w:val="004D24BA"/>
    <w:rsid w:val="004E17B3"/>
    <w:rsid w:val="004E203B"/>
    <w:rsid w:val="004E268F"/>
    <w:rsid w:val="004E625F"/>
    <w:rsid w:val="004E6425"/>
    <w:rsid w:val="004F3B18"/>
    <w:rsid w:val="004F5624"/>
    <w:rsid w:val="004F68F5"/>
    <w:rsid w:val="0050054B"/>
    <w:rsid w:val="00503485"/>
    <w:rsid w:val="00503AE4"/>
    <w:rsid w:val="00506CD5"/>
    <w:rsid w:val="00506FF8"/>
    <w:rsid w:val="00510BED"/>
    <w:rsid w:val="00511E3E"/>
    <w:rsid w:val="005127B9"/>
    <w:rsid w:val="00512C8F"/>
    <w:rsid w:val="0051675A"/>
    <w:rsid w:val="00516A73"/>
    <w:rsid w:val="0052048A"/>
    <w:rsid w:val="00520F89"/>
    <w:rsid w:val="005220CB"/>
    <w:rsid w:val="00523FB2"/>
    <w:rsid w:val="00531C4B"/>
    <w:rsid w:val="0053220A"/>
    <w:rsid w:val="00533CDA"/>
    <w:rsid w:val="00534A4C"/>
    <w:rsid w:val="0053584B"/>
    <w:rsid w:val="00535FB3"/>
    <w:rsid w:val="00536889"/>
    <w:rsid w:val="00536CCA"/>
    <w:rsid w:val="00542474"/>
    <w:rsid w:val="00543AFC"/>
    <w:rsid w:val="00543B0A"/>
    <w:rsid w:val="005472DF"/>
    <w:rsid w:val="005474E7"/>
    <w:rsid w:val="00547EF1"/>
    <w:rsid w:val="00550700"/>
    <w:rsid w:val="0055380C"/>
    <w:rsid w:val="00556308"/>
    <w:rsid w:val="00560E64"/>
    <w:rsid w:val="00560FE5"/>
    <w:rsid w:val="00561B16"/>
    <w:rsid w:val="00562180"/>
    <w:rsid w:val="0056707F"/>
    <w:rsid w:val="005713AD"/>
    <w:rsid w:val="00571998"/>
    <w:rsid w:val="005728A6"/>
    <w:rsid w:val="005738AF"/>
    <w:rsid w:val="00573DB9"/>
    <w:rsid w:val="00574AF6"/>
    <w:rsid w:val="00574D87"/>
    <w:rsid w:val="00574FFB"/>
    <w:rsid w:val="00575800"/>
    <w:rsid w:val="00576065"/>
    <w:rsid w:val="0057629E"/>
    <w:rsid w:val="0057755A"/>
    <w:rsid w:val="0058070B"/>
    <w:rsid w:val="005814CE"/>
    <w:rsid w:val="005835AF"/>
    <w:rsid w:val="00583FC9"/>
    <w:rsid w:val="0058409C"/>
    <w:rsid w:val="00587F9D"/>
    <w:rsid w:val="0059046A"/>
    <w:rsid w:val="00592A91"/>
    <w:rsid w:val="00596720"/>
    <w:rsid w:val="00597EC3"/>
    <w:rsid w:val="005A0833"/>
    <w:rsid w:val="005A2D44"/>
    <w:rsid w:val="005A40DA"/>
    <w:rsid w:val="005A7F9D"/>
    <w:rsid w:val="005B1BC2"/>
    <w:rsid w:val="005B3717"/>
    <w:rsid w:val="005B52EE"/>
    <w:rsid w:val="005B742E"/>
    <w:rsid w:val="005C01A8"/>
    <w:rsid w:val="005C2A74"/>
    <w:rsid w:val="005C40F3"/>
    <w:rsid w:val="005C58AD"/>
    <w:rsid w:val="005C6961"/>
    <w:rsid w:val="005D0935"/>
    <w:rsid w:val="005D2B8D"/>
    <w:rsid w:val="005D4695"/>
    <w:rsid w:val="005D767E"/>
    <w:rsid w:val="005E278A"/>
    <w:rsid w:val="005E34D7"/>
    <w:rsid w:val="005E4EF5"/>
    <w:rsid w:val="005F0D5A"/>
    <w:rsid w:val="005F200A"/>
    <w:rsid w:val="005F209E"/>
    <w:rsid w:val="005F4AAC"/>
    <w:rsid w:val="005F575C"/>
    <w:rsid w:val="005F7CD0"/>
    <w:rsid w:val="00603ACC"/>
    <w:rsid w:val="00605544"/>
    <w:rsid w:val="00606050"/>
    <w:rsid w:val="0060799A"/>
    <w:rsid w:val="00610ED7"/>
    <w:rsid w:val="006120F0"/>
    <w:rsid w:val="00613B28"/>
    <w:rsid w:val="00620C22"/>
    <w:rsid w:val="00621FC6"/>
    <w:rsid w:val="00624E70"/>
    <w:rsid w:val="00630580"/>
    <w:rsid w:val="006306A7"/>
    <w:rsid w:val="00630780"/>
    <w:rsid w:val="00630AFA"/>
    <w:rsid w:val="00632794"/>
    <w:rsid w:val="0063333D"/>
    <w:rsid w:val="00633C89"/>
    <w:rsid w:val="006359A4"/>
    <w:rsid w:val="00635CE5"/>
    <w:rsid w:val="0064133F"/>
    <w:rsid w:val="00642404"/>
    <w:rsid w:val="006449CC"/>
    <w:rsid w:val="006452DF"/>
    <w:rsid w:val="00645F40"/>
    <w:rsid w:val="00646020"/>
    <w:rsid w:val="00646FB5"/>
    <w:rsid w:val="006473B2"/>
    <w:rsid w:val="006531DA"/>
    <w:rsid w:val="0065386D"/>
    <w:rsid w:val="00653A02"/>
    <w:rsid w:val="006541C7"/>
    <w:rsid w:val="00654692"/>
    <w:rsid w:val="00654DC1"/>
    <w:rsid w:val="006558EC"/>
    <w:rsid w:val="00657344"/>
    <w:rsid w:val="006578AC"/>
    <w:rsid w:val="00660B46"/>
    <w:rsid w:val="006626D6"/>
    <w:rsid w:val="0066301E"/>
    <w:rsid w:val="006661DB"/>
    <w:rsid w:val="00667AE1"/>
    <w:rsid w:val="0067183D"/>
    <w:rsid w:val="00676C99"/>
    <w:rsid w:val="0068072D"/>
    <w:rsid w:val="006828C9"/>
    <w:rsid w:val="0068488D"/>
    <w:rsid w:val="006913D7"/>
    <w:rsid w:val="00691C97"/>
    <w:rsid w:val="00694661"/>
    <w:rsid w:val="00696D31"/>
    <w:rsid w:val="006970A3"/>
    <w:rsid w:val="006A04AF"/>
    <w:rsid w:val="006A1AFF"/>
    <w:rsid w:val="006A3D7F"/>
    <w:rsid w:val="006A54A0"/>
    <w:rsid w:val="006A54EF"/>
    <w:rsid w:val="006A72A4"/>
    <w:rsid w:val="006B1C0E"/>
    <w:rsid w:val="006B2664"/>
    <w:rsid w:val="006B28D6"/>
    <w:rsid w:val="006B2B70"/>
    <w:rsid w:val="006B4C5B"/>
    <w:rsid w:val="006B5595"/>
    <w:rsid w:val="006B7F44"/>
    <w:rsid w:val="006C05EC"/>
    <w:rsid w:val="006C27C6"/>
    <w:rsid w:val="006C4268"/>
    <w:rsid w:val="006C4B49"/>
    <w:rsid w:val="006C6A61"/>
    <w:rsid w:val="006C6FFD"/>
    <w:rsid w:val="006D05B1"/>
    <w:rsid w:val="006D0C64"/>
    <w:rsid w:val="006D17E6"/>
    <w:rsid w:val="006D2E23"/>
    <w:rsid w:val="006D43BA"/>
    <w:rsid w:val="006D75F0"/>
    <w:rsid w:val="006E03C8"/>
    <w:rsid w:val="006E3D7E"/>
    <w:rsid w:val="006E41EE"/>
    <w:rsid w:val="006E6FDA"/>
    <w:rsid w:val="006E7BDB"/>
    <w:rsid w:val="006F016B"/>
    <w:rsid w:val="006F22F4"/>
    <w:rsid w:val="006F2DBC"/>
    <w:rsid w:val="0070377D"/>
    <w:rsid w:val="00704427"/>
    <w:rsid w:val="00704518"/>
    <w:rsid w:val="00704FA3"/>
    <w:rsid w:val="00705F73"/>
    <w:rsid w:val="00707F7C"/>
    <w:rsid w:val="00710BE5"/>
    <w:rsid w:val="00711E01"/>
    <w:rsid w:val="00711F05"/>
    <w:rsid w:val="007135F3"/>
    <w:rsid w:val="007223A9"/>
    <w:rsid w:val="007247E9"/>
    <w:rsid w:val="00724BCF"/>
    <w:rsid w:val="00725CF3"/>
    <w:rsid w:val="00727075"/>
    <w:rsid w:val="0073052E"/>
    <w:rsid w:val="00733EAE"/>
    <w:rsid w:val="00734974"/>
    <w:rsid w:val="00737CCE"/>
    <w:rsid w:val="00740109"/>
    <w:rsid w:val="0074077E"/>
    <w:rsid w:val="00741061"/>
    <w:rsid w:val="00743996"/>
    <w:rsid w:val="00744557"/>
    <w:rsid w:val="0074472C"/>
    <w:rsid w:val="007459B8"/>
    <w:rsid w:val="0074641F"/>
    <w:rsid w:val="00746D5E"/>
    <w:rsid w:val="00747186"/>
    <w:rsid w:val="00747960"/>
    <w:rsid w:val="00747FBF"/>
    <w:rsid w:val="007502D2"/>
    <w:rsid w:val="007511B5"/>
    <w:rsid w:val="00753038"/>
    <w:rsid w:val="007544B4"/>
    <w:rsid w:val="00754B23"/>
    <w:rsid w:val="00755586"/>
    <w:rsid w:val="00760EC0"/>
    <w:rsid w:val="00761166"/>
    <w:rsid w:val="007618B5"/>
    <w:rsid w:val="00762C1A"/>
    <w:rsid w:val="00762D12"/>
    <w:rsid w:val="0077035E"/>
    <w:rsid w:val="00773784"/>
    <w:rsid w:val="007762FB"/>
    <w:rsid w:val="00777046"/>
    <w:rsid w:val="00777C4F"/>
    <w:rsid w:val="00777F4B"/>
    <w:rsid w:val="00777FFC"/>
    <w:rsid w:val="00780DEC"/>
    <w:rsid w:val="00781498"/>
    <w:rsid w:val="00782648"/>
    <w:rsid w:val="007856A9"/>
    <w:rsid w:val="00785869"/>
    <w:rsid w:val="00785C64"/>
    <w:rsid w:val="007868A8"/>
    <w:rsid w:val="00787B1E"/>
    <w:rsid w:val="007930BB"/>
    <w:rsid w:val="0079477B"/>
    <w:rsid w:val="00794B1E"/>
    <w:rsid w:val="007A0477"/>
    <w:rsid w:val="007A170D"/>
    <w:rsid w:val="007A294A"/>
    <w:rsid w:val="007A338B"/>
    <w:rsid w:val="007A3BB0"/>
    <w:rsid w:val="007A424D"/>
    <w:rsid w:val="007A507E"/>
    <w:rsid w:val="007A5244"/>
    <w:rsid w:val="007A7631"/>
    <w:rsid w:val="007A7DBB"/>
    <w:rsid w:val="007B27A6"/>
    <w:rsid w:val="007B2AC7"/>
    <w:rsid w:val="007B601C"/>
    <w:rsid w:val="007B68A2"/>
    <w:rsid w:val="007B702B"/>
    <w:rsid w:val="007C0F54"/>
    <w:rsid w:val="007C27E4"/>
    <w:rsid w:val="007D5021"/>
    <w:rsid w:val="007D6A8F"/>
    <w:rsid w:val="007D6EFA"/>
    <w:rsid w:val="007E0177"/>
    <w:rsid w:val="007E41FB"/>
    <w:rsid w:val="007E6310"/>
    <w:rsid w:val="007E66D0"/>
    <w:rsid w:val="007F1B3C"/>
    <w:rsid w:val="007F434E"/>
    <w:rsid w:val="007F6E80"/>
    <w:rsid w:val="00800634"/>
    <w:rsid w:val="00802078"/>
    <w:rsid w:val="008024FB"/>
    <w:rsid w:val="00803E1A"/>
    <w:rsid w:val="008040BF"/>
    <w:rsid w:val="008049E5"/>
    <w:rsid w:val="00804E52"/>
    <w:rsid w:val="008063A0"/>
    <w:rsid w:val="008067D1"/>
    <w:rsid w:val="00806B12"/>
    <w:rsid w:val="00812F8E"/>
    <w:rsid w:val="00813D53"/>
    <w:rsid w:val="00813F04"/>
    <w:rsid w:val="00814716"/>
    <w:rsid w:val="00814D12"/>
    <w:rsid w:val="0081576A"/>
    <w:rsid w:val="00815D4F"/>
    <w:rsid w:val="008173D1"/>
    <w:rsid w:val="008216D7"/>
    <w:rsid w:val="00822316"/>
    <w:rsid w:val="00823009"/>
    <w:rsid w:val="008234D0"/>
    <w:rsid w:val="00823E66"/>
    <w:rsid w:val="008245C7"/>
    <w:rsid w:val="0082703B"/>
    <w:rsid w:val="0082744D"/>
    <w:rsid w:val="008305C7"/>
    <w:rsid w:val="00833BCD"/>
    <w:rsid w:val="00834275"/>
    <w:rsid w:val="00834452"/>
    <w:rsid w:val="00834586"/>
    <w:rsid w:val="00836EE9"/>
    <w:rsid w:val="008405A4"/>
    <w:rsid w:val="008437C2"/>
    <w:rsid w:val="008460C8"/>
    <w:rsid w:val="00846BAC"/>
    <w:rsid w:val="00846D22"/>
    <w:rsid w:val="00846D75"/>
    <w:rsid w:val="008478F1"/>
    <w:rsid w:val="00847A69"/>
    <w:rsid w:val="00847ACD"/>
    <w:rsid w:val="0085071F"/>
    <w:rsid w:val="00851A1A"/>
    <w:rsid w:val="008547BE"/>
    <w:rsid w:val="008613E1"/>
    <w:rsid w:val="008620E2"/>
    <w:rsid w:val="00863C95"/>
    <w:rsid w:val="00863E80"/>
    <w:rsid w:val="00863E8E"/>
    <w:rsid w:val="00864184"/>
    <w:rsid w:val="00864D81"/>
    <w:rsid w:val="00865B3D"/>
    <w:rsid w:val="00865E2D"/>
    <w:rsid w:val="00865EC1"/>
    <w:rsid w:val="00866AAB"/>
    <w:rsid w:val="00867DA5"/>
    <w:rsid w:val="00867DBE"/>
    <w:rsid w:val="00870041"/>
    <w:rsid w:val="00876599"/>
    <w:rsid w:val="00876A68"/>
    <w:rsid w:val="008775C8"/>
    <w:rsid w:val="008808D1"/>
    <w:rsid w:val="00880AAD"/>
    <w:rsid w:val="00883464"/>
    <w:rsid w:val="00883824"/>
    <w:rsid w:val="00883DE2"/>
    <w:rsid w:val="00886D31"/>
    <w:rsid w:val="00891224"/>
    <w:rsid w:val="0089230C"/>
    <w:rsid w:val="008952DF"/>
    <w:rsid w:val="00895395"/>
    <w:rsid w:val="00896486"/>
    <w:rsid w:val="008A047A"/>
    <w:rsid w:val="008A26C6"/>
    <w:rsid w:val="008A3669"/>
    <w:rsid w:val="008A3C82"/>
    <w:rsid w:val="008A7AE1"/>
    <w:rsid w:val="008B6742"/>
    <w:rsid w:val="008B70E4"/>
    <w:rsid w:val="008B7829"/>
    <w:rsid w:val="008C209A"/>
    <w:rsid w:val="008C3055"/>
    <w:rsid w:val="008C3460"/>
    <w:rsid w:val="008C75F0"/>
    <w:rsid w:val="008D1D1A"/>
    <w:rsid w:val="008D5B80"/>
    <w:rsid w:val="008D6E19"/>
    <w:rsid w:val="008E1761"/>
    <w:rsid w:val="008E28DD"/>
    <w:rsid w:val="008E3D32"/>
    <w:rsid w:val="008E7051"/>
    <w:rsid w:val="008F0FD6"/>
    <w:rsid w:val="008F1DA9"/>
    <w:rsid w:val="008F1FA4"/>
    <w:rsid w:val="008F34BB"/>
    <w:rsid w:val="008F448C"/>
    <w:rsid w:val="008F6165"/>
    <w:rsid w:val="00902957"/>
    <w:rsid w:val="009058BD"/>
    <w:rsid w:val="009060D1"/>
    <w:rsid w:val="009066DC"/>
    <w:rsid w:val="0090785C"/>
    <w:rsid w:val="0090787A"/>
    <w:rsid w:val="00912714"/>
    <w:rsid w:val="00914D67"/>
    <w:rsid w:val="009152C2"/>
    <w:rsid w:val="00915C64"/>
    <w:rsid w:val="0092183E"/>
    <w:rsid w:val="00921A77"/>
    <w:rsid w:val="009220F6"/>
    <w:rsid w:val="00922BAF"/>
    <w:rsid w:val="009252F8"/>
    <w:rsid w:val="009261A6"/>
    <w:rsid w:val="00926383"/>
    <w:rsid w:val="00926D7D"/>
    <w:rsid w:val="00930886"/>
    <w:rsid w:val="00931083"/>
    <w:rsid w:val="009311C4"/>
    <w:rsid w:val="00932AD9"/>
    <w:rsid w:val="00933138"/>
    <w:rsid w:val="009335BE"/>
    <w:rsid w:val="0094168D"/>
    <w:rsid w:val="00943D55"/>
    <w:rsid w:val="00945719"/>
    <w:rsid w:val="009505A7"/>
    <w:rsid w:val="009525FA"/>
    <w:rsid w:val="00956C8E"/>
    <w:rsid w:val="009627D7"/>
    <w:rsid w:val="0096483A"/>
    <w:rsid w:val="009661D6"/>
    <w:rsid w:val="00967145"/>
    <w:rsid w:val="0096759A"/>
    <w:rsid w:val="00970901"/>
    <w:rsid w:val="00970B34"/>
    <w:rsid w:val="0097196E"/>
    <w:rsid w:val="009719AB"/>
    <w:rsid w:val="00972358"/>
    <w:rsid w:val="00976E46"/>
    <w:rsid w:val="00977AD0"/>
    <w:rsid w:val="00980377"/>
    <w:rsid w:val="009816B3"/>
    <w:rsid w:val="009820F7"/>
    <w:rsid w:val="009878E2"/>
    <w:rsid w:val="0099172E"/>
    <w:rsid w:val="00991923"/>
    <w:rsid w:val="009921F7"/>
    <w:rsid w:val="009938EB"/>
    <w:rsid w:val="00994285"/>
    <w:rsid w:val="009A2D7D"/>
    <w:rsid w:val="009A32C1"/>
    <w:rsid w:val="009A5855"/>
    <w:rsid w:val="009A5EC1"/>
    <w:rsid w:val="009A6E18"/>
    <w:rsid w:val="009B1492"/>
    <w:rsid w:val="009B7EEA"/>
    <w:rsid w:val="009B7F62"/>
    <w:rsid w:val="009C2311"/>
    <w:rsid w:val="009C283F"/>
    <w:rsid w:val="009C3BD1"/>
    <w:rsid w:val="009C5440"/>
    <w:rsid w:val="009C66DF"/>
    <w:rsid w:val="009C7FBB"/>
    <w:rsid w:val="009D11B1"/>
    <w:rsid w:val="009D131F"/>
    <w:rsid w:val="009D14E9"/>
    <w:rsid w:val="009D36FC"/>
    <w:rsid w:val="009D3C37"/>
    <w:rsid w:val="009D4CEC"/>
    <w:rsid w:val="009D5C91"/>
    <w:rsid w:val="009D6104"/>
    <w:rsid w:val="009D65EB"/>
    <w:rsid w:val="009D72AC"/>
    <w:rsid w:val="009D77F2"/>
    <w:rsid w:val="009E0FDB"/>
    <w:rsid w:val="009E3595"/>
    <w:rsid w:val="009E544F"/>
    <w:rsid w:val="009E62CD"/>
    <w:rsid w:val="009E6EF3"/>
    <w:rsid w:val="009E7001"/>
    <w:rsid w:val="009E72CE"/>
    <w:rsid w:val="009E7B56"/>
    <w:rsid w:val="009F0492"/>
    <w:rsid w:val="009F24A2"/>
    <w:rsid w:val="009F444B"/>
    <w:rsid w:val="009F4D0F"/>
    <w:rsid w:val="009F6133"/>
    <w:rsid w:val="009F76BC"/>
    <w:rsid w:val="00A00321"/>
    <w:rsid w:val="00A01AA9"/>
    <w:rsid w:val="00A03F99"/>
    <w:rsid w:val="00A054FD"/>
    <w:rsid w:val="00A102F7"/>
    <w:rsid w:val="00A11C7B"/>
    <w:rsid w:val="00A12F06"/>
    <w:rsid w:val="00A13FB1"/>
    <w:rsid w:val="00A1444C"/>
    <w:rsid w:val="00A20290"/>
    <w:rsid w:val="00A205FD"/>
    <w:rsid w:val="00A21AB8"/>
    <w:rsid w:val="00A230A1"/>
    <w:rsid w:val="00A2310B"/>
    <w:rsid w:val="00A249BA"/>
    <w:rsid w:val="00A25689"/>
    <w:rsid w:val="00A26DED"/>
    <w:rsid w:val="00A27B93"/>
    <w:rsid w:val="00A3023E"/>
    <w:rsid w:val="00A30797"/>
    <w:rsid w:val="00A30B45"/>
    <w:rsid w:val="00A32175"/>
    <w:rsid w:val="00A3413A"/>
    <w:rsid w:val="00A353F0"/>
    <w:rsid w:val="00A36A46"/>
    <w:rsid w:val="00A41CF7"/>
    <w:rsid w:val="00A473EA"/>
    <w:rsid w:val="00A50370"/>
    <w:rsid w:val="00A50B72"/>
    <w:rsid w:val="00A56684"/>
    <w:rsid w:val="00A57C9C"/>
    <w:rsid w:val="00A60A03"/>
    <w:rsid w:val="00A628E0"/>
    <w:rsid w:val="00A632BB"/>
    <w:rsid w:val="00A65F4E"/>
    <w:rsid w:val="00A673EC"/>
    <w:rsid w:val="00A77809"/>
    <w:rsid w:val="00A81100"/>
    <w:rsid w:val="00A82D55"/>
    <w:rsid w:val="00A83BF4"/>
    <w:rsid w:val="00A86935"/>
    <w:rsid w:val="00A90A7B"/>
    <w:rsid w:val="00A910F9"/>
    <w:rsid w:val="00A924C3"/>
    <w:rsid w:val="00A93812"/>
    <w:rsid w:val="00A944F3"/>
    <w:rsid w:val="00A94784"/>
    <w:rsid w:val="00AA0FF0"/>
    <w:rsid w:val="00AA156F"/>
    <w:rsid w:val="00AA30F1"/>
    <w:rsid w:val="00AA3103"/>
    <w:rsid w:val="00AA534E"/>
    <w:rsid w:val="00AA799A"/>
    <w:rsid w:val="00AB0999"/>
    <w:rsid w:val="00AC0E55"/>
    <w:rsid w:val="00AC2B49"/>
    <w:rsid w:val="00AC3762"/>
    <w:rsid w:val="00AC3D83"/>
    <w:rsid w:val="00AC3EC8"/>
    <w:rsid w:val="00AC48BC"/>
    <w:rsid w:val="00AC4BCB"/>
    <w:rsid w:val="00AC4D49"/>
    <w:rsid w:val="00AC55C1"/>
    <w:rsid w:val="00AC6748"/>
    <w:rsid w:val="00AC68FD"/>
    <w:rsid w:val="00AD053A"/>
    <w:rsid w:val="00AD14A0"/>
    <w:rsid w:val="00AD1648"/>
    <w:rsid w:val="00AD1A23"/>
    <w:rsid w:val="00AD1A99"/>
    <w:rsid w:val="00AD2829"/>
    <w:rsid w:val="00AD29E1"/>
    <w:rsid w:val="00AD2DD7"/>
    <w:rsid w:val="00AD5498"/>
    <w:rsid w:val="00AD636A"/>
    <w:rsid w:val="00AD6F25"/>
    <w:rsid w:val="00AD7D97"/>
    <w:rsid w:val="00AE2534"/>
    <w:rsid w:val="00AE33B6"/>
    <w:rsid w:val="00AE3958"/>
    <w:rsid w:val="00AE5511"/>
    <w:rsid w:val="00AE5625"/>
    <w:rsid w:val="00AF1BFD"/>
    <w:rsid w:val="00AF4B3F"/>
    <w:rsid w:val="00AF5096"/>
    <w:rsid w:val="00AF5716"/>
    <w:rsid w:val="00B02337"/>
    <w:rsid w:val="00B035A1"/>
    <w:rsid w:val="00B036FF"/>
    <w:rsid w:val="00B15CAE"/>
    <w:rsid w:val="00B15F7C"/>
    <w:rsid w:val="00B178C3"/>
    <w:rsid w:val="00B22BC5"/>
    <w:rsid w:val="00B24059"/>
    <w:rsid w:val="00B301B9"/>
    <w:rsid w:val="00B32011"/>
    <w:rsid w:val="00B33EA0"/>
    <w:rsid w:val="00B34648"/>
    <w:rsid w:val="00B35465"/>
    <w:rsid w:val="00B35DE8"/>
    <w:rsid w:val="00B36E52"/>
    <w:rsid w:val="00B37380"/>
    <w:rsid w:val="00B40259"/>
    <w:rsid w:val="00B41758"/>
    <w:rsid w:val="00B42B99"/>
    <w:rsid w:val="00B43345"/>
    <w:rsid w:val="00B44A70"/>
    <w:rsid w:val="00B47B70"/>
    <w:rsid w:val="00B47FB8"/>
    <w:rsid w:val="00B509C8"/>
    <w:rsid w:val="00B51A4B"/>
    <w:rsid w:val="00B52E21"/>
    <w:rsid w:val="00B54254"/>
    <w:rsid w:val="00B54D1A"/>
    <w:rsid w:val="00B60949"/>
    <w:rsid w:val="00B60A50"/>
    <w:rsid w:val="00B619DD"/>
    <w:rsid w:val="00B634C4"/>
    <w:rsid w:val="00B63C5F"/>
    <w:rsid w:val="00B64BC3"/>
    <w:rsid w:val="00B75C77"/>
    <w:rsid w:val="00B75F4D"/>
    <w:rsid w:val="00B7799C"/>
    <w:rsid w:val="00B83C89"/>
    <w:rsid w:val="00B86296"/>
    <w:rsid w:val="00B877EA"/>
    <w:rsid w:val="00B92E90"/>
    <w:rsid w:val="00B934F9"/>
    <w:rsid w:val="00BA4ACD"/>
    <w:rsid w:val="00BA6162"/>
    <w:rsid w:val="00BA74EF"/>
    <w:rsid w:val="00BB017A"/>
    <w:rsid w:val="00BB1999"/>
    <w:rsid w:val="00BB2A7B"/>
    <w:rsid w:val="00BB3BC7"/>
    <w:rsid w:val="00BB3FBB"/>
    <w:rsid w:val="00BB4796"/>
    <w:rsid w:val="00BB5682"/>
    <w:rsid w:val="00BB7534"/>
    <w:rsid w:val="00BC064D"/>
    <w:rsid w:val="00BC162A"/>
    <w:rsid w:val="00BC6FBF"/>
    <w:rsid w:val="00BC7034"/>
    <w:rsid w:val="00BD07C0"/>
    <w:rsid w:val="00BD13B2"/>
    <w:rsid w:val="00BD2F18"/>
    <w:rsid w:val="00BD4481"/>
    <w:rsid w:val="00BD4A53"/>
    <w:rsid w:val="00BD5E85"/>
    <w:rsid w:val="00BD76AF"/>
    <w:rsid w:val="00BE0703"/>
    <w:rsid w:val="00BE0A26"/>
    <w:rsid w:val="00BE0DE4"/>
    <w:rsid w:val="00BE1BA2"/>
    <w:rsid w:val="00BE6141"/>
    <w:rsid w:val="00BF207B"/>
    <w:rsid w:val="00BF7E59"/>
    <w:rsid w:val="00C007BF"/>
    <w:rsid w:val="00C0178B"/>
    <w:rsid w:val="00C03978"/>
    <w:rsid w:val="00C060A8"/>
    <w:rsid w:val="00C061F7"/>
    <w:rsid w:val="00C0702F"/>
    <w:rsid w:val="00C07359"/>
    <w:rsid w:val="00C0735E"/>
    <w:rsid w:val="00C07F24"/>
    <w:rsid w:val="00C07F61"/>
    <w:rsid w:val="00C100A6"/>
    <w:rsid w:val="00C102B0"/>
    <w:rsid w:val="00C11552"/>
    <w:rsid w:val="00C13529"/>
    <w:rsid w:val="00C13880"/>
    <w:rsid w:val="00C1423C"/>
    <w:rsid w:val="00C1606F"/>
    <w:rsid w:val="00C21474"/>
    <w:rsid w:val="00C227E0"/>
    <w:rsid w:val="00C23324"/>
    <w:rsid w:val="00C2377E"/>
    <w:rsid w:val="00C237ED"/>
    <w:rsid w:val="00C25932"/>
    <w:rsid w:val="00C305E3"/>
    <w:rsid w:val="00C3136E"/>
    <w:rsid w:val="00C3249C"/>
    <w:rsid w:val="00C34D2F"/>
    <w:rsid w:val="00C3548C"/>
    <w:rsid w:val="00C37666"/>
    <w:rsid w:val="00C411E3"/>
    <w:rsid w:val="00C47E18"/>
    <w:rsid w:val="00C537AA"/>
    <w:rsid w:val="00C54674"/>
    <w:rsid w:val="00C54792"/>
    <w:rsid w:val="00C5771C"/>
    <w:rsid w:val="00C60796"/>
    <w:rsid w:val="00C64FAA"/>
    <w:rsid w:val="00C654A3"/>
    <w:rsid w:val="00C67CB6"/>
    <w:rsid w:val="00C73F93"/>
    <w:rsid w:val="00C74B85"/>
    <w:rsid w:val="00C80711"/>
    <w:rsid w:val="00C80A81"/>
    <w:rsid w:val="00C813C8"/>
    <w:rsid w:val="00C826C6"/>
    <w:rsid w:val="00C85CD9"/>
    <w:rsid w:val="00C86D89"/>
    <w:rsid w:val="00C91498"/>
    <w:rsid w:val="00C925AA"/>
    <w:rsid w:val="00C92DEA"/>
    <w:rsid w:val="00C9379D"/>
    <w:rsid w:val="00C97241"/>
    <w:rsid w:val="00CA19E6"/>
    <w:rsid w:val="00CA3B62"/>
    <w:rsid w:val="00CA590A"/>
    <w:rsid w:val="00CA6637"/>
    <w:rsid w:val="00CA7707"/>
    <w:rsid w:val="00CB242C"/>
    <w:rsid w:val="00CB63FD"/>
    <w:rsid w:val="00CC2FAD"/>
    <w:rsid w:val="00CC59D2"/>
    <w:rsid w:val="00CD16E3"/>
    <w:rsid w:val="00CD5C26"/>
    <w:rsid w:val="00CD75BB"/>
    <w:rsid w:val="00CE121B"/>
    <w:rsid w:val="00CE24B3"/>
    <w:rsid w:val="00CE285E"/>
    <w:rsid w:val="00CE32DB"/>
    <w:rsid w:val="00CE47B3"/>
    <w:rsid w:val="00CE4B66"/>
    <w:rsid w:val="00CF0690"/>
    <w:rsid w:val="00CF076A"/>
    <w:rsid w:val="00CF0EE8"/>
    <w:rsid w:val="00CF2241"/>
    <w:rsid w:val="00CF2B3E"/>
    <w:rsid w:val="00CF43B4"/>
    <w:rsid w:val="00CF5509"/>
    <w:rsid w:val="00CF6273"/>
    <w:rsid w:val="00CF6E4E"/>
    <w:rsid w:val="00CF7926"/>
    <w:rsid w:val="00D0261F"/>
    <w:rsid w:val="00D0284F"/>
    <w:rsid w:val="00D04BA1"/>
    <w:rsid w:val="00D064ED"/>
    <w:rsid w:val="00D07193"/>
    <w:rsid w:val="00D07ACD"/>
    <w:rsid w:val="00D105BB"/>
    <w:rsid w:val="00D118BA"/>
    <w:rsid w:val="00D160F2"/>
    <w:rsid w:val="00D1749B"/>
    <w:rsid w:val="00D17968"/>
    <w:rsid w:val="00D20029"/>
    <w:rsid w:val="00D20980"/>
    <w:rsid w:val="00D21A1B"/>
    <w:rsid w:val="00D21AC0"/>
    <w:rsid w:val="00D21FD6"/>
    <w:rsid w:val="00D24412"/>
    <w:rsid w:val="00D2559F"/>
    <w:rsid w:val="00D27833"/>
    <w:rsid w:val="00D3391E"/>
    <w:rsid w:val="00D359F0"/>
    <w:rsid w:val="00D366FA"/>
    <w:rsid w:val="00D40A9C"/>
    <w:rsid w:val="00D40B0B"/>
    <w:rsid w:val="00D40FC9"/>
    <w:rsid w:val="00D413EC"/>
    <w:rsid w:val="00D41598"/>
    <w:rsid w:val="00D41D52"/>
    <w:rsid w:val="00D44E3D"/>
    <w:rsid w:val="00D46A0D"/>
    <w:rsid w:val="00D524FC"/>
    <w:rsid w:val="00D56589"/>
    <w:rsid w:val="00D60272"/>
    <w:rsid w:val="00D6236F"/>
    <w:rsid w:val="00D64BAE"/>
    <w:rsid w:val="00D66485"/>
    <w:rsid w:val="00D66962"/>
    <w:rsid w:val="00D70346"/>
    <w:rsid w:val="00D73B9D"/>
    <w:rsid w:val="00D73DE6"/>
    <w:rsid w:val="00D74BC6"/>
    <w:rsid w:val="00D760E3"/>
    <w:rsid w:val="00D809D1"/>
    <w:rsid w:val="00D83372"/>
    <w:rsid w:val="00D86042"/>
    <w:rsid w:val="00D87FFC"/>
    <w:rsid w:val="00D90CCE"/>
    <w:rsid w:val="00D911D0"/>
    <w:rsid w:val="00D94CA9"/>
    <w:rsid w:val="00D95398"/>
    <w:rsid w:val="00D9732D"/>
    <w:rsid w:val="00D97B0C"/>
    <w:rsid w:val="00DA1421"/>
    <w:rsid w:val="00DA22AE"/>
    <w:rsid w:val="00DA2876"/>
    <w:rsid w:val="00DA3CDE"/>
    <w:rsid w:val="00DA460A"/>
    <w:rsid w:val="00DA530B"/>
    <w:rsid w:val="00DA723B"/>
    <w:rsid w:val="00DA7987"/>
    <w:rsid w:val="00DB00B0"/>
    <w:rsid w:val="00DB0F0A"/>
    <w:rsid w:val="00DB4488"/>
    <w:rsid w:val="00DB46A2"/>
    <w:rsid w:val="00DB5162"/>
    <w:rsid w:val="00DB60DB"/>
    <w:rsid w:val="00DB7DF1"/>
    <w:rsid w:val="00DC37BA"/>
    <w:rsid w:val="00DC4355"/>
    <w:rsid w:val="00DC53BE"/>
    <w:rsid w:val="00DC541E"/>
    <w:rsid w:val="00DD2B50"/>
    <w:rsid w:val="00DD53CD"/>
    <w:rsid w:val="00DE07A6"/>
    <w:rsid w:val="00DE2C37"/>
    <w:rsid w:val="00DE5064"/>
    <w:rsid w:val="00DE51B9"/>
    <w:rsid w:val="00DE65AA"/>
    <w:rsid w:val="00DF10E6"/>
    <w:rsid w:val="00DF2112"/>
    <w:rsid w:val="00DF324E"/>
    <w:rsid w:val="00DF3CFA"/>
    <w:rsid w:val="00DF51E1"/>
    <w:rsid w:val="00DF677C"/>
    <w:rsid w:val="00DF7411"/>
    <w:rsid w:val="00E02AA4"/>
    <w:rsid w:val="00E04258"/>
    <w:rsid w:val="00E0428A"/>
    <w:rsid w:val="00E0498F"/>
    <w:rsid w:val="00E07AED"/>
    <w:rsid w:val="00E114EE"/>
    <w:rsid w:val="00E23029"/>
    <w:rsid w:val="00E239D7"/>
    <w:rsid w:val="00E23D1D"/>
    <w:rsid w:val="00E23F4F"/>
    <w:rsid w:val="00E252C9"/>
    <w:rsid w:val="00E25946"/>
    <w:rsid w:val="00E27DB4"/>
    <w:rsid w:val="00E309D9"/>
    <w:rsid w:val="00E31A8D"/>
    <w:rsid w:val="00E32E80"/>
    <w:rsid w:val="00E34A5E"/>
    <w:rsid w:val="00E34E3C"/>
    <w:rsid w:val="00E3539D"/>
    <w:rsid w:val="00E3607A"/>
    <w:rsid w:val="00E3611C"/>
    <w:rsid w:val="00E41CFE"/>
    <w:rsid w:val="00E4214B"/>
    <w:rsid w:val="00E426E0"/>
    <w:rsid w:val="00E45831"/>
    <w:rsid w:val="00E46262"/>
    <w:rsid w:val="00E46343"/>
    <w:rsid w:val="00E4799C"/>
    <w:rsid w:val="00E51056"/>
    <w:rsid w:val="00E54BC8"/>
    <w:rsid w:val="00E552D7"/>
    <w:rsid w:val="00E62DFD"/>
    <w:rsid w:val="00E630EA"/>
    <w:rsid w:val="00E64660"/>
    <w:rsid w:val="00E66427"/>
    <w:rsid w:val="00E66F51"/>
    <w:rsid w:val="00E70519"/>
    <w:rsid w:val="00E707CC"/>
    <w:rsid w:val="00E70AD2"/>
    <w:rsid w:val="00E71391"/>
    <w:rsid w:val="00E71CC8"/>
    <w:rsid w:val="00E74615"/>
    <w:rsid w:val="00E75FF2"/>
    <w:rsid w:val="00E76712"/>
    <w:rsid w:val="00E76BA5"/>
    <w:rsid w:val="00E80318"/>
    <w:rsid w:val="00E8288E"/>
    <w:rsid w:val="00E84C5F"/>
    <w:rsid w:val="00E87089"/>
    <w:rsid w:val="00E877C7"/>
    <w:rsid w:val="00E925DD"/>
    <w:rsid w:val="00E9653F"/>
    <w:rsid w:val="00E96960"/>
    <w:rsid w:val="00E970E0"/>
    <w:rsid w:val="00EA09EC"/>
    <w:rsid w:val="00EA35A8"/>
    <w:rsid w:val="00EA4301"/>
    <w:rsid w:val="00EA5760"/>
    <w:rsid w:val="00EA5AAE"/>
    <w:rsid w:val="00EA5C11"/>
    <w:rsid w:val="00EB19E6"/>
    <w:rsid w:val="00EB2A28"/>
    <w:rsid w:val="00EB2C56"/>
    <w:rsid w:val="00EB5EFD"/>
    <w:rsid w:val="00EB625A"/>
    <w:rsid w:val="00EB7A79"/>
    <w:rsid w:val="00EC2ABA"/>
    <w:rsid w:val="00EC4BA6"/>
    <w:rsid w:val="00EC6B50"/>
    <w:rsid w:val="00ED0E2A"/>
    <w:rsid w:val="00ED378A"/>
    <w:rsid w:val="00ED4133"/>
    <w:rsid w:val="00EE080A"/>
    <w:rsid w:val="00EE10E4"/>
    <w:rsid w:val="00EE1BC5"/>
    <w:rsid w:val="00EE3C4D"/>
    <w:rsid w:val="00EE65CB"/>
    <w:rsid w:val="00EE673D"/>
    <w:rsid w:val="00EF2EDF"/>
    <w:rsid w:val="00EF4131"/>
    <w:rsid w:val="00EF7867"/>
    <w:rsid w:val="00F01627"/>
    <w:rsid w:val="00F0241D"/>
    <w:rsid w:val="00F04BDC"/>
    <w:rsid w:val="00F053C3"/>
    <w:rsid w:val="00F05B38"/>
    <w:rsid w:val="00F05E72"/>
    <w:rsid w:val="00F0667B"/>
    <w:rsid w:val="00F0753A"/>
    <w:rsid w:val="00F07649"/>
    <w:rsid w:val="00F10539"/>
    <w:rsid w:val="00F222F5"/>
    <w:rsid w:val="00F22A78"/>
    <w:rsid w:val="00F249C1"/>
    <w:rsid w:val="00F24FA0"/>
    <w:rsid w:val="00F2527E"/>
    <w:rsid w:val="00F25AE2"/>
    <w:rsid w:val="00F30162"/>
    <w:rsid w:val="00F303F5"/>
    <w:rsid w:val="00F31B9C"/>
    <w:rsid w:val="00F35EBB"/>
    <w:rsid w:val="00F364AF"/>
    <w:rsid w:val="00F401E7"/>
    <w:rsid w:val="00F42887"/>
    <w:rsid w:val="00F46D1C"/>
    <w:rsid w:val="00F51A60"/>
    <w:rsid w:val="00F550BF"/>
    <w:rsid w:val="00F63A4E"/>
    <w:rsid w:val="00F63BD5"/>
    <w:rsid w:val="00F641F1"/>
    <w:rsid w:val="00F64DA8"/>
    <w:rsid w:val="00F66095"/>
    <w:rsid w:val="00F67B3D"/>
    <w:rsid w:val="00F70F11"/>
    <w:rsid w:val="00F715DC"/>
    <w:rsid w:val="00F72BC8"/>
    <w:rsid w:val="00F72D14"/>
    <w:rsid w:val="00F731DD"/>
    <w:rsid w:val="00F74576"/>
    <w:rsid w:val="00F7669E"/>
    <w:rsid w:val="00F76DD6"/>
    <w:rsid w:val="00F76E92"/>
    <w:rsid w:val="00F77694"/>
    <w:rsid w:val="00F811C3"/>
    <w:rsid w:val="00F8164E"/>
    <w:rsid w:val="00F82230"/>
    <w:rsid w:val="00F83197"/>
    <w:rsid w:val="00F837A2"/>
    <w:rsid w:val="00F8424C"/>
    <w:rsid w:val="00F85356"/>
    <w:rsid w:val="00F85559"/>
    <w:rsid w:val="00F856C9"/>
    <w:rsid w:val="00F8621C"/>
    <w:rsid w:val="00F956B0"/>
    <w:rsid w:val="00FA4870"/>
    <w:rsid w:val="00FA68B5"/>
    <w:rsid w:val="00FB060C"/>
    <w:rsid w:val="00FB0EF3"/>
    <w:rsid w:val="00FB2CE4"/>
    <w:rsid w:val="00FB5C2C"/>
    <w:rsid w:val="00FB70DC"/>
    <w:rsid w:val="00FB7D7D"/>
    <w:rsid w:val="00FC1126"/>
    <w:rsid w:val="00FC114A"/>
    <w:rsid w:val="00FC27FB"/>
    <w:rsid w:val="00FC3B7C"/>
    <w:rsid w:val="00FC66CB"/>
    <w:rsid w:val="00FC69A4"/>
    <w:rsid w:val="00FD1C90"/>
    <w:rsid w:val="00FD52C0"/>
    <w:rsid w:val="00FD5A67"/>
    <w:rsid w:val="00FD6516"/>
    <w:rsid w:val="00FE14E4"/>
    <w:rsid w:val="00FE1702"/>
    <w:rsid w:val="00FE1CFF"/>
    <w:rsid w:val="00FE2010"/>
    <w:rsid w:val="00FE3930"/>
    <w:rsid w:val="00FE3D07"/>
    <w:rsid w:val="00FE5952"/>
    <w:rsid w:val="00FF110B"/>
    <w:rsid w:val="00FF29A6"/>
    <w:rsid w:val="00FF2C9E"/>
    <w:rsid w:val="00FF3D1B"/>
    <w:rsid w:val="00FF4C91"/>
    <w:rsid w:val="00FF5B96"/>
    <w:rsid w:val="00FF7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F016AF"/>
  <w15:docId w15:val="{36E91C82-F691-4EF3-ABBA-6351C9D0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794B1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link w:val="32"/>
    <w:qFormat/>
    <w:rsid w:val="00DC53BE"/>
    <w:pPr>
      <w:outlineLvl w:val="2"/>
    </w:pPr>
    <w:rPr>
      <w:b w:val="0"/>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semiHidden/>
    <w:rsid w:val="00DC53BE"/>
    <w:pPr>
      <w:tabs>
        <w:tab w:val="right" w:pos="8505"/>
      </w:tabs>
      <w:spacing w:before="165" w:after="100"/>
    </w:pPr>
    <w:rPr>
      <w:rFonts w:ascii="Arial" w:hAnsi="Arial" w:cs="Arial"/>
      <w:sz w:val="19"/>
    </w:rPr>
  </w:style>
  <w:style w:type="paragraph" w:styleId="23">
    <w:name w:val="toc 2"/>
    <w:next w:val="a1"/>
    <w:semiHidden/>
    <w:rsid w:val="00DC53BE"/>
    <w:pPr>
      <w:tabs>
        <w:tab w:val="right" w:pos="8505"/>
      </w:tabs>
      <w:spacing w:after="100"/>
      <w:ind w:left="198"/>
    </w:pPr>
    <w:rPr>
      <w:rFonts w:ascii="Arial" w:hAnsi="Arial" w:cs="Arial"/>
      <w:sz w:val="19"/>
      <w:szCs w:val="24"/>
    </w:rPr>
  </w:style>
  <w:style w:type="paragraph" w:styleId="33">
    <w:name w:val="toc 3"/>
    <w:basedOn w:val="23"/>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4">
    <w:name w:val="Body Text 2"/>
    <w:basedOn w:val="a1"/>
    <w:link w:val="25"/>
    <w:semiHidden/>
    <w:unhideWhenUsed/>
    <w:rsid w:val="00B41758"/>
    <w:pPr>
      <w:spacing w:after="120" w:line="480" w:lineRule="auto"/>
    </w:pPr>
  </w:style>
  <w:style w:type="character" w:customStyle="1" w:styleId="25">
    <w:name w:val="正文文本 2 字符"/>
    <w:basedOn w:val="a3"/>
    <w:link w:val="24"/>
    <w:semiHidden/>
    <w:rsid w:val="00B41758"/>
    <w:rPr>
      <w:rFonts w:ascii="Garamond" w:hAnsi="Garamond" w:cs="Arial"/>
      <w:sz w:val="22"/>
      <w:lang w:val="en-US"/>
    </w:rPr>
  </w:style>
  <w:style w:type="paragraph" w:styleId="34">
    <w:name w:val="Body Text 3"/>
    <w:basedOn w:val="a1"/>
    <w:link w:val="35"/>
    <w:semiHidden/>
    <w:unhideWhenUsed/>
    <w:rsid w:val="00B41758"/>
    <w:pPr>
      <w:spacing w:after="120"/>
    </w:pPr>
    <w:rPr>
      <w:sz w:val="16"/>
      <w:szCs w:val="16"/>
    </w:rPr>
  </w:style>
  <w:style w:type="character" w:customStyle="1" w:styleId="35">
    <w:name w:val="正文文本 3 字符"/>
    <w:basedOn w:val="a3"/>
    <w:link w:val="34"/>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6">
    <w:name w:val="Body Text First Indent 2"/>
    <w:basedOn w:val="af9"/>
    <w:link w:val="27"/>
    <w:semiHidden/>
    <w:unhideWhenUsed/>
    <w:rsid w:val="00B41758"/>
    <w:pPr>
      <w:spacing w:after="0"/>
      <w:ind w:firstLine="360"/>
    </w:pPr>
  </w:style>
  <w:style w:type="character" w:customStyle="1" w:styleId="27">
    <w:name w:val="正文首行缩进 2 字符"/>
    <w:basedOn w:val="afa"/>
    <w:link w:val="26"/>
    <w:semiHidden/>
    <w:rsid w:val="00B41758"/>
    <w:rPr>
      <w:rFonts w:ascii="Garamond" w:hAnsi="Garamond" w:cs="Arial"/>
      <w:sz w:val="22"/>
      <w:lang w:val="en-US"/>
    </w:rPr>
  </w:style>
  <w:style w:type="paragraph" w:styleId="28">
    <w:name w:val="Body Text Indent 2"/>
    <w:basedOn w:val="a1"/>
    <w:link w:val="29"/>
    <w:semiHidden/>
    <w:unhideWhenUsed/>
    <w:rsid w:val="00B41758"/>
    <w:pPr>
      <w:spacing w:after="120" w:line="480" w:lineRule="auto"/>
      <w:ind w:left="360"/>
    </w:pPr>
  </w:style>
  <w:style w:type="character" w:customStyle="1" w:styleId="29">
    <w:name w:val="正文文本缩进 2 字符"/>
    <w:basedOn w:val="a3"/>
    <w:link w:val="28"/>
    <w:semiHidden/>
    <w:rsid w:val="00B41758"/>
    <w:rPr>
      <w:rFonts w:ascii="Garamond" w:hAnsi="Garamond" w:cs="Arial"/>
      <w:sz w:val="22"/>
      <w:lang w:val="en-US"/>
    </w:rPr>
  </w:style>
  <w:style w:type="paragraph" w:styleId="36">
    <w:name w:val="Body Text Indent 3"/>
    <w:basedOn w:val="a1"/>
    <w:link w:val="37"/>
    <w:semiHidden/>
    <w:unhideWhenUsed/>
    <w:rsid w:val="00B41758"/>
    <w:pPr>
      <w:spacing w:after="120"/>
      <w:ind w:left="360"/>
    </w:pPr>
    <w:rPr>
      <w:sz w:val="16"/>
      <w:szCs w:val="16"/>
    </w:rPr>
  </w:style>
  <w:style w:type="character" w:customStyle="1" w:styleId="37">
    <w:name w:val="正文文本缩进 3 字符"/>
    <w:basedOn w:val="a3"/>
    <w:link w:val="36"/>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1">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2">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3">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4">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110">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5">
    <w:name w:val="index 1"/>
    <w:basedOn w:val="a1"/>
    <w:next w:val="a1"/>
    <w:autoRedefine/>
    <w:semiHidden/>
    <w:unhideWhenUsed/>
    <w:rsid w:val="00B41758"/>
    <w:pPr>
      <w:ind w:left="220" w:hanging="220"/>
    </w:pPr>
  </w:style>
  <w:style w:type="paragraph" w:styleId="2a">
    <w:name w:val="index 2"/>
    <w:basedOn w:val="a1"/>
    <w:next w:val="a1"/>
    <w:autoRedefine/>
    <w:semiHidden/>
    <w:unhideWhenUsed/>
    <w:rsid w:val="00B41758"/>
    <w:pPr>
      <w:ind w:left="440" w:hanging="220"/>
    </w:pPr>
  </w:style>
  <w:style w:type="paragraph" w:styleId="38">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5"/>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6">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着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7">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着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8">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着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b">
    <w:name w:val="List 2"/>
    <w:basedOn w:val="a1"/>
    <w:semiHidden/>
    <w:unhideWhenUsed/>
    <w:rsid w:val="00B41758"/>
    <w:pPr>
      <w:ind w:left="720" w:hanging="360"/>
      <w:contextualSpacing/>
    </w:pPr>
  </w:style>
  <w:style w:type="paragraph" w:styleId="39">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b">
    <w:name w:val="List Continue"/>
    <w:basedOn w:val="a1"/>
    <w:semiHidden/>
    <w:unhideWhenUsed/>
    <w:rsid w:val="00B41758"/>
    <w:pPr>
      <w:spacing w:after="120"/>
      <w:ind w:left="360"/>
      <w:contextualSpacing/>
    </w:pPr>
  </w:style>
  <w:style w:type="paragraph" w:styleId="2c">
    <w:name w:val="List Continue 2"/>
    <w:basedOn w:val="a1"/>
    <w:semiHidden/>
    <w:unhideWhenUsed/>
    <w:rsid w:val="00B41758"/>
    <w:pPr>
      <w:spacing w:after="120"/>
      <w:ind w:left="720"/>
      <w:contextualSpacing/>
    </w:pPr>
  </w:style>
  <w:style w:type="paragraph" w:styleId="3a">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c">
    <w:name w:val="List Paragraph"/>
    <w:basedOn w:val="a1"/>
    <w:uiPriority w:val="34"/>
    <w:qFormat/>
    <w:rsid w:val="00B41758"/>
    <w:pPr>
      <w:ind w:left="720"/>
      <w:contextualSpacing/>
    </w:pPr>
  </w:style>
  <w:style w:type="table" w:customStyle="1" w:styleId="111">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2">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3">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中等深浅列表 1 - 着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3">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4">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2">
    <w:name w:val="中等深浅底纹 1 - 着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4">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1">
    <w:name w:val="中等深浅底纹 2 - 着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115">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5">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3">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9">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d">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d">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1">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22">
    <w:name w:val="标题 2 字符"/>
    <w:basedOn w:val="a3"/>
    <w:link w:val="21"/>
    <w:rsid w:val="006541C7"/>
    <w:rPr>
      <w:rFonts w:ascii="Arial Narrow" w:eastAsia="仿宋_GB2312" w:hAnsi="Arial Narrow" w:cs="Arial"/>
      <w:b/>
      <w:kern w:val="32"/>
      <w:sz w:val="28"/>
      <w:szCs w:val="24"/>
    </w:rPr>
  </w:style>
  <w:style w:type="character" w:customStyle="1" w:styleId="32">
    <w:name w:val="标题 3 字符"/>
    <w:basedOn w:val="a3"/>
    <w:link w:val="31"/>
    <w:rsid w:val="006541C7"/>
    <w:rPr>
      <w:rFonts w:ascii="Arial Narrow" w:eastAsia="仿宋_GB2312" w:hAnsi="Arial Narrow" w:cs="Arial"/>
      <w:b/>
      <w:bCs/>
      <w:kern w:val="32"/>
      <w:sz w:val="24"/>
      <w:szCs w:val="22"/>
    </w:rPr>
  </w:style>
  <w:style w:type="paragraph" w:customStyle="1" w:styleId="TextmTz">
    <w:name w:val="Text m. Tz."/>
    <w:basedOn w:val="affff5"/>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afffff5">
    <w:name w:val="Revision"/>
    <w:hidden/>
    <w:uiPriority w:val="99"/>
    <w:semiHidden/>
    <w:rsid w:val="00E0498F"/>
    <w:rPr>
      <w:rFonts w:ascii="Garamond" w:hAnsi="Garamond" w:cs="Arial"/>
      <w:sz w:val="22"/>
    </w:rPr>
  </w:style>
  <w:style w:type="character" w:customStyle="1" w:styleId="apple-converted-space">
    <w:name w:val="apple-converted-space"/>
    <w:basedOn w:val="a3"/>
    <w:rsid w:val="001A21F9"/>
  </w:style>
  <w:style w:type="table" w:customStyle="1" w:styleId="GridTable1Light1">
    <w:name w:val="Grid Table 1 Light1"/>
    <w:basedOn w:val="a4"/>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F249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F249C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F249C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F249C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F249C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F249C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F249C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F249C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F249C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F249C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F249C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F249C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F249C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F249C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F249C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F249C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F249C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F249C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F249C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F249C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F249C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F249C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F249C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F249C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F249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F249C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F249C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F249C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F249C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F249C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F249C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F249C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F249C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F249C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F249C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F249C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F249C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F249C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F249C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F249C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F249C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F249C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F249C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F249C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F249C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F249C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F249C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F249C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9">
    <w:name w:val="页眉 字符"/>
    <w:basedOn w:val="a3"/>
    <w:link w:val="a8"/>
    <w:uiPriority w:val="99"/>
    <w:rsid w:val="00535FB3"/>
    <w:rPr>
      <w:rFonts w:ascii="Arial" w:hAnsi="Arial" w:cs="Arial"/>
      <w:b/>
      <w:color w:val="747678"/>
      <w:sz w:val="16"/>
    </w:rPr>
  </w:style>
  <w:style w:type="paragraph" w:customStyle="1" w:styleId="Appendix">
    <w:name w:val="Appendix"/>
    <w:basedOn w:val="a1"/>
    <w:rsid w:val="00846BAC"/>
    <w:pPr>
      <w:numPr>
        <w:numId w:val="49"/>
      </w:numPr>
      <w:jc w:val="right"/>
    </w:pPr>
    <w:rPr>
      <w:rFonts w:ascii="Arial" w:hAnsi="Arial" w:cs="Times New Roman"/>
      <w:b/>
      <w:color w:val="808080"/>
      <w:sz w:val="16"/>
      <w:szCs w:val="24"/>
      <w:lang w:val="en-GB"/>
    </w:rPr>
  </w:style>
  <w:style w:type="paragraph" w:customStyle="1" w:styleId="NumHead">
    <w:name w:val="NumHead"/>
    <w:basedOn w:val="a1"/>
    <w:next w:val="a1"/>
    <w:rsid w:val="00846BAC"/>
    <w:pPr>
      <w:keepNext/>
      <w:numPr>
        <w:numId w:val="50"/>
      </w:numPr>
      <w:spacing w:line="260" w:lineRule="atLeast"/>
    </w:pPr>
    <w:rPr>
      <w:rFonts w:ascii="Arial Black" w:hAnsi="Arial Black" w:cs="Times New Roman"/>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T4T5T3R555WE-636262436-7608</_dlc_DocId>
    <_dlc_DocIdUrl xmlns="09f9bc55-a7a1-410d-8372-6c53085102bf">
      <Url>https://gtinetorg.sharepoint.com/sites/leapdocs/_layouts/15/DocIdRedir.aspx?ID=T4T5T3R555WE-636262436-7608</Url>
      <Description>T4T5T3R555WE-636262436-7608</Description>
    </_dlc_DocIdUrl>
    <Version_x0020_comments xmlns="bb0eabce-1d9a-4bb1-b921-06bb96e89da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8903F-FE6C-49A4-AD22-F0061961F70E}">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2.xml><?xml version="1.0" encoding="utf-8"?>
<ds:datastoreItem xmlns:ds="http://schemas.openxmlformats.org/officeDocument/2006/customXml" ds:itemID="{77A3270E-5189-413C-BDBF-C0FB8077DF48}">
  <ds:schemaRefs>
    <ds:schemaRef ds:uri="http://schemas.microsoft.com/sharepoint/v3/contenttype/forms"/>
  </ds:schemaRefs>
</ds:datastoreItem>
</file>

<file path=customXml/itemProps3.xml><?xml version="1.0" encoding="utf-8"?>
<ds:datastoreItem xmlns:ds="http://schemas.openxmlformats.org/officeDocument/2006/customXml" ds:itemID="{6E07EA8F-27F3-41D3-AF66-D8FC965CA066}">
  <ds:schemaRefs>
    <ds:schemaRef ds:uri="http://schemas.microsoft.com/sharepoint/events"/>
  </ds:schemaRefs>
</ds:datastoreItem>
</file>

<file path=customXml/itemProps4.xml><?xml version="1.0" encoding="utf-8"?>
<ds:datastoreItem xmlns:ds="http://schemas.openxmlformats.org/officeDocument/2006/customXml" ds:itemID="{568601C3-F286-4117-9E72-D320D4769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6D1C9B2-2884-4459-9FFE-6ADB45B85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162</TotalTime>
  <Pages>12</Pages>
  <Words>1088</Words>
  <Characters>6206</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 </cp:lastModifiedBy>
  <cp:revision>35</cp:revision>
  <cp:lastPrinted>2015-07-17T13:49:00Z</cp:lastPrinted>
  <dcterms:created xsi:type="dcterms:W3CDTF">2018-11-01T21:41:00Z</dcterms:created>
  <dcterms:modified xsi:type="dcterms:W3CDTF">2024-08-22T05:28:00Z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ContentTypeId">
    <vt:lpwstr>0x0101002F336B2D3F1F0B47B83A799D32CBD522</vt:lpwstr>
  </property>
  <property fmtid="{D5CDD505-2E9C-101B-9397-08002B2CF9AE}" pid="4" name="_dlc_DocIdItemGuid">
    <vt:lpwstr>41d2ec0f-bacb-4af7-9ac7-30f9ca639388</vt:lpwstr>
  </property>
</Properties>
</file>